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footer4.xml" ContentType="application/vnd.openxmlformats-officedocument.wordprocessingml.foot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footer5.xml" ContentType="application/vnd.openxmlformats-officedocument.wordprocessingml.footer+xml"/>
  <Override PartName="/word/header28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AA8FE" w14:textId="77777777" w:rsidR="00ED0266" w:rsidRDefault="00ED0266"/>
    <w:p w14:paraId="6D2C7FF9" w14:textId="77777777" w:rsidR="00ED0266" w:rsidRDefault="00ED0266"/>
    <w:tbl>
      <w:tblPr>
        <w:tblpPr w:leftFromText="141" w:rightFromText="141" w:vertAnchor="text" w:tblpXSpec="center" w:tblpY="1"/>
        <w:tblOverlap w:val="never"/>
        <w:tblW w:w="952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"/>
        <w:gridCol w:w="5445"/>
        <w:gridCol w:w="1781"/>
        <w:gridCol w:w="1955"/>
        <w:gridCol w:w="78"/>
      </w:tblGrid>
      <w:tr w:rsidR="00A46FA6" w14:paraId="3F4B9B45" w14:textId="77777777" w:rsidTr="00ED0266">
        <w:trPr>
          <w:gridAfter w:val="1"/>
          <w:wAfter w:w="78" w:type="dxa"/>
          <w:trHeight w:val="14368"/>
        </w:trPr>
        <w:tc>
          <w:tcPr>
            <w:tcW w:w="9448" w:type="dxa"/>
            <w:gridSpan w:val="4"/>
          </w:tcPr>
          <w:p w14:paraId="4E0B4A11" w14:textId="0E38272D" w:rsidR="00A46FA6" w:rsidRDefault="003D0F6D" w:rsidP="00C302FD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noProof/>
                <w:sz w:val="24"/>
              </w:rPr>
              <w:drawing>
                <wp:anchor distT="0" distB="0" distL="114300" distR="114300" simplePos="0" relativeHeight="251659264" behindDoc="0" locked="0" layoutInCell="1" allowOverlap="1" wp14:anchorId="7A9BB43E" wp14:editId="43E2C66B">
                  <wp:simplePos x="0" y="0"/>
                  <wp:positionH relativeFrom="column">
                    <wp:posOffset>2857500</wp:posOffset>
                  </wp:positionH>
                  <wp:positionV relativeFrom="paragraph">
                    <wp:posOffset>52070</wp:posOffset>
                  </wp:positionV>
                  <wp:extent cx="3054350" cy="1390650"/>
                  <wp:effectExtent l="0" t="0" r="0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_isa_cteep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B6DF172" w14:textId="70CB958C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5617C78C" w14:textId="456E4536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1ACDBB2F" w14:textId="317FA2BD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559F8ECC" w14:textId="21ADDF3C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62EA44FA" w14:textId="58DC15AB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4E50FA7D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72CDE8AB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71C6817D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4A7D4844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0F53FDC0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7060EB06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19B362AA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603E1EA9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76AF5B5D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5756D650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tbl>
            <w:tblPr>
              <w:tblW w:w="0" w:type="auto"/>
              <w:tblInd w:w="767" w:type="dxa"/>
              <w:tblBorders>
                <w:top w:val="double" w:sz="4" w:space="0" w:color="auto"/>
                <w:left w:val="double" w:sz="4" w:space="0" w:color="auto"/>
                <w:bottom w:val="double" w:sz="4" w:space="0" w:color="auto"/>
                <w:right w:val="double" w:sz="4" w:space="0" w:color="auto"/>
                <w:insideH w:val="double" w:sz="4" w:space="0" w:color="auto"/>
                <w:insideV w:val="double" w:sz="4" w:space="0" w:color="auto"/>
              </w:tblBorders>
              <w:shd w:val="clear" w:color="auto" w:fill="D9D9D9"/>
              <w:tblLayout w:type="fixed"/>
              <w:tblCellMar>
                <w:left w:w="284" w:type="dxa"/>
                <w:right w:w="284" w:type="dxa"/>
              </w:tblCellMar>
              <w:tblLook w:val="04A0" w:firstRow="1" w:lastRow="0" w:firstColumn="1" w:lastColumn="0" w:noHBand="0" w:noVBand="1"/>
            </w:tblPr>
            <w:tblGrid>
              <w:gridCol w:w="7858"/>
            </w:tblGrid>
            <w:tr w:rsidR="00ED0266" w14:paraId="3FA3FC19" w14:textId="77777777" w:rsidTr="00063FD2">
              <w:trPr>
                <w:trHeight w:val="2924"/>
              </w:trPr>
              <w:tc>
                <w:tcPr>
                  <w:tcW w:w="7858" w:type="dxa"/>
                  <w:tcBorders>
                    <w:top w:val="double" w:sz="4" w:space="0" w:color="auto"/>
                    <w:left w:val="double" w:sz="4" w:space="0" w:color="auto"/>
                    <w:bottom w:val="double" w:sz="4" w:space="0" w:color="auto"/>
                    <w:right w:val="double" w:sz="4" w:space="0" w:color="auto"/>
                  </w:tcBorders>
                  <w:shd w:val="clear" w:color="auto" w:fill="D9D9D9"/>
                </w:tcPr>
                <w:p w14:paraId="5B9DCE20" w14:textId="77777777" w:rsidR="00ED0266" w:rsidRPr="00E514D7" w:rsidRDefault="00ED0266" w:rsidP="00E900A6">
                  <w:pPr>
                    <w:framePr w:hSpace="141" w:wrap="around" w:vAnchor="text" w:hAnchor="text" w:xAlign="center" w:y="1"/>
                    <w:suppressOverlap/>
                    <w:jc w:val="center"/>
                    <w:rPr>
                      <w:rFonts w:ascii="Arial" w:hAnsi="Arial"/>
                      <w:b/>
                      <w:color w:val="000099"/>
                      <w:sz w:val="36"/>
                      <w:szCs w:val="36"/>
                    </w:rPr>
                  </w:pPr>
                </w:p>
                <w:p w14:paraId="4FF9802F" w14:textId="77777777" w:rsidR="00ED0266" w:rsidRDefault="00ED0266" w:rsidP="00E900A6">
                  <w:pPr>
                    <w:framePr w:hSpace="141" w:wrap="around" w:vAnchor="text" w:hAnchor="text" w:xAlign="center" w:y="1"/>
                    <w:suppressOverlap/>
                    <w:jc w:val="center"/>
                    <w:rPr>
                      <w:rFonts w:ascii="Arial" w:hAnsi="Arial"/>
                      <w:b/>
                      <w:color w:val="000099"/>
                      <w:sz w:val="36"/>
                      <w:szCs w:val="36"/>
                    </w:rPr>
                  </w:pPr>
                </w:p>
                <w:p w14:paraId="31B76DC2" w14:textId="77777777" w:rsidR="00ED0266" w:rsidRDefault="00ED0266" w:rsidP="00E900A6">
                  <w:pPr>
                    <w:framePr w:hSpace="141" w:wrap="around" w:vAnchor="text" w:hAnchor="text" w:xAlign="center" w:y="1"/>
                    <w:suppressOverlap/>
                    <w:jc w:val="center"/>
                    <w:rPr>
                      <w:rFonts w:ascii="Arial" w:hAnsi="Arial"/>
                      <w:b/>
                      <w:sz w:val="36"/>
                      <w:szCs w:val="36"/>
                    </w:rPr>
                  </w:pPr>
                  <w:r w:rsidRPr="00E514D7">
                    <w:rPr>
                      <w:rFonts w:ascii="Arial" w:hAnsi="Arial"/>
                      <w:b/>
                      <w:sz w:val="36"/>
                      <w:szCs w:val="36"/>
                    </w:rPr>
                    <w:t>INSTRUÇÃO DE OPERAÇÃO SOBRE AS CONFIGURAÇÕES OPERATIVAS DA SE 440 kV DE BAURU</w:t>
                  </w:r>
                </w:p>
                <w:p w14:paraId="64FA676B" w14:textId="77777777" w:rsidR="00ED0266" w:rsidRDefault="00ED0266" w:rsidP="00E900A6">
                  <w:pPr>
                    <w:framePr w:hSpace="141" w:wrap="around" w:vAnchor="text" w:hAnchor="text" w:xAlign="center" w:y="1"/>
                    <w:suppressOverlap/>
                    <w:jc w:val="center"/>
                    <w:rPr>
                      <w:rFonts w:ascii="Arial" w:hAnsi="Arial"/>
                      <w:b/>
                      <w:sz w:val="36"/>
                      <w:szCs w:val="36"/>
                    </w:rPr>
                  </w:pPr>
                </w:p>
                <w:p w14:paraId="755E59B2" w14:textId="77777777" w:rsidR="00ED0266" w:rsidRDefault="00ED0266" w:rsidP="00E900A6">
                  <w:pPr>
                    <w:framePr w:hSpace="141" w:wrap="around" w:vAnchor="text" w:hAnchor="text" w:xAlign="center" w:y="1"/>
                    <w:spacing w:line="276" w:lineRule="auto"/>
                    <w:suppressOverlap/>
                    <w:jc w:val="center"/>
                    <w:rPr>
                      <w:rFonts w:ascii="Arial" w:hAnsi="Arial"/>
                      <w:b/>
                      <w:color w:val="000099"/>
                      <w:sz w:val="36"/>
                      <w:szCs w:val="36"/>
                      <w:lang w:eastAsia="en-US"/>
                    </w:rPr>
                  </w:pPr>
                </w:p>
              </w:tc>
            </w:tr>
          </w:tbl>
          <w:p w14:paraId="77564EEC" w14:textId="77777777" w:rsidR="00ED0266" w:rsidRDefault="00ED0266" w:rsidP="00C302FD">
            <w:pPr>
              <w:rPr>
                <w:rFonts w:ascii="Arial" w:hAnsi="Arial"/>
                <w:sz w:val="24"/>
              </w:rPr>
            </w:pPr>
          </w:p>
          <w:p w14:paraId="380D9278" w14:textId="77777777" w:rsidR="000D111F" w:rsidRDefault="000D111F" w:rsidP="00C302FD">
            <w:pPr>
              <w:rPr>
                <w:rFonts w:ascii="Arial" w:hAnsi="Arial"/>
                <w:sz w:val="24"/>
              </w:rPr>
            </w:pPr>
          </w:p>
          <w:p w14:paraId="7DF33BE8" w14:textId="77777777" w:rsidR="000D111F" w:rsidRDefault="000D111F" w:rsidP="00C302FD">
            <w:pPr>
              <w:rPr>
                <w:rFonts w:ascii="Arial" w:hAnsi="Arial"/>
                <w:sz w:val="24"/>
              </w:rPr>
            </w:pPr>
          </w:p>
          <w:tbl>
            <w:tblPr>
              <w:tblpPr w:leftFromText="141" w:rightFromText="141" w:vertAnchor="text" w:horzAnchor="page" w:tblpX="5456" w:tblpY="3734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BFBFBF"/>
              <w:tblLayout w:type="fixed"/>
              <w:tblLook w:val="04A0" w:firstRow="1" w:lastRow="0" w:firstColumn="1" w:lastColumn="0" w:noHBand="0" w:noVBand="1"/>
            </w:tblPr>
            <w:tblGrid>
              <w:gridCol w:w="3323"/>
            </w:tblGrid>
            <w:tr w:rsidR="000D111F" w14:paraId="3BDF82C7" w14:textId="77777777" w:rsidTr="000D111F">
              <w:trPr>
                <w:trHeight w:val="1282"/>
              </w:trPr>
              <w:tc>
                <w:tcPr>
                  <w:tcW w:w="33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/>
                  <w:hideMark/>
                </w:tcPr>
                <w:p w14:paraId="30B84E27" w14:textId="77777777" w:rsidR="000D111F" w:rsidRPr="00EE0390" w:rsidRDefault="000D111F" w:rsidP="000D111F">
                  <w:pPr>
                    <w:spacing w:before="120" w:after="120"/>
                    <w:rPr>
                      <w:rFonts w:ascii="Arial" w:eastAsia="Calibri" w:hAnsi="Arial"/>
                      <w:b/>
                      <w:sz w:val="22"/>
                      <w:szCs w:val="24"/>
                    </w:rPr>
                  </w:pPr>
                  <w:r w:rsidRPr="00EE0390">
                    <w:rPr>
                      <w:rFonts w:ascii="Arial" w:eastAsia="Calibri" w:hAnsi="Arial"/>
                      <w:b/>
                      <w:sz w:val="22"/>
                      <w:szCs w:val="24"/>
                    </w:rPr>
                    <w:t>Revisão: 27</w:t>
                  </w:r>
                </w:p>
                <w:p w14:paraId="299B0A1B" w14:textId="56C779E2" w:rsidR="000D111F" w:rsidRPr="00154A00" w:rsidRDefault="000D111F" w:rsidP="000D111F">
                  <w:pPr>
                    <w:spacing w:after="120"/>
                    <w:rPr>
                      <w:rFonts w:ascii="Arial" w:eastAsia="Calibri" w:hAnsi="Arial"/>
                      <w:b/>
                      <w:sz w:val="22"/>
                      <w:szCs w:val="24"/>
                      <w:lang w:eastAsia="en-US"/>
                    </w:rPr>
                  </w:pPr>
                  <w:r w:rsidRPr="00EE0390">
                    <w:rPr>
                      <w:rFonts w:ascii="Arial" w:eastAsia="Calibri" w:hAnsi="Arial"/>
                      <w:b/>
                      <w:sz w:val="22"/>
                      <w:szCs w:val="24"/>
                    </w:rPr>
                    <w:t xml:space="preserve">Vigência: </w:t>
                  </w:r>
                  <w:r>
                    <w:rPr>
                      <w:rFonts w:ascii="Arial" w:eastAsia="Calibri" w:hAnsi="Arial"/>
                      <w:b/>
                      <w:sz w:val="22"/>
                      <w:szCs w:val="24"/>
                    </w:rPr>
                    <w:t>1</w:t>
                  </w:r>
                  <w:r w:rsidR="00D71304">
                    <w:rPr>
                      <w:rFonts w:ascii="Arial" w:eastAsia="Calibri" w:hAnsi="Arial"/>
                      <w:b/>
                      <w:sz w:val="22"/>
                      <w:szCs w:val="24"/>
                    </w:rPr>
                    <w:t>5</w:t>
                  </w:r>
                  <w:r w:rsidRPr="00EE0390">
                    <w:rPr>
                      <w:rFonts w:ascii="Arial" w:eastAsia="Calibri" w:hAnsi="Arial"/>
                      <w:b/>
                      <w:sz w:val="22"/>
                      <w:szCs w:val="24"/>
                    </w:rPr>
                    <w:t>/0</w:t>
                  </w:r>
                  <w:r>
                    <w:rPr>
                      <w:rFonts w:ascii="Arial" w:eastAsia="Calibri" w:hAnsi="Arial"/>
                      <w:b/>
                      <w:sz w:val="22"/>
                      <w:szCs w:val="24"/>
                    </w:rPr>
                    <w:t>6</w:t>
                  </w:r>
                  <w:r w:rsidRPr="00EE0390">
                    <w:rPr>
                      <w:rFonts w:ascii="Arial" w:eastAsia="Calibri" w:hAnsi="Arial"/>
                      <w:b/>
                      <w:sz w:val="22"/>
                      <w:szCs w:val="24"/>
                    </w:rPr>
                    <w:t>/2023</w:t>
                  </w:r>
                </w:p>
              </w:tc>
            </w:tr>
          </w:tbl>
          <w:p w14:paraId="3F4B9B44" w14:textId="7BB8DC95" w:rsidR="000D111F" w:rsidRDefault="000D111F" w:rsidP="00C302FD">
            <w:pPr>
              <w:rPr>
                <w:rFonts w:ascii="Arial" w:hAnsi="Arial"/>
                <w:sz w:val="24"/>
              </w:rPr>
            </w:pPr>
          </w:p>
        </w:tc>
      </w:tr>
      <w:tr w:rsidR="009D5BD8" w:rsidRPr="00C140A9" w14:paraId="3F4B9B48" w14:textId="77777777" w:rsidTr="00ED026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  <w:tblCellMar>
            <w:left w:w="113" w:type="dxa"/>
            <w:right w:w="113" w:type="dxa"/>
          </w:tblCellMar>
          <w:tblLook w:val="04A0" w:firstRow="1" w:lastRow="0" w:firstColumn="1" w:lastColumn="0" w:noHBand="0" w:noVBand="1"/>
        </w:tblPrEx>
        <w:trPr>
          <w:gridBefore w:val="1"/>
          <w:wBefore w:w="267" w:type="dxa"/>
          <w:trHeight w:val="698"/>
        </w:trPr>
        <w:tc>
          <w:tcPr>
            <w:tcW w:w="5445" w:type="dxa"/>
            <w:tcBorders>
              <w:top w:val="doub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  <w:shd w:val="pct20" w:color="auto" w:fill="auto"/>
            <w:vAlign w:val="center"/>
          </w:tcPr>
          <w:p w14:paraId="3F4B9B46" w14:textId="397FD2FB" w:rsidR="009D5BD8" w:rsidRPr="00C140A9" w:rsidRDefault="009D5BD8" w:rsidP="009D5BD8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</w:pPr>
            <w:bookmarkStart w:id="0" w:name="SUM"/>
            <w:bookmarkEnd w:id="0"/>
            <w:r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  <w:lastRenderedPageBreak/>
              <w:t>SUBESTAÇÕES E MANUTENÇÃO DE BAURU</w:t>
            </w:r>
          </w:p>
        </w:tc>
        <w:tc>
          <w:tcPr>
            <w:tcW w:w="3814" w:type="dxa"/>
            <w:gridSpan w:val="3"/>
            <w:tcBorders>
              <w:top w:val="double" w:sz="6" w:space="0" w:color="auto"/>
              <w:left w:val="nil"/>
              <w:bottom w:val="single" w:sz="6" w:space="0" w:color="auto"/>
              <w:right w:val="double" w:sz="6" w:space="0" w:color="auto"/>
            </w:tcBorders>
            <w:shd w:val="pct20" w:color="auto" w:fill="auto"/>
            <w:vAlign w:val="center"/>
          </w:tcPr>
          <w:p w14:paraId="3F4B9B47" w14:textId="77CDB0FC" w:rsidR="009D5BD8" w:rsidRPr="00C140A9" w:rsidRDefault="009D5BD8" w:rsidP="009D5BD8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</w:pPr>
            <w:r w:rsidRPr="00C140A9"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  <w:t>MANUAL DE OPERAÇÃO</w:t>
            </w:r>
          </w:p>
        </w:tc>
      </w:tr>
      <w:tr w:rsidR="006C01BE" w:rsidRPr="00C140A9" w14:paraId="3F4B9B4F" w14:textId="77777777" w:rsidTr="00ED026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  <w:tblCellMar>
            <w:left w:w="113" w:type="dxa"/>
            <w:right w:w="113" w:type="dxa"/>
          </w:tblCellMar>
          <w:tblLook w:val="04A0" w:firstRow="1" w:lastRow="0" w:firstColumn="1" w:lastColumn="0" w:noHBand="0" w:noVBand="1"/>
        </w:tblPrEx>
        <w:trPr>
          <w:gridBefore w:val="1"/>
          <w:wBefore w:w="267" w:type="dxa"/>
          <w:trHeight w:val="143"/>
        </w:trPr>
        <w:tc>
          <w:tcPr>
            <w:tcW w:w="5445" w:type="dxa"/>
            <w:vMerge w:val="restart"/>
            <w:tcBorders>
              <w:top w:val="sing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</w:tcPr>
          <w:p w14:paraId="41BDF0B6" w14:textId="77777777" w:rsidR="006C01BE" w:rsidRPr="00C140A9" w:rsidRDefault="006C01BE" w:rsidP="006C01BE">
            <w:pPr>
              <w:spacing w:line="276" w:lineRule="auto"/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</w:pPr>
            <w:r w:rsidRPr="00C140A9"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  <w:t>TÍTULO:</w:t>
            </w:r>
          </w:p>
          <w:p w14:paraId="3F4B9B4A" w14:textId="2EC858B9" w:rsidR="006C01BE" w:rsidRPr="00C140A9" w:rsidRDefault="006C01BE" w:rsidP="006C01BE">
            <w:pPr>
              <w:spacing w:line="276" w:lineRule="auto"/>
              <w:jc w:val="center"/>
              <w:rPr>
                <w:rFonts w:ascii="Arial" w:eastAsia="Calibri" w:hAnsi="Arial" w:cs="Arial"/>
                <w:sz w:val="24"/>
                <w:szCs w:val="22"/>
                <w:lang w:eastAsia="en-US"/>
              </w:rPr>
            </w:pPr>
            <w:r w:rsidRPr="00C140A9">
              <w:rPr>
                <w:rFonts w:ascii="Arial" w:eastAsia="Calibri" w:hAnsi="Arial" w:cs="Arial"/>
                <w:sz w:val="24"/>
                <w:szCs w:val="22"/>
                <w:lang w:eastAsia="en-US"/>
              </w:rPr>
              <w:t>INSTRUÇÃO DE OPERAÇÃO SOBRE AS CONFIGURAÇÕES OPERATIVAS DA SE 440 kV DE BAURU</w:t>
            </w:r>
          </w:p>
        </w:tc>
        <w:tc>
          <w:tcPr>
            <w:tcW w:w="1781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57008C8B" w14:textId="77777777" w:rsidR="006C01BE" w:rsidRPr="00C140A9" w:rsidRDefault="006C01BE" w:rsidP="006C01BE">
            <w:pPr>
              <w:spacing w:before="120" w:line="276" w:lineRule="auto"/>
              <w:jc w:val="center"/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</w:pPr>
            <w:r w:rsidRPr="00C140A9"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  <w:t>REVISÃO</w:t>
            </w:r>
          </w:p>
          <w:p w14:paraId="3F4B9B4C" w14:textId="4B1C9A72" w:rsidR="006C01BE" w:rsidRPr="00C140A9" w:rsidRDefault="006C01BE" w:rsidP="006C01BE">
            <w:pPr>
              <w:spacing w:line="276" w:lineRule="auto"/>
              <w:jc w:val="center"/>
              <w:rPr>
                <w:rFonts w:ascii="Arial" w:eastAsia="Calibri" w:hAnsi="Arial" w:cs="Arial"/>
                <w:sz w:val="24"/>
                <w:szCs w:val="22"/>
                <w:lang w:eastAsia="en-US"/>
              </w:rPr>
            </w:pPr>
            <w:r>
              <w:rPr>
                <w:rFonts w:ascii="Arial" w:eastAsia="Calibri" w:hAnsi="Arial" w:cs="Arial"/>
                <w:sz w:val="24"/>
                <w:szCs w:val="22"/>
                <w:lang w:eastAsia="en-US"/>
              </w:rPr>
              <w:t>27</w:t>
            </w:r>
          </w:p>
        </w:tc>
        <w:tc>
          <w:tcPr>
            <w:tcW w:w="203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14:paraId="235DDB1C" w14:textId="77777777" w:rsidR="006C01BE" w:rsidRPr="00C140A9" w:rsidRDefault="006C01BE" w:rsidP="006C01BE">
            <w:pPr>
              <w:spacing w:before="120" w:line="276" w:lineRule="auto"/>
              <w:jc w:val="center"/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</w:pPr>
            <w:r w:rsidRPr="00C140A9">
              <w:rPr>
                <w:rFonts w:ascii="Arial" w:eastAsia="Calibri" w:hAnsi="Arial" w:cs="Arial"/>
                <w:b/>
                <w:sz w:val="24"/>
                <w:szCs w:val="22"/>
                <w:lang w:eastAsia="en-US"/>
              </w:rPr>
              <w:t>VIGÊNCIA</w:t>
            </w:r>
          </w:p>
          <w:p w14:paraId="3F4B9B4E" w14:textId="24CAAD98" w:rsidR="006C01BE" w:rsidRPr="00C140A9" w:rsidRDefault="006C01BE" w:rsidP="006C01BE">
            <w:pPr>
              <w:spacing w:line="276" w:lineRule="auto"/>
              <w:jc w:val="center"/>
              <w:rPr>
                <w:rFonts w:ascii="Arial" w:eastAsia="Calibri" w:hAnsi="Arial" w:cs="Arial"/>
                <w:sz w:val="24"/>
                <w:szCs w:val="22"/>
                <w:lang w:eastAsia="en-US"/>
              </w:rPr>
            </w:pPr>
            <w:r>
              <w:rPr>
                <w:rFonts w:ascii="Arial" w:eastAsia="Calibri" w:hAnsi="Arial" w:cs="Arial"/>
                <w:sz w:val="24"/>
                <w:szCs w:val="22"/>
                <w:lang w:eastAsia="en-US"/>
              </w:rPr>
              <w:t>1</w:t>
            </w:r>
            <w:r w:rsidR="00D71304">
              <w:rPr>
                <w:rFonts w:ascii="Arial" w:eastAsia="Calibri" w:hAnsi="Arial" w:cs="Arial"/>
                <w:sz w:val="24"/>
                <w:szCs w:val="22"/>
                <w:lang w:eastAsia="en-US"/>
              </w:rPr>
              <w:t>5</w:t>
            </w:r>
            <w:r>
              <w:rPr>
                <w:rFonts w:ascii="Arial" w:eastAsia="Calibri" w:hAnsi="Arial" w:cs="Arial"/>
                <w:sz w:val="24"/>
                <w:szCs w:val="22"/>
                <w:lang w:eastAsia="en-US"/>
              </w:rPr>
              <w:t>/06/2023</w:t>
            </w:r>
          </w:p>
        </w:tc>
      </w:tr>
      <w:tr w:rsidR="006C01BE" w:rsidRPr="00C140A9" w14:paraId="3F4B9B52" w14:textId="77777777" w:rsidTr="00ED026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  <w:tblCellMar>
            <w:left w:w="113" w:type="dxa"/>
            <w:right w:w="113" w:type="dxa"/>
          </w:tblCellMar>
          <w:tblLook w:val="04A0" w:firstRow="1" w:lastRow="0" w:firstColumn="1" w:lastColumn="0" w:noHBand="0" w:noVBand="1"/>
        </w:tblPrEx>
        <w:trPr>
          <w:gridBefore w:val="1"/>
          <w:wBefore w:w="267" w:type="dxa"/>
          <w:trHeight w:val="761"/>
        </w:trPr>
        <w:tc>
          <w:tcPr>
            <w:tcW w:w="5445" w:type="dxa"/>
            <w:vMerge/>
            <w:tcBorders>
              <w:top w:val="sing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3F4B9B50" w14:textId="77777777" w:rsidR="006C01BE" w:rsidRPr="00C140A9" w:rsidRDefault="006C01BE" w:rsidP="006C01BE">
            <w:pPr>
              <w:rPr>
                <w:rFonts w:ascii="Arial" w:eastAsia="Calibri" w:hAnsi="Arial" w:cs="Arial"/>
                <w:sz w:val="24"/>
                <w:szCs w:val="22"/>
                <w:lang w:eastAsia="en-US"/>
              </w:rPr>
            </w:pPr>
          </w:p>
        </w:tc>
        <w:tc>
          <w:tcPr>
            <w:tcW w:w="3814" w:type="dxa"/>
            <w:gridSpan w:val="3"/>
            <w:tcBorders>
              <w:top w:val="sing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pct20" w:color="auto" w:fill="auto"/>
            <w:vAlign w:val="center"/>
          </w:tcPr>
          <w:p w14:paraId="3F4B9B51" w14:textId="6BC87ADF" w:rsidR="006C01BE" w:rsidRPr="00C140A9" w:rsidRDefault="006C01BE" w:rsidP="006C01BE">
            <w:pPr>
              <w:spacing w:line="276" w:lineRule="auto"/>
              <w:jc w:val="center"/>
              <w:rPr>
                <w:rFonts w:ascii="Arial" w:eastAsia="Calibri" w:hAnsi="Arial" w:cs="Arial"/>
                <w:sz w:val="24"/>
                <w:szCs w:val="22"/>
                <w:lang w:eastAsia="en-US"/>
              </w:rPr>
            </w:pPr>
            <w:r>
              <w:rPr>
                <w:rFonts w:ascii="Arial" w:eastAsia="Calibri" w:hAnsi="Arial" w:cs="Arial"/>
                <w:sz w:val="24"/>
                <w:szCs w:val="22"/>
                <w:lang w:eastAsia="en-US"/>
              </w:rPr>
              <w:t>Regional Bauru</w:t>
            </w:r>
          </w:p>
        </w:tc>
      </w:tr>
    </w:tbl>
    <w:p w14:paraId="3F4B9B53" w14:textId="6DF9862C" w:rsidR="00C140A9" w:rsidRDefault="00C302FD">
      <w:pPr>
        <w:tabs>
          <w:tab w:val="left" w:pos="142"/>
          <w:tab w:val="left" w:pos="4253"/>
          <w:tab w:val="left" w:pos="9214"/>
        </w:tabs>
        <w:spacing w:line="240" w:lineRule="exact"/>
        <w:jc w:val="center"/>
        <w:outlineLvl w:val="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br w:type="textWrapping" w:clear="all"/>
      </w:r>
    </w:p>
    <w:p w14:paraId="3F4B9B54" w14:textId="77777777" w:rsidR="00E943E0" w:rsidRPr="00E943E0" w:rsidRDefault="00E943E0" w:rsidP="00E943E0">
      <w:pPr>
        <w:spacing w:before="120" w:line="276" w:lineRule="auto"/>
        <w:jc w:val="both"/>
        <w:rPr>
          <w:rFonts w:ascii="Arial" w:eastAsiaTheme="minorHAnsi" w:hAnsi="Arial" w:cs="Arial"/>
          <w:b/>
          <w:sz w:val="24"/>
          <w:szCs w:val="22"/>
          <w:lang w:eastAsia="en-US"/>
        </w:rPr>
      </w:pPr>
      <w:r w:rsidRPr="00E943E0">
        <w:rPr>
          <w:rFonts w:ascii="Arial" w:eastAsiaTheme="minorHAnsi" w:hAnsi="Arial" w:cs="Arial"/>
          <w:b/>
          <w:sz w:val="24"/>
          <w:szCs w:val="22"/>
          <w:lang w:eastAsia="en-US"/>
        </w:rPr>
        <w:t>Motivo da Revisão:</w:t>
      </w:r>
    </w:p>
    <w:p w14:paraId="3F4B9B55" w14:textId="77777777" w:rsidR="00E60F8B" w:rsidRDefault="00F33FED" w:rsidP="00F33FED">
      <w:pPr>
        <w:spacing w:before="120" w:line="276" w:lineRule="auto"/>
        <w:jc w:val="both"/>
        <w:rPr>
          <w:rFonts w:ascii="Arial" w:eastAsiaTheme="minorHAnsi" w:hAnsi="Arial" w:cs="Arial"/>
          <w:sz w:val="24"/>
          <w:szCs w:val="22"/>
          <w:lang w:eastAsia="en-US"/>
        </w:rPr>
      </w:pPr>
      <w:r>
        <w:rPr>
          <w:rFonts w:ascii="Arial" w:eastAsiaTheme="minorHAnsi" w:hAnsi="Arial" w:cs="Arial"/>
          <w:sz w:val="24"/>
          <w:szCs w:val="22"/>
          <w:lang w:eastAsia="en-US"/>
        </w:rPr>
        <w:t>Revisão d</w:t>
      </w:r>
      <w:r w:rsidR="00930CB8">
        <w:rPr>
          <w:rFonts w:ascii="Arial" w:eastAsiaTheme="minorHAnsi" w:hAnsi="Arial" w:cs="Arial"/>
          <w:sz w:val="24"/>
          <w:szCs w:val="22"/>
          <w:lang w:eastAsia="en-US"/>
        </w:rPr>
        <w:t>e</w:t>
      </w:r>
      <w:r>
        <w:rPr>
          <w:rFonts w:ascii="Arial" w:eastAsiaTheme="minorHAnsi" w:hAnsi="Arial" w:cs="Arial"/>
          <w:sz w:val="24"/>
          <w:szCs w:val="22"/>
          <w:lang w:eastAsia="en-US"/>
        </w:rPr>
        <w:t xml:space="preserve"> desenhos das modalidades </w:t>
      </w:r>
      <w:r w:rsidR="00930CB8">
        <w:rPr>
          <w:rFonts w:ascii="Arial" w:eastAsiaTheme="minorHAnsi" w:hAnsi="Arial" w:cs="Arial"/>
          <w:sz w:val="24"/>
          <w:szCs w:val="22"/>
          <w:lang w:eastAsia="en-US"/>
        </w:rPr>
        <w:t>e adequações/correções em manobras</w:t>
      </w:r>
      <w:r>
        <w:rPr>
          <w:rFonts w:ascii="Arial" w:eastAsiaTheme="minorHAnsi" w:hAnsi="Arial" w:cs="Arial"/>
          <w:sz w:val="24"/>
          <w:szCs w:val="22"/>
          <w:lang w:eastAsia="en-US"/>
        </w:rPr>
        <w:t>.</w:t>
      </w:r>
    </w:p>
    <w:p w14:paraId="3F4B9B56" w14:textId="77777777" w:rsidR="00C922E3" w:rsidRDefault="00C922E3" w:rsidP="00E943E0">
      <w:pPr>
        <w:spacing w:before="120" w:line="276" w:lineRule="auto"/>
        <w:jc w:val="both"/>
        <w:rPr>
          <w:rFonts w:ascii="Arial" w:eastAsiaTheme="minorHAnsi" w:hAnsi="Arial" w:cs="Arial"/>
          <w:sz w:val="24"/>
          <w:szCs w:val="22"/>
          <w:lang w:eastAsia="en-US"/>
        </w:rPr>
      </w:pPr>
    </w:p>
    <w:p w14:paraId="3F4B9B58" w14:textId="74867FFF" w:rsidR="00405259" w:rsidRPr="00F6111A" w:rsidRDefault="00EA0D9B" w:rsidP="00EA0D9B">
      <w:pPr>
        <w:pStyle w:val="CabealhodoSumrio"/>
        <w:tabs>
          <w:tab w:val="center" w:pos="5102"/>
          <w:tab w:val="right" w:pos="10205"/>
        </w:tabs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ab/>
      </w:r>
      <w:r w:rsidR="003C7F43">
        <w:rPr>
          <w:rFonts w:ascii="Arial" w:hAnsi="Arial" w:cs="Arial"/>
          <w:color w:val="auto"/>
        </w:rPr>
        <w:t>S</w:t>
      </w:r>
      <w:r w:rsidR="00405259" w:rsidRPr="00F6111A">
        <w:rPr>
          <w:rFonts w:ascii="Arial" w:hAnsi="Arial" w:cs="Arial"/>
          <w:color w:val="auto"/>
        </w:rPr>
        <w:t>umário</w:t>
      </w:r>
      <w:r>
        <w:rPr>
          <w:rFonts w:ascii="Arial" w:hAnsi="Arial" w:cs="Arial"/>
          <w:color w:val="auto"/>
        </w:rPr>
        <w:tab/>
      </w:r>
    </w:p>
    <w:p w14:paraId="795A729B" w14:textId="4ED6904E" w:rsidR="003C7F43" w:rsidRDefault="00405259">
      <w:pPr>
        <w:pStyle w:val="Sumrio2"/>
        <w:tabs>
          <w:tab w:val="right" w:leader="dot" w:pos="10054"/>
        </w:tabs>
        <w:rPr>
          <w:rStyle w:val="Hyperlink"/>
          <w:rFonts w:ascii="Arial" w:hAnsi="Arial" w:cs="Arial"/>
          <w:b/>
          <w:bCs/>
          <w:noProof/>
        </w:rPr>
      </w:pPr>
      <w:r w:rsidRPr="003C7F43">
        <w:rPr>
          <w:rFonts w:ascii="Arial" w:hAnsi="Arial" w:cs="Arial"/>
        </w:rPr>
        <w:fldChar w:fldCharType="begin"/>
      </w:r>
      <w:r w:rsidRPr="003C7F43">
        <w:rPr>
          <w:rFonts w:ascii="Arial" w:hAnsi="Arial" w:cs="Arial"/>
        </w:rPr>
        <w:instrText xml:space="preserve"> TOC \o "1-3" \h \z \u </w:instrText>
      </w:r>
      <w:r w:rsidRPr="003C7F43">
        <w:rPr>
          <w:rFonts w:ascii="Arial" w:hAnsi="Arial" w:cs="Arial"/>
        </w:rPr>
        <w:fldChar w:fldCharType="separate"/>
      </w:r>
      <w:hyperlink w:anchor="_Toc136595484" w:history="1">
        <w:r w:rsidR="003C7F43" w:rsidRPr="003C7F43">
          <w:rPr>
            <w:rStyle w:val="Hyperlink"/>
            <w:rFonts w:ascii="Arial" w:hAnsi="Arial" w:cs="Arial"/>
            <w:b/>
            <w:bCs/>
            <w:noProof/>
          </w:rPr>
          <w:t>1. OBJETIVO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ab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instrText xml:space="preserve"> PAGEREF _Toc136595484 \h </w:instrText>
        </w:r>
        <w:r w:rsidR="003C7F43" w:rsidRPr="003C7F43">
          <w:rPr>
            <w:rFonts w:ascii="Arial" w:hAnsi="Arial" w:cs="Arial"/>
            <w:b/>
            <w:bCs/>
            <w:noProof/>
            <w:webHidden/>
          </w:rPr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>4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3A287DF1" w14:textId="77777777" w:rsidR="003C7F43" w:rsidRPr="003C7F43" w:rsidRDefault="003C7F43" w:rsidP="003C7F43">
      <w:pPr>
        <w:rPr>
          <w:rFonts w:eastAsiaTheme="minorEastAsia"/>
        </w:rPr>
      </w:pPr>
    </w:p>
    <w:p w14:paraId="1DEBAEDA" w14:textId="7A7D9F01" w:rsidR="003C7F43" w:rsidRDefault="00000000">
      <w:pPr>
        <w:pStyle w:val="Sumrio2"/>
        <w:tabs>
          <w:tab w:val="right" w:leader="dot" w:pos="10054"/>
        </w:tabs>
        <w:rPr>
          <w:rStyle w:val="Hyperlink"/>
          <w:rFonts w:ascii="Arial" w:hAnsi="Arial" w:cs="Arial"/>
          <w:b/>
          <w:bCs/>
          <w:noProof/>
        </w:rPr>
      </w:pPr>
      <w:hyperlink w:anchor="_Toc136595485" w:history="1">
        <w:r w:rsidR="003C7F43" w:rsidRPr="003C7F43">
          <w:rPr>
            <w:rStyle w:val="Hyperlink"/>
            <w:rFonts w:ascii="Arial" w:hAnsi="Arial" w:cs="Arial"/>
            <w:b/>
            <w:bCs/>
            <w:noProof/>
          </w:rPr>
          <w:t>2. DESCRIÇÃO GERAL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ab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instrText xml:space="preserve"> PAGEREF _Toc136595485 \h </w:instrText>
        </w:r>
        <w:r w:rsidR="003C7F43" w:rsidRPr="003C7F43">
          <w:rPr>
            <w:rFonts w:ascii="Arial" w:hAnsi="Arial" w:cs="Arial"/>
            <w:b/>
            <w:bCs/>
            <w:noProof/>
            <w:webHidden/>
          </w:rPr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>4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0E559406" w14:textId="77777777" w:rsidR="003C7F43" w:rsidRPr="003C7F43" w:rsidRDefault="003C7F43" w:rsidP="003C7F43">
      <w:pPr>
        <w:rPr>
          <w:rFonts w:eastAsiaTheme="minorEastAsia"/>
        </w:rPr>
      </w:pPr>
    </w:p>
    <w:p w14:paraId="759FB57D" w14:textId="480BE52E" w:rsidR="003C7F43" w:rsidRDefault="00000000">
      <w:pPr>
        <w:pStyle w:val="Sumrio2"/>
        <w:tabs>
          <w:tab w:val="right" w:leader="dot" w:pos="10054"/>
        </w:tabs>
        <w:rPr>
          <w:rStyle w:val="Hyperlink"/>
          <w:rFonts w:ascii="Arial" w:hAnsi="Arial" w:cs="Arial"/>
          <w:b/>
          <w:bCs/>
          <w:noProof/>
        </w:rPr>
      </w:pPr>
      <w:hyperlink w:anchor="_Toc136595486" w:history="1">
        <w:r w:rsidR="003C7F43" w:rsidRPr="003C7F43">
          <w:rPr>
            <w:rStyle w:val="Hyperlink"/>
            <w:rFonts w:ascii="Arial" w:hAnsi="Arial" w:cs="Arial"/>
            <w:b/>
            <w:bCs/>
            <w:noProof/>
          </w:rPr>
          <w:t>3. BARRAMENTOS DE 440 kV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ab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instrText xml:space="preserve"> PAGEREF _Toc136595486 \h </w:instrText>
        </w:r>
        <w:r w:rsidR="003C7F43" w:rsidRPr="003C7F43">
          <w:rPr>
            <w:rFonts w:ascii="Arial" w:hAnsi="Arial" w:cs="Arial"/>
            <w:b/>
            <w:bCs/>
            <w:noProof/>
            <w:webHidden/>
          </w:rPr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>7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528921F0" w14:textId="77777777" w:rsidR="003C7F43" w:rsidRPr="003C7F43" w:rsidRDefault="003C7F43" w:rsidP="003C7F43">
      <w:pPr>
        <w:rPr>
          <w:rFonts w:eastAsiaTheme="minorEastAsia"/>
        </w:rPr>
      </w:pPr>
    </w:p>
    <w:p w14:paraId="0B026384" w14:textId="5B00C28D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87" w:history="1">
        <w:r w:rsidR="003C7F43" w:rsidRPr="003C7F43">
          <w:rPr>
            <w:rStyle w:val="Hyperlink"/>
            <w:rFonts w:ascii="Arial" w:hAnsi="Arial" w:cs="Arial"/>
            <w:noProof/>
          </w:rPr>
          <w:t>3.1.  BARRA 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_Toc136595487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5B07007" w14:textId="6E024C3C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88" w:history="1">
        <w:r w:rsidR="003C7F43" w:rsidRPr="003C7F43">
          <w:rPr>
            <w:rStyle w:val="Hyperlink"/>
            <w:rFonts w:ascii="Arial" w:hAnsi="Arial" w:cs="Arial"/>
            <w:noProof/>
          </w:rPr>
          <w:t>3.2.  BARRA 2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_Toc136595488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0CC6BBC6" w14:textId="25BC8EAC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89" w:history="1">
        <w:r w:rsidR="003C7F43" w:rsidRPr="003C7F43">
          <w:rPr>
            <w:rStyle w:val="Hyperlink"/>
            <w:rFonts w:ascii="Arial" w:hAnsi="Arial" w:cs="Arial"/>
            <w:noProof/>
          </w:rPr>
          <w:t>3.3.  BARRA 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_Toc136595489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F1E5EE4" w14:textId="21C2E17A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90" w:history="1">
        <w:r w:rsidR="003C7F43" w:rsidRPr="003C7F43">
          <w:rPr>
            <w:rStyle w:val="Hyperlink"/>
            <w:rFonts w:ascii="Arial" w:hAnsi="Arial" w:cs="Arial"/>
            <w:noProof/>
          </w:rPr>
          <w:t>3.4.  BARRA 4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_Toc136595490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0B2B2101" w14:textId="2B9B1E16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91" w:history="1">
        <w:r w:rsidR="003C7F43" w:rsidRPr="003C7F43">
          <w:rPr>
            <w:rStyle w:val="Hyperlink"/>
            <w:rFonts w:ascii="Arial" w:hAnsi="Arial" w:cs="Arial"/>
            <w:noProof/>
          </w:rPr>
          <w:t>3.5.  BARRAMENTOS TRANSVERSAIS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_Toc136595491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09DE47B" w14:textId="1657BC4B" w:rsidR="003C7F43" w:rsidRDefault="00000000">
      <w:pPr>
        <w:pStyle w:val="Sumrio2"/>
        <w:tabs>
          <w:tab w:val="right" w:leader="dot" w:pos="10054"/>
        </w:tabs>
        <w:rPr>
          <w:rStyle w:val="Hyperlink"/>
          <w:rFonts w:ascii="Arial" w:hAnsi="Arial" w:cs="Arial"/>
          <w:noProof/>
        </w:rPr>
      </w:pPr>
      <w:hyperlink w:anchor="_Toc136595492" w:history="1">
        <w:r w:rsidR="003C7F43" w:rsidRPr="003C7F43">
          <w:rPr>
            <w:rStyle w:val="Hyperlink"/>
            <w:rFonts w:ascii="Arial" w:hAnsi="Arial" w:cs="Arial"/>
            <w:noProof/>
          </w:rPr>
          <w:t>3.6.  REATORES MANOBRÁVEIS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_Toc136595492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869CB16" w14:textId="77777777" w:rsidR="003C7F43" w:rsidRPr="003C7F43" w:rsidRDefault="003C7F43" w:rsidP="003C7F43">
      <w:pPr>
        <w:rPr>
          <w:rFonts w:eastAsiaTheme="minorEastAsia"/>
        </w:rPr>
      </w:pPr>
    </w:p>
    <w:p w14:paraId="1452F03E" w14:textId="696E585B" w:rsidR="003C7F43" w:rsidRDefault="00000000">
      <w:pPr>
        <w:pStyle w:val="Sumrio2"/>
        <w:tabs>
          <w:tab w:val="right" w:leader="dot" w:pos="10054"/>
        </w:tabs>
        <w:rPr>
          <w:rStyle w:val="Hyperlink"/>
          <w:rFonts w:ascii="Arial" w:hAnsi="Arial" w:cs="Arial"/>
          <w:b/>
          <w:bCs/>
          <w:noProof/>
        </w:rPr>
      </w:pPr>
      <w:hyperlink w:anchor="_Toc136595493" w:history="1">
        <w:r w:rsidR="003C7F43" w:rsidRPr="003C7F43">
          <w:rPr>
            <w:rStyle w:val="Hyperlink"/>
            <w:rFonts w:ascii="Arial" w:hAnsi="Arial" w:cs="Arial"/>
            <w:b/>
            <w:bCs/>
            <w:noProof/>
          </w:rPr>
          <w:t>4.  MODALIDADES OPERATIVAS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ab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instrText xml:space="preserve"> PAGEREF _Toc136595493 \h </w:instrText>
        </w:r>
        <w:r w:rsidR="003C7F43" w:rsidRPr="003C7F43">
          <w:rPr>
            <w:rFonts w:ascii="Arial" w:hAnsi="Arial" w:cs="Arial"/>
            <w:b/>
            <w:bCs/>
            <w:noProof/>
            <w:webHidden/>
          </w:rPr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>12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653A5A37" w14:textId="77777777" w:rsidR="003C7F43" w:rsidRPr="003C7F43" w:rsidRDefault="003C7F43" w:rsidP="003C7F43">
      <w:pPr>
        <w:rPr>
          <w:rFonts w:eastAsiaTheme="minorEastAsia"/>
        </w:rPr>
      </w:pPr>
    </w:p>
    <w:p w14:paraId="4CD73EC8" w14:textId="30642486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94" w:history="1">
        <w:r w:rsidR="003C7F43" w:rsidRPr="003C7F43">
          <w:rPr>
            <w:rStyle w:val="Hyperlink"/>
            <w:rFonts w:ascii="Arial" w:hAnsi="Arial" w:cs="Arial"/>
            <w:noProof/>
          </w:rPr>
          <w:t>4.1.  CONSIDERAÇÕES GERAIS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_Toc136595494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8906AB3" w14:textId="1A62807C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95" w:history="1">
        <w:r w:rsidR="003C7F43" w:rsidRPr="003C7F43">
          <w:rPr>
            <w:rStyle w:val="Hyperlink"/>
            <w:rFonts w:ascii="Arial" w:hAnsi="Arial" w:cs="Arial"/>
            <w:noProof/>
          </w:rPr>
          <w:t>4.2.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ESQUEMA UNIFILAR DE MANOBRAS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_Toc136595495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75A5262" w14:textId="7D5147FA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96" w:history="1">
        <w:r w:rsidR="003C7F43" w:rsidRPr="003C7F43">
          <w:rPr>
            <w:rStyle w:val="Hyperlink"/>
            <w:rFonts w:ascii="Arial" w:hAnsi="Arial" w:cs="Arial"/>
            <w:noProof/>
          </w:rPr>
          <w:t>4.3.  ESQUEMA UNIFILAR DE MANOBRAS – IDENTIFICAÇÃO DOS TRAVESSÕES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_Toc136595496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14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F174F18" w14:textId="5AD197DC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97" w:history="1">
        <w:r w:rsidR="003C7F43" w:rsidRPr="003C7F43">
          <w:rPr>
            <w:rStyle w:val="Hyperlink"/>
            <w:rFonts w:ascii="Arial" w:hAnsi="Arial" w:cs="Arial"/>
            <w:noProof/>
          </w:rPr>
          <w:t>4.4.1.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OBJETIVO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_Toc136595497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C422F38" w14:textId="7E0793FC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98" w:history="1">
        <w:r w:rsidR="003C7F43" w:rsidRPr="003C7F43">
          <w:rPr>
            <w:rStyle w:val="Hyperlink"/>
            <w:rFonts w:ascii="Arial" w:hAnsi="Arial" w:cs="Arial"/>
            <w:noProof/>
          </w:rPr>
          <w:t>4.4.2.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DESCRIÇÃO DA CONFIGURAÇÃO NORMAL: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_Toc136595498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21A7FF1" w14:textId="197F9155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499" w:history="1">
        <w:r w:rsidR="003C7F43" w:rsidRPr="003C7F43">
          <w:rPr>
            <w:rStyle w:val="Hyperlink"/>
            <w:rFonts w:ascii="Arial" w:hAnsi="Arial" w:cs="Arial"/>
            <w:noProof/>
          </w:rPr>
          <w:t>4.4.3.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FILOSOFIA DE OPERAÇÃO DA CONFIGURAÇÃO: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_Toc136595499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DAAF920" w14:textId="54556685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00" w:history="1">
        <w:r w:rsidR="003C7F43" w:rsidRPr="003C7F43">
          <w:rPr>
            <w:rStyle w:val="Hyperlink"/>
            <w:rFonts w:ascii="Arial" w:hAnsi="Arial" w:cs="Arial"/>
            <w:noProof/>
          </w:rPr>
          <w:t>4.4.3.1. Proteção Diferencial e Separação de Barras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_Toc136595500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323F96C" w14:textId="51D0A43F" w:rsidR="003C7F43" w:rsidRPr="003C7F43" w:rsidRDefault="00000000">
      <w:pPr>
        <w:pStyle w:val="Sumrio2"/>
        <w:tabs>
          <w:tab w:val="left" w:pos="110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01" w:history="1">
        <w:r w:rsidR="003C7F43" w:rsidRPr="003C7F43">
          <w:rPr>
            <w:rStyle w:val="Hyperlink"/>
            <w:rFonts w:ascii="Arial" w:hAnsi="Arial" w:cs="Arial"/>
            <w:noProof/>
          </w:rPr>
          <w:t>4.4.3.2.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Esquema de falha de disjuntor de Bays de linha ou transformadores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_Toc136595501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62471EF" w14:textId="29CC2B26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02" w:history="1">
        <w:r w:rsidR="003C7F43" w:rsidRPr="003C7F43">
          <w:rPr>
            <w:rStyle w:val="Hyperlink"/>
            <w:rFonts w:ascii="Arial" w:hAnsi="Arial" w:cs="Arial"/>
            <w:noProof/>
          </w:rPr>
          <w:t>4.4.3.3. Filosofia do Esquema de falha de disjuntor de Bays de linha ou transformadores, quando operando pelo relé MICOM sobrecorrente alternativo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_Toc136595502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F33C586" w14:textId="6C26D988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03" w:history="1">
        <w:r w:rsidR="003C7F43" w:rsidRPr="003C7F43">
          <w:rPr>
            <w:rStyle w:val="Hyperlink"/>
            <w:rFonts w:ascii="Arial" w:hAnsi="Arial" w:cs="Arial"/>
            <w:noProof/>
          </w:rPr>
          <w:t>4.4.4.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FILOSOFIA DE ATUAÇÃO DAS PROTEÇÕES DO RE-6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_Toc136595503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02D8E82" w14:textId="3A579CED" w:rsidR="003C7F43" w:rsidRPr="003C7F43" w:rsidRDefault="00000000">
      <w:pPr>
        <w:pStyle w:val="Sumrio2"/>
        <w:tabs>
          <w:tab w:val="left" w:pos="110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04" w:history="1">
        <w:r w:rsidR="003C7F43" w:rsidRPr="003C7F43">
          <w:rPr>
            <w:rStyle w:val="Hyperlink"/>
            <w:rFonts w:ascii="Arial" w:hAnsi="Arial" w:cs="Arial"/>
            <w:noProof/>
          </w:rPr>
          <w:t>4.4.4.1.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Filosofia com RE-6 operando na Barra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_Toc136595504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EC0C920" w14:textId="7D72D725" w:rsidR="003C7F43" w:rsidRDefault="00000000">
      <w:pPr>
        <w:pStyle w:val="Sumrio2"/>
        <w:tabs>
          <w:tab w:val="left" w:pos="1100"/>
          <w:tab w:val="right" w:leader="dot" w:pos="10054"/>
        </w:tabs>
        <w:rPr>
          <w:rStyle w:val="Hyperlink"/>
          <w:rFonts w:ascii="Arial" w:hAnsi="Arial" w:cs="Arial"/>
          <w:noProof/>
        </w:rPr>
      </w:pPr>
      <w:hyperlink w:anchor="_Toc136595505" w:history="1">
        <w:r w:rsidR="003C7F43" w:rsidRPr="003C7F43">
          <w:rPr>
            <w:rStyle w:val="Hyperlink"/>
            <w:rFonts w:ascii="Arial" w:hAnsi="Arial" w:cs="Arial"/>
            <w:noProof/>
          </w:rPr>
          <w:t>4.4.4.2.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Filosofia com RE-6 substituindo outro reator em Bay de LT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_Toc136595505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B0BF1BC" w14:textId="77777777" w:rsidR="003C7F43" w:rsidRPr="003C7F43" w:rsidRDefault="003C7F43" w:rsidP="003C7F43">
      <w:pPr>
        <w:rPr>
          <w:rFonts w:eastAsiaTheme="minorEastAsia"/>
        </w:rPr>
      </w:pPr>
    </w:p>
    <w:p w14:paraId="04F09770" w14:textId="370EE858" w:rsidR="003C7F43" w:rsidRDefault="00000000">
      <w:pPr>
        <w:pStyle w:val="Sumrio2"/>
        <w:tabs>
          <w:tab w:val="right" w:leader="dot" w:pos="10054"/>
        </w:tabs>
        <w:rPr>
          <w:rStyle w:val="Hyperlink"/>
          <w:rFonts w:ascii="Arial" w:hAnsi="Arial" w:cs="Arial"/>
          <w:b/>
          <w:bCs/>
          <w:noProof/>
        </w:rPr>
      </w:pPr>
      <w:hyperlink w:anchor="_Toc136595506" w:history="1">
        <w:r w:rsidR="003C7F43" w:rsidRPr="003C7F43">
          <w:rPr>
            <w:rStyle w:val="Hyperlink"/>
            <w:rFonts w:ascii="Arial" w:hAnsi="Arial" w:cs="Arial"/>
            <w:b/>
            <w:bCs/>
            <w:noProof/>
          </w:rPr>
          <w:t>5. CONFIGURAÇÕES ALTERNATIVAS DE OPERAÇÃO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ab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instrText xml:space="preserve"> PAGEREF _Toc136595506 \h </w:instrText>
        </w:r>
        <w:r w:rsidR="003C7F43" w:rsidRPr="003C7F43">
          <w:rPr>
            <w:rFonts w:ascii="Arial" w:hAnsi="Arial" w:cs="Arial"/>
            <w:b/>
            <w:bCs/>
            <w:noProof/>
            <w:webHidden/>
          </w:rPr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>21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1A810A88" w14:textId="77777777" w:rsidR="003C7F43" w:rsidRPr="003C7F43" w:rsidRDefault="003C7F43" w:rsidP="003C7F43">
      <w:pPr>
        <w:rPr>
          <w:rFonts w:eastAsiaTheme="minorEastAsia"/>
        </w:rPr>
      </w:pPr>
    </w:p>
    <w:p w14:paraId="1CEE49C1" w14:textId="29EEF63C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07" w:history="1">
        <w:r w:rsidR="003C7F43" w:rsidRPr="003C7F43">
          <w:rPr>
            <w:rStyle w:val="Hyperlink"/>
            <w:rFonts w:ascii="Arial" w:hAnsi="Arial" w:cs="Arial"/>
            <w:noProof/>
          </w:rPr>
          <w:t>5.1.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BR-1A – 1ª 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_Toc136595507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C902F13" w14:textId="11AC0207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08" w:history="1">
        <w:r w:rsidR="003C7F43" w:rsidRPr="003C7F43">
          <w:rPr>
            <w:rStyle w:val="Hyperlink"/>
            <w:rFonts w:ascii="Arial" w:hAnsi="Arial" w:cs="Arial"/>
            <w:noProof/>
          </w:rPr>
          <w:t>5.1.1.  LIBERAÇÃO DO SEGMENTO BR-1A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_Toc136595508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26AF46C" w14:textId="495ABC9F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09" w:history="1">
        <w:r w:rsidR="003C7F43" w:rsidRPr="003C7F43">
          <w:rPr>
            <w:rStyle w:val="Hyperlink"/>
            <w:rFonts w:ascii="Arial" w:hAnsi="Arial" w:cs="Arial"/>
            <w:noProof/>
          </w:rPr>
          <w:t>5.2.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BR-2A – 2ª 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_Toc136595509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24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C2FAB47" w14:textId="449BFFCD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0" w:history="1">
        <w:r w:rsidR="003C7F43" w:rsidRPr="003C7F43">
          <w:rPr>
            <w:rStyle w:val="Hyperlink"/>
            <w:rFonts w:ascii="Arial" w:hAnsi="Arial" w:cs="Arial"/>
            <w:noProof/>
          </w:rPr>
          <w:t>5.2.1.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BR-2A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25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BCA86AD" w14:textId="6D8D06B5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1" w:history="1">
        <w:r w:rsidR="003C7F43" w:rsidRPr="003C7F43">
          <w:rPr>
            <w:rStyle w:val="Hyperlink"/>
            <w:rFonts w:ascii="Arial" w:hAnsi="Arial" w:cs="Arial"/>
            <w:noProof/>
          </w:rPr>
          <w:t>5.3.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BR-3A – 3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39D8A6A" w14:textId="64E49C13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2" w:history="1">
        <w:r w:rsidR="003C7F43" w:rsidRPr="003C7F43">
          <w:rPr>
            <w:rStyle w:val="Hyperlink"/>
            <w:rFonts w:ascii="Arial" w:hAnsi="Arial" w:cs="Arial"/>
            <w:noProof/>
          </w:rPr>
          <w:t>5.3.1.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BR-3A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DD3F02E" w14:textId="112CD698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3" w:history="1">
        <w:r w:rsidR="003C7F43" w:rsidRPr="003C7F43">
          <w:rPr>
            <w:rStyle w:val="Hyperlink"/>
            <w:rFonts w:ascii="Arial" w:hAnsi="Arial" w:cs="Arial"/>
            <w:noProof/>
          </w:rPr>
          <w:t>5.4. LIBERAÇÃO DO SEGMENTO BR-4A – 4ª 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6B1EF3A" w14:textId="2979B841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4" w:history="1">
        <w:r w:rsidR="003C7F43" w:rsidRPr="003C7F43">
          <w:rPr>
            <w:rStyle w:val="Hyperlink"/>
            <w:rFonts w:ascii="Arial" w:hAnsi="Arial" w:cs="Arial"/>
            <w:noProof/>
          </w:rPr>
          <w:t>5.4.1.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BR-4A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29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33347BC" w14:textId="316FDCF0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5" w:history="1">
        <w:r w:rsidR="003C7F43" w:rsidRPr="003C7F43">
          <w:rPr>
            <w:rStyle w:val="Hyperlink"/>
            <w:rFonts w:ascii="Arial" w:hAnsi="Arial" w:cs="Arial"/>
            <w:noProof/>
          </w:rPr>
          <w:t>5.5. LIBERAÇÃO DO SEGMENTO BR-1B – 5ª 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30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153AB99" w14:textId="4C9C6136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6" w:history="1">
        <w:r w:rsidR="003C7F43" w:rsidRPr="003C7F43">
          <w:rPr>
            <w:rStyle w:val="Hyperlink"/>
            <w:rFonts w:ascii="Arial" w:hAnsi="Arial" w:cs="Arial"/>
            <w:noProof/>
          </w:rPr>
          <w:t>5.5.1.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BR-1B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_Toc136595516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31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1EADE2D" w14:textId="651A4CEA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7" w:history="1">
        <w:r w:rsidR="003C7F43" w:rsidRPr="003C7F43">
          <w:rPr>
            <w:rStyle w:val="Hyperlink"/>
            <w:rFonts w:ascii="Arial" w:hAnsi="Arial" w:cs="Arial"/>
            <w:noProof/>
          </w:rPr>
          <w:t>5.6.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BR-2B – 6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33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A5A5D21" w14:textId="455A3715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8" w:history="1">
        <w:r w:rsidR="003C7F43" w:rsidRPr="003C7F43">
          <w:rPr>
            <w:rStyle w:val="Hyperlink"/>
            <w:rFonts w:ascii="Arial" w:hAnsi="Arial" w:cs="Arial"/>
            <w:noProof/>
          </w:rPr>
          <w:t>5.6.1.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BR-2B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34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7B3B3B2" w14:textId="05F1781E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19" w:history="1">
        <w:r w:rsidR="003C7F43" w:rsidRPr="003C7F43">
          <w:rPr>
            <w:rStyle w:val="Hyperlink"/>
            <w:rFonts w:ascii="Arial" w:hAnsi="Arial" w:cs="Arial"/>
            <w:noProof/>
          </w:rPr>
          <w:t>5.7.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BR-3B – 7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_Toc136595519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36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401A568" w14:textId="2A90C448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0" w:history="1">
        <w:r w:rsidR="003C7F43" w:rsidRPr="003C7F43">
          <w:rPr>
            <w:rStyle w:val="Hyperlink"/>
            <w:rFonts w:ascii="Arial" w:hAnsi="Arial" w:cs="Arial"/>
            <w:noProof/>
          </w:rPr>
          <w:t>5.7.1.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BR-3B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37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E335647" w14:textId="4E11EE16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1" w:history="1">
        <w:r w:rsidR="003C7F43" w:rsidRPr="003C7F43">
          <w:rPr>
            <w:rStyle w:val="Hyperlink"/>
            <w:rFonts w:ascii="Arial" w:hAnsi="Arial" w:cs="Arial"/>
            <w:noProof/>
          </w:rPr>
          <w:t>5.8.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BR-4B – 8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38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281D748" w14:textId="7518DFF4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2" w:history="1">
        <w:r w:rsidR="003C7F43" w:rsidRPr="003C7F43">
          <w:rPr>
            <w:rStyle w:val="Hyperlink"/>
            <w:rFonts w:ascii="Arial" w:hAnsi="Arial" w:cs="Arial"/>
            <w:noProof/>
          </w:rPr>
          <w:t>5.8.1. LIBERAÇÃO DO SEGMENTO BR-4B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39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0A2CB7CE" w14:textId="1774DD68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3" w:history="1">
        <w:r w:rsidR="003C7F43" w:rsidRPr="003C7F43">
          <w:rPr>
            <w:rStyle w:val="Hyperlink"/>
            <w:rFonts w:ascii="Arial" w:hAnsi="Arial" w:cs="Arial"/>
            <w:noProof/>
          </w:rPr>
          <w:t>5.9.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BR-1C – 9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0941AB9" w14:textId="700DB3F9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4" w:history="1">
        <w:r w:rsidR="003C7F43" w:rsidRPr="003C7F43">
          <w:rPr>
            <w:rStyle w:val="Hyperlink"/>
            <w:rFonts w:ascii="Arial" w:hAnsi="Arial" w:cs="Arial"/>
            <w:noProof/>
          </w:rPr>
          <w:t>5.9.1. LIBERAÇÃO DO SEGMENTO BR-1C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41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CD21095" w14:textId="5C37BCA7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5" w:history="1">
        <w:r w:rsidR="003C7F43" w:rsidRPr="003C7F43">
          <w:rPr>
            <w:rStyle w:val="Hyperlink"/>
            <w:rFonts w:ascii="Arial" w:hAnsi="Arial" w:cs="Arial"/>
            <w:noProof/>
          </w:rPr>
          <w:t>5.10.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BR-2C – 10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1D31B31" w14:textId="173D30BD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6" w:history="1">
        <w:r w:rsidR="003C7F43" w:rsidRPr="003C7F43">
          <w:rPr>
            <w:rStyle w:val="Hyperlink"/>
            <w:rFonts w:ascii="Arial" w:hAnsi="Arial" w:cs="Arial"/>
            <w:noProof/>
          </w:rPr>
          <w:t>5.10.1. LIBERAÇÃO DO SEGMENTO BR-2C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_Toc136595526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AC6F267" w14:textId="462F791C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7" w:history="1">
        <w:r w:rsidR="003C7F43" w:rsidRPr="003C7F43">
          <w:rPr>
            <w:rStyle w:val="Hyperlink"/>
            <w:rFonts w:ascii="Arial" w:hAnsi="Arial" w:cs="Arial"/>
            <w:noProof/>
          </w:rPr>
          <w:t>5.11.  LIBERAÇÃO DO SEGMENTO BR-3C – 11ª 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44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D4E3DD2" w14:textId="4A594CEE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8" w:history="1">
        <w:r w:rsidR="003C7F43" w:rsidRPr="003C7F43">
          <w:rPr>
            <w:rStyle w:val="Hyperlink"/>
            <w:rFonts w:ascii="Arial" w:hAnsi="Arial" w:cs="Arial"/>
            <w:noProof/>
          </w:rPr>
          <w:t>5.11.1. LIBERAÇÃO DO SEGMENTO BR-3C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45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DA68A6A" w14:textId="653521CA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29" w:history="1">
        <w:r w:rsidR="003C7F43" w:rsidRPr="003C7F43">
          <w:rPr>
            <w:rStyle w:val="Hyperlink"/>
            <w:rFonts w:ascii="Arial" w:hAnsi="Arial" w:cs="Arial"/>
            <w:noProof/>
          </w:rPr>
          <w:t>5.12.  LIBERAÇÃO DO SEGMENTO BR-4C – 12ª 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_Toc136595529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918D85A" w14:textId="1922E2F2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0" w:history="1">
        <w:r w:rsidR="003C7F43" w:rsidRPr="003C7F43">
          <w:rPr>
            <w:rStyle w:val="Hyperlink"/>
            <w:rFonts w:ascii="Arial" w:hAnsi="Arial" w:cs="Arial"/>
            <w:noProof/>
          </w:rPr>
          <w:t>5.12.1. LIBERAÇÃO DO SEGMENTO BR-4C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0930D85B" w14:textId="6F1644D6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1" w:history="1">
        <w:r w:rsidR="003C7F43" w:rsidRPr="003C7F43">
          <w:rPr>
            <w:rStyle w:val="Hyperlink"/>
            <w:rFonts w:ascii="Arial" w:hAnsi="Arial" w:cs="Arial"/>
            <w:noProof/>
          </w:rPr>
          <w:t>5.13.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BR-1D – 13ª 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1E8BE80" w14:textId="04085B03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2" w:history="1">
        <w:r w:rsidR="003C7F43" w:rsidRPr="003C7F43">
          <w:rPr>
            <w:rStyle w:val="Hyperlink"/>
            <w:rFonts w:ascii="Arial" w:hAnsi="Arial" w:cs="Arial"/>
            <w:noProof/>
          </w:rPr>
          <w:t>5.13.1. LIBERAÇÃO DO SEGMENTO BR-1D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49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8E10B1E" w14:textId="2401495F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3" w:history="1">
        <w:r w:rsidR="003C7F43" w:rsidRPr="003C7F43">
          <w:rPr>
            <w:rStyle w:val="Hyperlink"/>
            <w:rFonts w:ascii="Arial" w:hAnsi="Arial" w:cs="Arial"/>
            <w:noProof/>
          </w:rPr>
          <w:t>5.14.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BR-2D – 14ª 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50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C7456D6" w14:textId="75818EC1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4" w:history="1">
        <w:r w:rsidR="003C7F43" w:rsidRPr="003C7F43">
          <w:rPr>
            <w:rStyle w:val="Hyperlink"/>
            <w:rFonts w:ascii="Arial" w:hAnsi="Arial" w:cs="Arial"/>
            <w:noProof/>
          </w:rPr>
          <w:t>5.14.1.  LIBERAÇÃO DO SEGMENTO BR-2D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51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63440E3" w14:textId="294F7D75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5" w:history="1">
        <w:r w:rsidR="003C7F43" w:rsidRPr="003C7F43">
          <w:rPr>
            <w:rStyle w:val="Hyperlink"/>
            <w:rFonts w:ascii="Arial" w:hAnsi="Arial" w:cs="Arial"/>
            <w:noProof/>
          </w:rPr>
          <w:t>5.15.  LIBERAÇÃO DO SEGMENTO BR-3D – 15ª 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52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DAA02BA" w14:textId="49CB628D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6" w:history="1">
        <w:r w:rsidR="003C7F43" w:rsidRPr="003C7F43">
          <w:rPr>
            <w:rStyle w:val="Hyperlink"/>
            <w:rFonts w:ascii="Arial" w:hAnsi="Arial" w:cs="Arial"/>
            <w:noProof/>
          </w:rPr>
          <w:t>5.15.1.  LIBERAÇÃO DO SEGMENTO BR-3D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_Toc136595536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53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E37979A" w14:textId="5A5FAD5D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7" w:history="1">
        <w:r w:rsidR="003C7F43" w:rsidRPr="003C7F43">
          <w:rPr>
            <w:rStyle w:val="Hyperlink"/>
            <w:rFonts w:ascii="Arial" w:hAnsi="Arial" w:cs="Arial"/>
            <w:noProof/>
          </w:rPr>
          <w:t>5.16.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BR-4D – 16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54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5BFB681" w14:textId="2FD6DA14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8" w:history="1">
        <w:r w:rsidR="003C7F43" w:rsidRPr="003C7F43">
          <w:rPr>
            <w:rStyle w:val="Hyperlink"/>
            <w:rFonts w:ascii="Arial" w:hAnsi="Arial" w:cs="Arial"/>
            <w:noProof/>
          </w:rPr>
          <w:t>5.16.1.  LIBERAÇÃO DO SEGMENTO BR-4D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55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6C9383F" w14:textId="77DF6AD3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39" w:history="1">
        <w:r w:rsidR="003C7F43" w:rsidRPr="003C7F43">
          <w:rPr>
            <w:rStyle w:val="Hyperlink"/>
            <w:rFonts w:ascii="Arial" w:hAnsi="Arial" w:cs="Arial"/>
            <w:noProof/>
          </w:rPr>
          <w:t>5.17.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BR-1B + TV-1 DO 24-1 – 17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_Toc136595539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56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07FAA5F" w14:textId="17E1347B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0" w:history="1">
        <w:r w:rsidR="003C7F43" w:rsidRPr="003C7F43">
          <w:rPr>
            <w:rStyle w:val="Hyperlink"/>
            <w:rFonts w:ascii="Arial" w:hAnsi="Arial" w:cs="Arial"/>
            <w:noProof/>
          </w:rPr>
          <w:t>5.17.1.  LIBERAÇÃO DO SEGMENTO BR-1B + TV-1 DO 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57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CB7BE0D" w14:textId="5C1D4AF2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1" w:history="1">
        <w:r w:rsidR="003C7F43" w:rsidRPr="003C7F43">
          <w:rPr>
            <w:rStyle w:val="Hyperlink"/>
            <w:rFonts w:ascii="Arial" w:hAnsi="Arial" w:cs="Arial"/>
            <w:noProof/>
          </w:rPr>
          <w:t>5.18.1.  LIBERAÇÃO DO SEGMENTO BR-1B + TV-2 DO 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59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002D3C3" w14:textId="3A5021CF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2" w:history="1">
        <w:r w:rsidR="003C7F43" w:rsidRPr="003C7F43">
          <w:rPr>
            <w:rStyle w:val="Hyperlink"/>
            <w:rFonts w:ascii="Arial" w:hAnsi="Arial" w:cs="Arial"/>
            <w:noProof/>
          </w:rPr>
          <w:t xml:space="preserve">5.19. 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BR-2B + TV-1 DO 10524-1 – 19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61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782ADEB" w14:textId="11A7AE0C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3" w:history="1">
        <w:r w:rsidR="003C7F43" w:rsidRPr="003C7F43">
          <w:rPr>
            <w:rStyle w:val="Hyperlink"/>
            <w:rFonts w:ascii="Arial" w:hAnsi="Arial" w:cs="Arial"/>
            <w:noProof/>
          </w:rPr>
          <w:t>5.19.1.  LIBERAÇÃO DO SEGMENTO BR-2B + TV-1 do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62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B56CE30" w14:textId="1F8A5369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4" w:history="1">
        <w:r w:rsidR="003C7F43" w:rsidRPr="003C7F43">
          <w:rPr>
            <w:rStyle w:val="Hyperlink"/>
            <w:rFonts w:ascii="Arial" w:hAnsi="Arial" w:cs="Arial"/>
            <w:noProof/>
          </w:rPr>
          <w:t>5.20.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BR-2B + TV-2 DO 10524-1 – 20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64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C30DBA9" w14:textId="0B1CB744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5" w:history="1">
        <w:r w:rsidR="003C7F43" w:rsidRPr="003C7F43">
          <w:rPr>
            <w:rStyle w:val="Hyperlink"/>
            <w:rFonts w:ascii="Arial" w:hAnsi="Arial" w:cs="Arial"/>
            <w:noProof/>
          </w:rPr>
          <w:t>5.20.1. LIBERAÇÃO DO SEGMENTO BR-2B + TV-2 do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65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9679C29" w14:textId="6D7BB3E2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6" w:history="1">
        <w:r w:rsidR="003C7F43" w:rsidRPr="003C7F43">
          <w:rPr>
            <w:rStyle w:val="Hyperlink"/>
            <w:rFonts w:ascii="Arial" w:hAnsi="Arial" w:cs="Arial"/>
            <w:noProof/>
          </w:rPr>
          <w:t>5.21.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BR-3B + TV-2 DO 10524-1 – 21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_Toc136595546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66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6DED2D2" w14:textId="4F8987B4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7" w:history="1">
        <w:r w:rsidR="003C7F43" w:rsidRPr="003C7F43">
          <w:rPr>
            <w:rStyle w:val="Hyperlink"/>
            <w:rFonts w:ascii="Arial" w:hAnsi="Arial" w:cs="Arial"/>
            <w:noProof/>
          </w:rPr>
          <w:t>5.21.1.  LIBERAÇÃO DO SEGMENTO BR-3B + TV-2 do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67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D4A9AC7" w14:textId="4A2D217C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8" w:history="1">
        <w:r w:rsidR="003C7F43" w:rsidRPr="003C7F43">
          <w:rPr>
            <w:rStyle w:val="Hyperlink"/>
            <w:rFonts w:ascii="Arial" w:hAnsi="Arial" w:cs="Arial"/>
            <w:noProof/>
          </w:rPr>
          <w:t>5.22.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BR-4B + TV-1 DO 10524-1 – 22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68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220B1FC" w14:textId="29B7A275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49" w:history="1">
        <w:r w:rsidR="003C7F43" w:rsidRPr="003C7F43">
          <w:rPr>
            <w:rStyle w:val="Hyperlink"/>
            <w:rFonts w:ascii="Arial" w:hAnsi="Arial" w:cs="Arial"/>
            <w:noProof/>
          </w:rPr>
          <w:t>5.22.1. LIBERAÇÃO DO SEGMENTO BR-4B + TV-1 do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_Toc136595549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69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B590DC1" w14:textId="0FB247B8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0" w:history="1">
        <w:r w:rsidR="003C7F43" w:rsidRPr="003C7F43">
          <w:rPr>
            <w:rStyle w:val="Hyperlink"/>
            <w:rFonts w:ascii="Arial" w:hAnsi="Arial" w:cs="Arial"/>
            <w:noProof/>
          </w:rPr>
          <w:t>5.23.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BR-1D + TV-1 DO 10524-3 – 23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70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2716C98" w14:textId="62B043F8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1" w:history="1">
        <w:r w:rsidR="003C7F43" w:rsidRPr="003C7F43">
          <w:rPr>
            <w:rStyle w:val="Hyperlink"/>
            <w:rFonts w:ascii="Arial" w:hAnsi="Arial" w:cs="Arial"/>
            <w:noProof/>
          </w:rPr>
          <w:t>5.23.1.  LIBERAÇÃO DO SEGMENTO BR-1D + TV-1 DO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71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45FE800" w14:textId="4EC49B01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2" w:history="1">
        <w:r w:rsidR="003C7F43" w:rsidRPr="003C7F43">
          <w:rPr>
            <w:rStyle w:val="Hyperlink"/>
            <w:rFonts w:ascii="Arial" w:hAnsi="Arial" w:cs="Arial"/>
            <w:noProof/>
          </w:rPr>
          <w:t>5.24.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BR-1D + TV-2 DO 10524-3 – 24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72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E54073D" w14:textId="0BEF7EFF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3" w:history="1">
        <w:r w:rsidR="003C7F43" w:rsidRPr="003C7F43">
          <w:rPr>
            <w:rStyle w:val="Hyperlink"/>
            <w:rFonts w:ascii="Arial" w:hAnsi="Arial" w:cs="Arial"/>
            <w:noProof/>
          </w:rPr>
          <w:t>5.24.1.  LIBERAÇÃO DO SEGMENTO BR-1D + TV-2 DO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73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8A694B0" w14:textId="1E81873D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4" w:history="1">
        <w:r w:rsidR="003C7F43" w:rsidRPr="003C7F43">
          <w:rPr>
            <w:rStyle w:val="Hyperlink"/>
            <w:rFonts w:ascii="Arial" w:hAnsi="Arial" w:cs="Arial"/>
            <w:noProof/>
          </w:rPr>
          <w:t>5.25.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BR-2D + TV-1 DO 10524-3 – 25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75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9A3027F" w14:textId="3B0654A8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5" w:history="1">
        <w:r w:rsidR="003C7F43" w:rsidRPr="003C7F43">
          <w:rPr>
            <w:rStyle w:val="Hyperlink"/>
            <w:rFonts w:ascii="Arial" w:hAnsi="Arial" w:cs="Arial"/>
            <w:noProof/>
          </w:rPr>
          <w:t>5.25.1.  LIBERAÇÃO DO SEGMENTO BR-2D + TV-1 DO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76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DA3A4D2" w14:textId="1996CE0E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6" w:history="1">
        <w:r w:rsidR="003C7F43" w:rsidRPr="003C7F43">
          <w:rPr>
            <w:rStyle w:val="Hyperlink"/>
            <w:rFonts w:ascii="Arial" w:hAnsi="Arial" w:cs="Arial"/>
            <w:noProof/>
          </w:rPr>
          <w:t>5.26.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BR-2D + TV-2 DO 10524-3 – 26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_Toc136595556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78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9F6C83A" w14:textId="34D43B3E" w:rsidR="003C7F43" w:rsidRPr="003C7F43" w:rsidRDefault="00000000">
      <w:pPr>
        <w:pStyle w:val="Sumrio2"/>
        <w:tabs>
          <w:tab w:val="left" w:pos="110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7" w:history="1">
        <w:r w:rsidR="003C7F43" w:rsidRPr="003C7F43">
          <w:rPr>
            <w:rStyle w:val="Hyperlink"/>
            <w:rFonts w:ascii="Arial" w:hAnsi="Arial" w:cs="Arial"/>
            <w:noProof/>
          </w:rPr>
          <w:t>5.26.1.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BR-2D + TV-2 DO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79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0B6C6544" w14:textId="4B91E551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8" w:history="1">
        <w:r w:rsidR="003C7F43" w:rsidRPr="003C7F43">
          <w:rPr>
            <w:rStyle w:val="Hyperlink"/>
            <w:rFonts w:ascii="Arial" w:hAnsi="Arial" w:cs="Arial"/>
            <w:noProof/>
          </w:rPr>
          <w:t>5.27.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BR-3D + TV-2 DO 10524-3 – 27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8758F7C" w14:textId="2603006B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59" w:history="1">
        <w:r w:rsidR="003C7F43" w:rsidRPr="003C7F43">
          <w:rPr>
            <w:rStyle w:val="Hyperlink"/>
            <w:rFonts w:ascii="Arial" w:hAnsi="Arial" w:cs="Arial"/>
            <w:noProof/>
          </w:rPr>
          <w:t>5.27.1.  LIBERAÇÃO DO SEGMENTO BR-3D + TV-2 DO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_Toc136595559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81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10E6136" w14:textId="4F11136A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0" w:history="1">
        <w:r w:rsidR="003C7F43" w:rsidRPr="003C7F43">
          <w:rPr>
            <w:rStyle w:val="Hyperlink"/>
            <w:rFonts w:ascii="Arial" w:hAnsi="Arial" w:cs="Arial"/>
            <w:noProof/>
          </w:rPr>
          <w:t>5.28.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LIBERAÇÃO DO SEGMENTO BR-4D + TV-1 DO 10524-3 – 28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0FB4344E" w14:textId="6F5D4BFF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1" w:history="1">
        <w:r w:rsidR="003C7F43" w:rsidRPr="003C7F43">
          <w:rPr>
            <w:rStyle w:val="Hyperlink"/>
            <w:rFonts w:ascii="Arial" w:hAnsi="Arial" w:cs="Arial"/>
            <w:noProof/>
          </w:rPr>
          <w:t>5.28.1. LIBERAÇÃO DO SEGMENTO BR-4D + TV-1 DO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0F474617" w14:textId="06F226AB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2" w:history="1">
        <w:r w:rsidR="003C7F43" w:rsidRPr="003C7F43">
          <w:rPr>
            <w:rStyle w:val="Hyperlink"/>
            <w:rFonts w:ascii="Arial" w:hAnsi="Arial" w:cs="Arial"/>
            <w:noProof/>
          </w:rPr>
          <w:t>5.29.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10552-22 SUBSTITUÍDO PELO 10524-1 – 29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84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C58AB36" w14:textId="59A88398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3" w:history="1">
        <w:r w:rsidR="003C7F43" w:rsidRPr="003C7F43">
          <w:rPr>
            <w:rStyle w:val="Hyperlink"/>
            <w:rFonts w:ascii="Arial" w:hAnsi="Arial" w:cs="Arial"/>
            <w:noProof/>
          </w:rPr>
          <w:t>5.29.1. DISJUNTOR 10552-22 SUBSTITUÍDO PELO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85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0ACFBB4" w14:textId="19F87195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4" w:history="1">
        <w:r w:rsidR="003C7F43" w:rsidRPr="003C7F43">
          <w:rPr>
            <w:rStyle w:val="Hyperlink"/>
            <w:rFonts w:ascii="Arial" w:hAnsi="Arial" w:cs="Arial"/>
            <w:noProof/>
          </w:rPr>
          <w:t>5.30.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10552-1 SUBSTITUÍDO PELO 10524-1 – 30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740EDFF" w14:textId="3C6E4A4A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5" w:history="1">
        <w:r w:rsidR="003C7F43" w:rsidRPr="003C7F43">
          <w:rPr>
            <w:rStyle w:val="Hyperlink"/>
            <w:rFonts w:ascii="Arial" w:hAnsi="Arial" w:cs="Arial"/>
            <w:noProof/>
          </w:rPr>
          <w:t>5.30.1.  DISJUNTOR 10552-1 SUBSTITUÍDO PELO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88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0F74607" w14:textId="188F429F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6" w:history="1">
        <w:r w:rsidR="003C7F43" w:rsidRPr="003C7F43">
          <w:rPr>
            <w:rStyle w:val="Hyperlink"/>
            <w:rFonts w:ascii="Arial" w:hAnsi="Arial" w:cs="Arial"/>
            <w:noProof/>
          </w:rPr>
          <w:t>5.31.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10552-2 SUBSTITUÍDO PELO 10524-1 – 31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_Toc136595566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90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9462DB7" w14:textId="35EA5CAB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7" w:history="1">
        <w:r w:rsidR="003C7F43" w:rsidRPr="003C7F43">
          <w:rPr>
            <w:rStyle w:val="Hyperlink"/>
            <w:rFonts w:ascii="Arial" w:hAnsi="Arial" w:cs="Arial"/>
            <w:noProof/>
          </w:rPr>
          <w:t>5.31.1. DISJUNTOR 10552-2 SUBSTITUÍDO PELO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91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454C802" w14:textId="7E3A916E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8" w:history="1">
        <w:r w:rsidR="003C7F43" w:rsidRPr="003C7F43">
          <w:rPr>
            <w:rStyle w:val="Hyperlink"/>
            <w:rFonts w:ascii="Arial" w:hAnsi="Arial" w:cs="Arial"/>
            <w:noProof/>
          </w:rPr>
          <w:t>5.32.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10552-17 SUBSTITUÍDO PELO 10524-3 – 32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93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389B864" w14:textId="11BFF593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69" w:history="1">
        <w:r w:rsidR="003C7F43" w:rsidRPr="003C7F43">
          <w:rPr>
            <w:rStyle w:val="Hyperlink"/>
            <w:rFonts w:ascii="Arial" w:hAnsi="Arial" w:cs="Arial"/>
            <w:noProof/>
          </w:rPr>
          <w:t>5.32.1. DISJUNTOR 10552-17 SUBSTITUÍDO PELO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_Toc136595569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94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57388A1" w14:textId="3A72C972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0" w:history="1">
        <w:r w:rsidR="003C7F43" w:rsidRPr="003C7F43">
          <w:rPr>
            <w:rStyle w:val="Hyperlink"/>
            <w:rFonts w:ascii="Arial" w:hAnsi="Arial" w:cs="Arial"/>
            <w:noProof/>
          </w:rPr>
          <w:t>5.33.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10552-18 SUBSTITUÍDO PELO 10524-3 – 33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96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C4D5A15" w14:textId="0D0C7763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1" w:history="1">
        <w:r w:rsidR="003C7F43" w:rsidRPr="003C7F43">
          <w:rPr>
            <w:rStyle w:val="Hyperlink"/>
            <w:rFonts w:ascii="Arial" w:hAnsi="Arial" w:cs="Arial"/>
            <w:noProof/>
          </w:rPr>
          <w:t>5.33.1. DISJUNTOR 10552-18 SUBSTITUÍDO PELO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97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E85D06A" w14:textId="79D631F7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2" w:history="1">
        <w:r w:rsidR="003C7F43" w:rsidRPr="003C7F43">
          <w:rPr>
            <w:rStyle w:val="Hyperlink"/>
            <w:rFonts w:ascii="Arial" w:hAnsi="Arial" w:cs="Arial"/>
            <w:noProof/>
          </w:rPr>
          <w:t>5.34.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10552-19 SUBSTITUÍDO PELO 10524-3 – 34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99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0E9944DB" w14:textId="1AF39F5A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3" w:history="1">
        <w:r w:rsidR="003C7F43" w:rsidRPr="003C7F43">
          <w:rPr>
            <w:rStyle w:val="Hyperlink"/>
            <w:rFonts w:ascii="Arial" w:hAnsi="Arial" w:cs="Arial"/>
            <w:noProof/>
          </w:rPr>
          <w:t>5.34.1. DISJUNTOR 10552-19 SUBSTITUÍDO PELO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100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8F350F0" w14:textId="6A9D4C84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4" w:history="1">
        <w:r w:rsidR="003C7F43" w:rsidRPr="003C7F43">
          <w:rPr>
            <w:rStyle w:val="Hyperlink"/>
            <w:rFonts w:ascii="Arial" w:hAnsi="Arial" w:cs="Arial"/>
            <w:noProof/>
          </w:rPr>
          <w:t>5.35.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10552-5 SUBSTITUÍDO PELO 10524-1 – 35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102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974D6B0" w14:textId="7BB5EB93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5" w:history="1">
        <w:r w:rsidR="003C7F43" w:rsidRPr="003C7F43">
          <w:rPr>
            <w:rStyle w:val="Hyperlink"/>
            <w:rFonts w:ascii="Arial" w:hAnsi="Arial" w:cs="Arial"/>
            <w:noProof/>
          </w:rPr>
          <w:t>5.35.1. DISJUNTOR 10552-5 SUBSTITUÍDO PELO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103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25CED10" w14:textId="75CF8F15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6" w:history="1">
        <w:r w:rsidR="003C7F43" w:rsidRPr="003C7F43">
          <w:rPr>
            <w:rStyle w:val="Hyperlink"/>
            <w:rFonts w:ascii="Arial" w:hAnsi="Arial" w:cs="Arial"/>
            <w:noProof/>
          </w:rPr>
          <w:t>5.36.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10552-56 SUBSTITUÍDO PELO 10524-1 – 36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_Toc136595576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105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1FF5176" w14:textId="793CBD4A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7" w:history="1">
        <w:r w:rsidR="003C7F43" w:rsidRPr="003C7F43">
          <w:rPr>
            <w:rStyle w:val="Hyperlink"/>
            <w:rFonts w:ascii="Arial" w:hAnsi="Arial" w:cs="Arial"/>
            <w:noProof/>
          </w:rPr>
          <w:t>5.36.1. DISJUNTOR 10552-56 SUBSTITUÍDO PELO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106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AE4DCC2" w14:textId="0B9A388D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8" w:history="1">
        <w:r w:rsidR="003C7F43" w:rsidRPr="003C7F43">
          <w:rPr>
            <w:rStyle w:val="Hyperlink"/>
            <w:rFonts w:ascii="Arial" w:hAnsi="Arial" w:cs="Arial"/>
            <w:noProof/>
          </w:rPr>
          <w:t>5.37.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10552-3 SUBSTITUÍDO PELO 10524-1 – 37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108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8F5BD7E" w14:textId="4388660A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79" w:history="1">
        <w:r w:rsidR="003C7F43" w:rsidRPr="003C7F43">
          <w:rPr>
            <w:rStyle w:val="Hyperlink"/>
            <w:rFonts w:ascii="Arial" w:hAnsi="Arial" w:cs="Arial"/>
            <w:noProof/>
          </w:rPr>
          <w:t>5.37.1. DISJUNTOR 10552-3 SUBSTITUÍDO PELO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_Toc136595579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109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6735B65" w14:textId="7CF3CAF3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0" w:history="1">
        <w:r w:rsidR="003C7F43" w:rsidRPr="003C7F43">
          <w:rPr>
            <w:rStyle w:val="Hyperlink"/>
            <w:rFonts w:ascii="Arial" w:hAnsi="Arial" w:cs="Arial"/>
            <w:noProof/>
          </w:rPr>
          <w:t>5.38.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10552-47 SUBSTITUÍDO PELO 10524-1 – 38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111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2861C9D" w14:textId="6CA4CAA8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1" w:history="1">
        <w:r w:rsidR="003C7F43" w:rsidRPr="003C7F43">
          <w:rPr>
            <w:rStyle w:val="Hyperlink"/>
            <w:rFonts w:ascii="Arial" w:hAnsi="Arial" w:cs="Arial"/>
            <w:noProof/>
          </w:rPr>
          <w:t>5.38.1. DISJUNTOR 10552-47 SUBSTITUÍDO PELO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112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E0494AB" w14:textId="484F258B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2" w:history="1">
        <w:r w:rsidR="003C7F43" w:rsidRPr="003C7F43">
          <w:rPr>
            <w:rStyle w:val="Hyperlink"/>
            <w:rFonts w:ascii="Arial" w:hAnsi="Arial" w:cs="Arial"/>
            <w:noProof/>
          </w:rPr>
          <w:t>5.39.1. DISJUNTOR 10552-4 SUBSTITUÍDO PELO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115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00C8319A" w14:textId="615799CC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3" w:history="1">
        <w:r w:rsidR="003C7F43" w:rsidRPr="003C7F43">
          <w:rPr>
            <w:rStyle w:val="Hyperlink"/>
            <w:rFonts w:ascii="Arial" w:hAnsi="Arial" w:cs="Arial"/>
            <w:noProof/>
          </w:rPr>
          <w:t>5.40.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10552-6 SUBSTITUÍDO PELO 10524-1 – 40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117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B238D61" w14:textId="36E4EBBB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4" w:history="1">
        <w:r w:rsidR="003C7F43" w:rsidRPr="003C7F43">
          <w:rPr>
            <w:rStyle w:val="Hyperlink"/>
            <w:rFonts w:ascii="Arial" w:hAnsi="Arial" w:cs="Arial"/>
            <w:noProof/>
          </w:rPr>
          <w:t>5.40.1. DISJUNTOR 10552-6 SUBSTITUÍDO PELO 10524-1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118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DF39111" w14:textId="4FB2B40A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5" w:history="1">
        <w:r w:rsidR="003C7F43" w:rsidRPr="003C7F43">
          <w:rPr>
            <w:rStyle w:val="Hyperlink"/>
            <w:rFonts w:ascii="Arial" w:hAnsi="Arial" w:cs="Arial"/>
            <w:noProof/>
          </w:rPr>
          <w:t>5.41.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10552-20 SUBSTITUÍDO PELO 10524-3 – 41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120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410FB73" w14:textId="2457CB21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6" w:history="1">
        <w:r w:rsidR="003C7F43" w:rsidRPr="003C7F43">
          <w:rPr>
            <w:rStyle w:val="Hyperlink"/>
            <w:rFonts w:ascii="Arial" w:hAnsi="Arial" w:cs="Arial"/>
            <w:noProof/>
          </w:rPr>
          <w:t>5.41.1. DISJUNTOR 10552-20 SUBSTITUÍDO PELO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_Toc136595586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121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5A8B4AD6" w14:textId="681EAE83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7" w:history="1">
        <w:r w:rsidR="003C7F43" w:rsidRPr="003C7F43">
          <w:rPr>
            <w:rStyle w:val="Hyperlink"/>
            <w:rFonts w:ascii="Arial" w:hAnsi="Arial" w:cs="Arial"/>
            <w:noProof/>
          </w:rPr>
          <w:t>5.42.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DISJUNTOR 10552-21 SUBSTITUÍDO PELO 10524-3 – 42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123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CC2C856" w14:textId="7F56EF39" w:rsidR="003C7F43" w:rsidRPr="003C7F43" w:rsidRDefault="00000000">
      <w:pPr>
        <w:pStyle w:val="Sumrio2"/>
        <w:tabs>
          <w:tab w:val="left" w:pos="110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8" w:history="1">
        <w:r w:rsidR="003C7F43" w:rsidRPr="003C7F43">
          <w:rPr>
            <w:rStyle w:val="Hyperlink"/>
            <w:rFonts w:ascii="Arial" w:hAnsi="Arial" w:cs="Arial"/>
            <w:noProof/>
          </w:rPr>
          <w:t>5.42.1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. DISJUNTOR 10552-21 SUBSTITUÍDO PELO 10524-3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124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478C67DA" w14:textId="4200215A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89" w:history="1">
        <w:r w:rsidR="003C7F43" w:rsidRPr="003C7F43">
          <w:rPr>
            <w:rStyle w:val="Hyperlink"/>
            <w:rFonts w:ascii="Arial" w:hAnsi="Arial" w:cs="Arial"/>
            <w:noProof/>
          </w:rPr>
          <w:t>5.43.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RE-1 SUBSTITUÍDO PELO RE-6 – 43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_Toc136595589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126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70790383" w14:textId="2271D669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90" w:history="1">
        <w:r w:rsidR="003C7F43" w:rsidRPr="003C7F43">
          <w:rPr>
            <w:rStyle w:val="Hyperlink"/>
            <w:rFonts w:ascii="Arial" w:hAnsi="Arial" w:cs="Arial"/>
            <w:noProof/>
          </w:rPr>
          <w:t>5.43.1. RE-6 EM SUBSTITUIÇÃO AO RE-1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_Toc136595590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127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D88B950" w14:textId="010B3286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91" w:history="1">
        <w:r w:rsidR="003C7F43" w:rsidRPr="003C7F43">
          <w:rPr>
            <w:rStyle w:val="Hyperlink"/>
            <w:rFonts w:ascii="Arial" w:hAnsi="Arial" w:cs="Arial"/>
            <w:noProof/>
          </w:rPr>
          <w:t>5.44.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RE-2 SUBSTITUÍDO PELO RE-6 – 44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_Toc136595591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129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13A34AA" w14:textId="215FC8BA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92" w:history="1">
        <w:r w:rsidR="003C7F43" w:rsidRPr="003C7F43">
          <w:rPr>
            <w:rStyle w:val="Hyperlink"/>
            <w:rFonts w:ascii="Arial" w:hAnsi="Arial" w:cs="Arial"/>
            <w:noProof/>
          </w:rPr>
          <w:t>5.44.1. RE-6 EM SUBSTITUIÇÃO AO RE-2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_Toc136595592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130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21032850" w14:textId="7D509595" w:rsidR="003C7F43" w:rsidRPr="003C7F43" w:rsidRDefault="00000000">
      <w:pPr>
        <w:pStyle w:val="Sumrio2"/>
        <w:tabs>
          <w:tab w:val="left" w:pos="880"/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93" w:history="1">
        <w:r w:rsidR="003C7F43" w:rsidRPr="003C7F43">
          <w:rPr>
            <w:rStyle w:val="Hyperlink"/>
            <w:rFonts w:ascii="Arial" w:hAnsi="Arial" w:cs="Arial"/>
            <w:noProof/>
          </w:rPr>
          <w:t>5.45.</w:t>
        </w:r>
        <w:r w:rsidR="003C7F43" w:rsidRPr="003C7F43">
          <w:rPr>
            <w:rFonts w:ascii="Arial" w:eastAsiaTheme="minorEastAsia" w:hAnsi="Arial" w:cs="Arial"/>
            <w:noProof/>
          </w:rPr>
          <w:tab/>
        </w:r>
        <w:r w:rsidR="003C7F43" w:rsidRPr="003C7F43">
          <w:rPr>
            <w:rStyle w:val="Hyperlink"/>
            <w:rFonts w:ascii="Arial" w:hAnsi="Arial" w:cs="Arial"/>
            <w:noProof/>
          </w:rPr>
          <w:t>RE-3 SUBSTITUÍDO PELO RE-6 – 45</w:t>
        </w:r>
        <w:r w:rsidR="003C7F43" w:rsidRPr="003C7F43">
          <w:rPr>
            <w:rStyle w:val="Hyperlink"/>
            <w:rFonts w:ascii="Arial" w:hAnsi="Arial" w:cs="Arial"/>
            <w:noProof/>
            <w:vertAlign w:val="superscript"/>
          </w:rPr>
          <w:t xml:space="preserve">a </w:t>
        </w:r>
        <w:r w:rsidR="003C7F43" w:rsidRPr="003C7F43">
          <w:rPr>
            <w:rStyle w:val="Hyperlink"/>
            <w:rFonts w:ascii="Arial" w:hAnsi="Arial" w:cs="Arial"/>
            <w:noProof/>
          </w:rPr>
          <w:t>MODALIDADE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_Toc136595593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132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112E54A4" w14:textId="2FAC4126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94" w:history="1">
        <w:r w:rsidR="003C7F43" w:rsidRPr="003C7F43">
          <w:rPr>
            <w:rStyle w:val="Hyperlink"/>
            <w:rFonts w:ascii="Arial" w:hAnsi="Arial" w:cs="Arial"/>
            <w:noProof/>
          </w:rPr>
          <w:t>5.45.1. RE-6 EM SUBSTITUIÇÃO AO RE-3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_Toc136595594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133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971C74F" w14:textId="04C9D566" w:rsidR="003C7F43" w:rsidRDefault="00000000">
      <w:pPr>
        <w:pStyle w:val="Sumrio2"/>
        <w:tabs>
          <w:tab w:val="right" w:leader="dot" w:pos="10054"/>
        </w:tabs>
        <w:rPr>
          <w:rStyle w:val="Hyperlink"/>
          <w:rFonts w:ascii="Arial" w:hAnsi="Arial" w:cs="Arial"/>
          <w:noProof/>
        </w:rPr>
      </w:pPr>
      <w:hyperlink w:anchor="_Toc136595595" w:history="1">
        <w:r w:rsidR="003C7F43" w:rsidRPr="003C7F43">
          <w:rPr>
            <w:rStyle w:val="Hyperlink"/>
            <w:rFonts w:ascii="Arial" w:hAnsi="Arial" w:cs="Arial"/>
            <w:noProof/>
          </w:rPr>
          <w:t>5.46.1. MANOBRAS PARA MUDANÇA DE MODALIDADE RE-6 EM SUBSTITUIÇÃO AO RE-4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_Toc136595595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136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68371546" w14:textId="77777777" w:rsidR="003C7F43" w:rsidRPr="003C7F43" w:rsidRDefault="003C7F43" w:rsidP="003C7F43">
      <w:pPr>
        <w:rPr>
          <w:rFonts w:eastAsiaTheme="minorEastAsia"/>
        </w:rPr>
      </w:pPr>
    </w:p>
    <w:p w14:paraId="5CF7F039" w14:textId="25AC0D72" w:rsidR="003C7F43" w:rsidRDefault="00000000">
      <w:pPr>
        <w:pStyle w:val="Sumrio2"/>
        <w:tabs>
          <w:tab w:val="right" w:leader="dot" w:pos="10054"/>
        </w:tabs>
        <w:rPr>
          <w:rStyle w:val="Hyperlink"/>
          <w:rFonts w:ascii="Arial" w:hAnsi="Arial" w:cs="Arial"/>
          <w:b/>
          <w:bCs/>
          <w:noProof/>
        </w:rPr>
      </w:pPr>
      <w:hyperlink w:anchor="_Toc136595596" w:history="1">
        <w:r w:rsidR="003C7F43" w:rsidRPr="003C7F43">
          <w:rPr>
            <w:rStyle w:val="Hyperlink"/>
            <w:rFonts w:ascii="Arial" w:hAnsi="Arial" w:cs="Arial"/>
            <w:b/>
            <w:bCs/>
            <w:noProof/>
          </w:rPr>
          <w:t>6. PROCEDIMENTOS EM CASO DE PERTURBAÇÕES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ab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instrText xml:space="preserve"> PAGEREF _Toc136595596 \h </w:instrText>
        </w:r>
        <w:r w:rsidR="003C7F43" w:rsidRPr="003C7F43">
          <w:rPr>
            <w:rFonts w:ascii="Arial" w:hAnsi="Arial" w:cs="Arial"/>
            <w:b/>
            <w:bCs/>
            <w:noProof/>
            <w:webHidden/>
          </w:rPr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t>138</w:t>
        </w:r>
        <w:r w:rsidR="003C7F43" w:rsidRPr="003C7F43">
          <w:rPr>
            <w:rFonts w:ascii="Arial" w:hAnsi="Arial" w:cs="Arial"/>
            <w:b/>
            <w:bCs/>
            <w:noProof/>
            <w:webHidden/>
          </w:rPr>
          <w:fldChar w:fldCharType="end"/>
        </w:r>
      </w:hyperlink>
    </w:p>
    <w:p w14:paraId="137E3242" w14:textId="77777777" w:rsidR="003C7F43" w:rsidRPr="003C7F43" w:rsidRDefault="003C7F43" w:rsidP="003C7F43">
      <w:pPr>
        <w:rPr>
          <w:rFonts w:eastAsiaTheme="minorEastAsia"/>
        </w:rPr>
      </w:pPr>
    </w:p>
    <w:p w14:paraId="2EC7A256" w14:textId="041063D6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97" w:history="1">
        <w:r w:rsidR="003C7F43" w:rsidRPr="003C7F43">
          <w:rPr>
            <w:rStyle w:val="Hyperlink"/>
            <w:rFonts w:ascii="Arial" w:hAnsi="Arial" w:cs="Arial"/>
            <w:noProof/>
          </w:rPr>
          <w:t>6.1.  PERTURBAÇÃO PARCIAL EM LT’S E BARRAMENTOS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_Toc136595597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138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BAB78BC" w14:textId="1E1C6A7D" w:rsidR="003C7F43" w:rsidRPr="003C7F43" w:rsidRDefault="00000000">
      <w:pPr>
        <w:pStyle w:val="Sumrio2"/>
        <w:tabs>
          <w:tab w:val="right" w:leader="dot" w:pos="10054"/>
        </w:tabs>
        <w:rPr>
          <w:rFonts w:ascii="Arial" w:eastAsiaTheme="minorEastAsia" w:hAnsi="Arial" w:cs="Arial"/>
          <w:noProof/>
        </w:rPr>
      </w:pPr>
      <w:hyperlink w:anchor="_Toc136595598" w:history="1">
        <w:r w:rsidR="003C7F43" w:rsidRPr="003C7F43">
          <w:rPr>
            <w:rStyle w:val="Hyperlink"/>
            <w:rFonts w:ascii="Arial" w:hAnsi="Arial" w:cs="Arial"/>
            <w:noProof/>
          </w:rPr>
          <w:t>6.3.  PERTURBAÇÃO GERAL (BLECAUTE)</w:t>
        </w:r>
        <w:r w:rsidR="003C7F43" w:rsidRPr="003C7F43">
          <w:rPr>
            <w:rFonts w:ascii="Arial" w:hAnsi="Arial" w:cs="Arial"/>
            <w:noProof/>
            <w:webHidden/>
          </w:rPr>
          <w:tab/>
        </w:r>
        <w:r w:rsidR="003C7F43" w:rsidRPr="003C7F43">
          <w:rPr>
            <w:rFonts w:ascii="Arial" w:hAnsi="Arial" w:cs="Arial"/>
            <w:noProof/>
            <w:webHidden/>
          </w:rPr>
          <w:fldChar w:fldCharType="begin"/>
        </w:r>
        <w:r w:rsidR="003C7F43" w:rsidRPr="003C7F43">
          <w:rPr>
            <w:rFonts w:ascii="Arial" w:hAnsi="Arial" w:cs="Arial"/>
            <w:noProof/>
            <w:webHidden/>
          </w:rPr>
          <w:instrText xml:space="preserve"> PAGEREF _Toc136595598 \h </w:instrText>
        </w:r>
        <w:r w:rsidR="003C7F43" w:rsidRPr="003C7F43">
          <w:rPr>
            <w:rFonts w:ascii="Arial" w:hAnsi="Arial" w:cs="Arial"/>
            <w:noProof/>
            <w:webHidden/>
          </w:rPr>
        </w:r>
        <w:r w:rsidR="003C7F43" w:rsidRPr="003C7F43">
          <w:rPr>
            <w:rFonts w:ascii="Arial" w:hAnsi="Arial" w:cs="Arial"/>
            <w:noProof/>
            <w:webHidden/>
          </w:rPr>
          <w:fldChar w:fldCharType="separate"/>
        </w:r>
        <w:r w:rsidR="003C7F43" w:rsidRPr="003C7F43">
          <w:rPr>
            <w:rFonts w:ascii="Arial" w:hAnsi="Arial" w:cs="Arial"/>
            <w:noProof/>
            <w:webHidden/>
          </w:rPr>
          <w:t>138</w:t>
        </w:r>
        <w:r w:rsidR="003C7F43" w:rsidRPr="003C7F43">
          <w:rPr>
            <w:rFonts w:ascii="Arial" w:hAnsi="Arial" w:cs="Arial"/>
            <w:noProof/>
            <w:webHidden/>
          </w:rPr>
          <w:fldChar w:fldCharType="end"/>
        </w:r>
      </w:hyperlink>
    </w:p>
    <w:p w14:paraId="3F4B9BA1" w14:textId="3C43A6AE" w:rsidR="00405259" w:rsidRPr="003C7F43" w:rsidRDefault="00405259">
      <w:pPr>
        <w:rPr>
          <w:rFonts w:ascii="Arial" w:hAnsi="Arial" w:cs="Arial"/>
        </w:rPr>
      </w:pPr>
      <w:r w:rsidRPr="003C7F43">
        <w:rPr>
          <w:rFonts w:ascii="Arial" w:hAnsi="Arial" w:cs="Arial"/>
        </w:rPr>
        <w:fldChar w:fldCharType="end"/>
      </w:r>
    </w:p>
    <w:p w14:paraId="3F4B9BA2" w14:textId="77777777" w:rsidR="00C140A9" w:rsidRDefault="00C140A9">
      <w:pPr>
        <w:tabs>
          <w:tab w:val="left" w:pos="142"/>
          <w:tab w:val="left" w:pos="4253"/>
          <w:tab w:val="left" w:pos="9214"/>
        </w:tabs>
        <w:spacing w:line="240" w:lineRule="exact"/>
        <w:jc w:val="center"/>
        <w:outlineLvl w:val="0"/>
        <w:rPr>
          <w:rFonts w:ascii="Arial" w:hAnsi="Arial"/>
          <w:b/>
          <w:sz w:val="24"/>
        </w:rPr>
      </w:pPr>
    </w:p>
    <w:p w14:paraId="3F4B9BA3" w14:textId="77777777" w:rsidR="00B22BF2" w:rsidRPr="00A06E1A" w:rsidRDefault="00B22BF2" w:rsidP="00A06E1A">
      <w:pPr>
        <w:pStyle w:val="Ttulo3"/>
      </w:pPr>
    </w:p>
    <w:p w14:paraId="3F4B9BA4" w14:textId="77777777" w:rsidR="00B22BF2" w:rsidRDefault="00B22BF2" w:rsidP="009115E0">
      <w:pPr>
        <w:tabs>
          <w:tab w:val="right" w:leader="underscore" w:pos="9639"/>
        </w:tabs>
        <w:spacing w:line="360" w:lineRule="auto"/>
      </w:pPr>
    </w:p>
    <w:p w14:paraId="3F4B9BA5" w14:textId="77777777" w:rsidR="00C922E3" w:rsidRDefault="00C922E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3F4B9BA6" w14:textId="77777777" w:rsidR="00F33FED" w:rsidRDefault="00F33FED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3F4B9BA7" w14:textId="77777777" w:rsidR="00F33FED" w:rsidRDefault="00F33FED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137D13A9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7022BE67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1E807D88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7305455F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2C513F81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053C1518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18D587CD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7B2F68C7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221D6B71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3339707F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613252C6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729CF9BD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41BF2E7C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37327C4D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2F00D1BB" w14:textId="77777777" w:rsidR="003C7F43" w:rsidRDefault="003C7F43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3F4B9BA8" w14:textId="77777777" w:rsidR="00F33FED" w:rsidRDefault="00F33FED" w:rsidP="009115E0">
      <w:pPr>
        <w:tabs>
          <w:tab w:val="right" w:leader="underscore" w:pos="9639"/>
        </w:tabs>
        <w:spacing w:line="360" w:lineRule="auto"/>
        <w:rPr>
          <w:rFonts w:ascii="Arial" w:hAnsi="Arial"/>
          <w:sz w:val="24"/>
        </w:rPr>
      </w:pPr>
    </w:p>
    <w:p w14:paraId="3F4B9BA9" w14:textId="77777777" w:rsidR="00A46FA6" w:rsidRPr="00B62FD8" w:rsidRDefault="00B62FD8" w:rsidP="001870F1">
      <w:pPr>
        <w:pStyle w:val="Ttulo2"/>
      </w:pPr>
      <w:bookmarkStart w:id="1" w:name="_Toc513533748"/>
      <w:bookmarkStart w:id="2" w:name="_Toc136595484"/>
      <w:r w:rsidRPr="00B62FD8">
        <w:t xml:space="preserve">1. </w:t>
      </w:r>
      <w:r w:rsidR="00A46FA6" w:rsidRPr="00B62FD8">
        <w:t>OBJETIVO</w:t>
      </w:r>
      <w:bookmarkEnd w:id="1"/>
      <w:bookmarkEnd w:id="2"/>
    </w:p>
    <w:p w14:paraId="3F4B9BAA" w14:textId="77777777" w:rsidR="00A46FA6" w:rsidRDefault="00A46FA6">
      <w:pPr>
        <w:jc w:val="both"/>
        <w:rPr>
          <w:rFonts w:ascii="Arial" w:hAnsi="Arial"/>
          <w:sz w:val="24"/>
        </w:rPr>
      </w:pPr>
    </w:p>
    <w:p w14:paraId="3F4B9BAB" w14:textId="77777777" w:rsidR="00A46FA6" w:rsidRDefault="00A46FA6" w:rsidP="00C302FD">
      <w:pPr>
        <w:pStyle w:val="Recuodecorpodetexto"/>
      </w:pPr>
      <w:r>
        <w:t>Orientar e estabelecer procedimentos a serem adotados pelos Operadores</w:t>
      </w:r>
      <w:r w:rsidR="00DA6E6D">
        <w:t xml:space="preserve"> do Sistema Elétrico</w:t>
      </w:r>
      <w:r>
        <w:t xml:space="preserve"> e/ou apoios, para coordenação e</w:t>
      </w:r>
      <w:r w:rsidR="00DA6E6D">
        <w:t xml:space="preserve"> execução de manobras na SE BAURU  </w:t>
      </w:r>
      <w:r>
        <w:t>440 kV, utilizando-se as diversas modalidades operativas possíveis.</w:t>
      </w:r>
    </w:p>
    <w:p w14:paraId="3F4B9BAC" w14:textId="77777777" w:rsidR="00A46FA6" w:rsidRDefault="00A46FA6">
      <w:pPr>
        <w:jc w:val="both"/>
        <w:rPr>
          <w:rFonts w:ascii="Arial" w:hAnsi="Arial"/>
          <w:sz w:val="24"/>
        </w:rPr>
      </w:pPr>
    </w:p>
    <w:p w14:paraId="3F4B9BAD" w14:textId="77777777" w:rsidR="00A46FA6" w:rsidRDefault="00A46FA6">
      <w:pPr>
        <w:jc w:val="both"/>
        <w:rPr>
          <w:rFonts w:ascii="Arial" w:hAnsi="Arial"/>
          <w:sz w:val="24"/>
        </w:rPr>
      </w:pPr>
    </w:p>
    <w:p w14:paraId="3F4B9BAE" w14:textId="77777777" w:rsidR="00A46FA6" w:rsidRPr="00B62FD8" w:rsidRDefault="00B62FD8" w:rsidP="001870F1">
      <w:pPr>
        <w:pStyle w:val="Ttulo2"/>
      </w:pPr>
      <w:bookmarkStart w:id="3" w:name="_Toc513533749"/>
      <w:bookmarkStart w:id="4" w:name="_Toc136595485"/>
      <w:r w:rsidRPr="00B62FD8">
        <w:t xml:space="preserve">2. </w:t>
      </w:r>
      <w:r w:rsidR="00A46FA6" w:rsidRPr="00B62FD8">
        <w:t>DESCRIÇÃO GERAL</w:t>
      </w:r>
      <w:bookmarkEnd w:id="3"/>
      <w:bookmarkEnd w:id="4"/>
    </w:p>
    <w:p w14:paraId="3F4B9BAF" w14:textId="77777777" w:rsidR="00A46FA6" w:rsidRDefault="00A46FA6">
      <w:pPr>
        <w:jc w:val="both"/>
        <w:rPr>
          <w:rFonts w:ascii="Arial" w:hAnsi="Arial"/>
          <w:sz w:val="24"/>
        </w:rPr>
      </w:pPr>
    </w:p>
    <w:p w14:paraId="3F4B9BB0" w14:textId="77777777" w:rsidR="00A46FA6" w:rsidRDefault="00A46FA6" w:rsidP="00C302FD">
      <w:pPr>
        <w:pStyle w:val="Recuodecorpodetexto2"/>
        <w:ind w:firstLine="0"/>
        <w:rPr>
          <w:sz w:val="24"/>
        </w:rPr>
      </w:pPr>
      <w:r>
        <w:rPr>
          <w:sz w:val="24"/>
        </w:rPr>
        <w:t>A subestação de Bauru interliga basicamente as usinas</w:t>
      </w:r>
      <w:r w:rsidR="008D565E">
        <w:rPr>
          <w:sz w:val="24"/>
        </w:rPr>
        <w:t xml:space="preserve"> hidrelétricas de</w:t>
      </w:r>
      <w:r>
        <w:rPr>
          <w:sz w:val="24"/>
        </w:rPr>
        <w:t xml:space="preserve"> </w:t>
      </w:r>
      <w:r w:rsidR="006D7530">
        <w:rPr>
          <w:sz w:val="24"/>
        </w:rPr>
        <w:t>Jupiá</w:t>
      </w:r>
      <w:r>
        <w:rPr>
          <w:sz w:val="24"/>
        </w:rPr>
        <w:t xml:space="preserve"> e Ilha Solteira com o centro de consumo da grande São Paulo, tendo iniciado a operação comercial em 19/06/</w:t>
      </w:r>
      <w:r w:rsidR="008D565E">
        <w:rPr>
          <w:sz w:val="24"/>
        </w:rPr>
        <w:t>19</w:t>
      </w:r>
      <w:r>
        <w:rPr>
          <w:sz w:val="24"/>
        </w:rPr>
        <w:t>69, às 01</w:t>
      </w:r>
      <w:r w:rsidR="008C624F">
        <w:rPr>
          <w:sz w:val="24"/>
        </w:rPr>
        <w:t>h59min</w:t>
      </w:r>
      <w:r>
        <w:rPr>
          <w:sz w:val="24"/>
        </w:rPr>
        <w:t>.</w:t>
      </w:r>
    </w:p>
    <w:p w14:paraId="3F4B9BB1" w14:textId="77777777" w:rsidR="00A46FA6" w:rsidRDefault="00A46FA6">
      <w:pPr>
        <w:pStyle w:val="Recuodecorpodetexto2"/>
        <w:ind w:firstLine="425"/>
        <w:rPr>
          <w:sz w:val="24"/>
        </w:rPr>
      </w:pPr>
    </w:p>
    <w:p w14:paraId="3F4B9BB2" w14:textId="039539BA" w:rsidR="00A46FA6" w:rsidRDefault="00A46FA6" w:rsidP="00C302FD">
      <w:pPr>
        <w:pStyle w:val="Recuodecorpodetexto2"/>
        <w:ind w:firstLine="0"/>
        <w:rPr>
          <w:sz w:val="24"/>
        </w:rPr>
      </w:pPr>
      <w:r>
        <w:rPr>
          <w:sz w:val="24"/>
        </w:rPr>
        <w:t xml:space="preserve">Possui atualmente 10 (dez) </w:t>
      </w:r>
      <w:r w:rsidR="008C0367">
        <w:rPr>
          <w:sz w:val="24"/>
        </w:rPr>
        <w:t>Bay</w:t>
      </w:r>
      <w:r>
        <w:rPr>
          <w:sz w:val="24"/>
        </w:rPr>
        <w:t>s de linha</w:t>
      </w:r>
      <w:r w:rsidR="00712A91">
        <w:rPr>
          <w:sz w:val="24"/>
        </w:rPr>
        <w:t>s</w:t>
      </w:r>
      <w:r>
        <w:rPr>
          <w:sz w:val="24"/>
        </w:rPr>
        <w:t xml:space="preserve"> de 440 kV</w:t>
      </w:r>
      <w:r w:rsidR="00712A91">
        <w:rPr>
          <w:sz w:val="24"/>
        </w:rPr>
        <w:t>,</w:t>
      </w:r>
      <w:r>
        <w:rPr>
          <w:sz w:val="24"/>
        </w:rPr>
        <w:t xml:space="preserve"> sendo 0</w:t>
      </w:r>
      <w:r w:rsidR="00712A91">
        <w:rPr>
          <w:sz w:val="24"/>
        </w:rPr>
        <w:t>4</w:t>
      </w:r>
      <w:r>
        <w:rPr>
          <w:sz w:val="24"/>
        </w:rPr>
        <w:t xml:space="preserve"> (</w:t>
      </w:r>
      <w:r w:rsidR="00712A91">
        <w:rPr>
          <w:sz w:val="24"/>
        </w:rPr>
        <w:t xml:space="preserve">quatro) interligados </w:t>
      </w:r>
      <w:r w:rsidR="00C302FD">
        <w:rPr>
          <w:sz w:val="24"/>
        </w:rPr>
        <w:t>a usinas</w:t>
      </w:r>
      <w:r w:rsidR="00712A91">
        <w:rPr>
          <w:sz w:val="24"/>
        </w:rPr>
        <w:t xml:space="preserve"> geradoras, </w:t>
      </w:r>
      <w:r>
        <w:rPr>
          <w:sz w:val="24"/>
        </w:rPr>
        <w:t xml:space="preserve">04 (quatro) </w:t>
      </w:r>
      <w:r w:rsidR="00712A91">
        <w:rPr>
          <w:sz w:val="24"/>
        </w:rPr>
        <w:t>interligados a</w:t>
      </w:r>
      <w:r w:rsidR="008D565E">
        <w:rPr>
          <w:sz w:val="24"/>
        </w:rPr>
        <w:t>s</w:t>
      </w:r>
      <w:r w:rsidR="00712A91">
        <w:rPr>
          <w:sz w:val="24"/>
        </w:rPr>
        <w:t xml:space="preserve"> cargas</w:t>
      </w:r>
      <w:r w:rsidR="004342FB">
        <w:rPr>
          <w:sz w:val="24"/>
        </w:rPr>
        <w:t>;</w:t>
      </w:r>
      <w:r w:rsidR="00712A91">
        <w:rPr>
          <w:sz w:val="24"/>
        </w:rPr>
        <w:t xml:space="preserve"> 2 (dois) </w:t>
      </w:r>
      <w:r w:rsidR="004342FB">
        <w:rPr>
          <w:sz w:val="24"/>
        </w:rPr>
        <w:t xml:space="preserve">Bays </w:t>
      </w:r>
      <w:r w:rsidR="00712A91">
        <w:rPr>
          <w:sz w:val="24"/>
        </w:rPr>
        <w:t>de interligação de corredores</w:t>
      </w:r>
      <w:r w:rsidR="004342FB">
        <w:rPr>
          <w:sz w:val="24"/>
        </w:rPr>
        <w:t>;</w:t>
      </w:r>
      <w:r>
        <w:rPr>
          <w:sz w:val="24"/>
        </w:rPr>
        <w:t xml:space="preserve"> 03 (três) </w:t>
      </w:r>
      <w:r w:rsidR="008C0367">
        <w:rPr>
          <w:sz w:val="24"/>
        </w:rPr>
        <w:t>Bay</w:t>
      </w:r>
      <w:r>
        <w:rPr>
          <w:sz w:val="24"/>
        </w:rPr>
        <w:t>s de transformação interligando o sistema 440 kV com o 138 kV</w:t>
      </w:r>
      <w:r w:rsidR="004342FB">
        <w:rPr>
          <w:sz w:val="24"/>
        </w:rPr>
        <w:t xml:space="preserve"> e 01 (um) Bay de </w:t>
      </w:r>
      <w:r w:rsidR="00C37EBA">
        <w:rPr>
          <w:sz w:val="24"/>
        </w:rPr>
        <w:t>C</w:t>
      </w:r>
      <w:r w:rsidR="004342FB">
        <w:rPr>
          <w:sz w:val="24"/>
        </w:rPr>
        <w:t xml:space="preserve">ompensador </w:t>
      </w:r>
      <w:r w:rsidR="00C37EBA">
        <w:rPr>
          <w:sz w:val="24"/>
        </w:rPr>
        <w:t>E</w:t>
      </w:r>
      <w:r w:rsidR="004342FB">
        <w:rPr>
          <w:sz w:val="24"/>
        </w:rPr>
        <w:t>stático</w:t>
      </w:r>
      <w:r w:rsidR="000B6FBB">
        <w:rPr>
          <w:sz w:val="24"/>
        </w:rPr>
        <w:t xml:space="preserve"> (</w:t>
      </w:r>
      <w:r w:rsidR="00137F26">
        <w:rPr>
          <w:sz w:val="24"/>
        </w:rPr>
        <w:t>CE</w:t>
      </w:r>
      <w:r w:rsidR="000B6FBB">
        <w:rPr>
          <w:sz w:val="24"/>
        </w:rPr>
        <w:t>)</w:t>
      </w:r>
      <w:r>
        <w:rPr>
          <w:sz w:val="24"/>
        </w:rPr>
        <w:t>.</w:t>
      </w:r>
    </w:p>
    <w:p w14:paraId="3F4B9BB3" w14:textId="77777777" w:rsidR="00A46FA6" w:rsidRDefault="00A46FA6">
      <w:pPr>
        <w:pStyle w:val="Recuodecorpodetexto2"/>
        <w:ind w:firstLine="425"/>
        <w:rPr>
          <w:sz w:val="24"/>
        </w:rPr>
      </w:pPr>
    </w:p>
    <w:p w14:paraId="3F4B9BB4" w14:textId="777FBF77" w:rsidR="00A46FA6" w:rsidRDefault="00712A91" w:rsidP="00C302FD">
      <w:pPr>
        <w:pStyle w:val="Recuodecorpodetexto2"/>
        <w:ind w:firstLine="0"/>
        <w:rPr>
          <w:sz w:val="24"/>
        </w:rPr>
      </w:pPr>
      <w:r>
        <w:rPr>
          <w:sz w:val="24"/>
        </w:rPr>
        <w:t xml:space="preserve">Nas </w:t>
      </w:r>
      <w:r w:rsidR="00C302FD">
        <w:rPr>
          <w:sz w:val="24"/>
        </w:rPr>
        <w:t>LTs</w:t>
      </w:r>
      <w:r>
        <w:rPr>
          <w:sz w:val="24"/>
        </w:rPr>
        <w:t xml:space="preserve"> interligando</w:t>
      </w:r>
      <w:r w:rsidR="000D6C3D">
        <w:rPr>
          <w:sz w:val="24"/>
        </w:rPr>
        <w:t xml:space="preserve"> com</w:t>
      </w:r>
      <w:r>
        <w:rPr>
          <w:sz w:val="24"/>
        </w:rPr>
        <w:t xml:space="preserve"> a usinas geradoras</w:t>
      </w:r>
      <w:r w:rsidR="00A46FA6">
        <w:rPr>
          <w:sz w:val="24"/>
        </w:rPr>
        <w:t xml:space="preserve"> temos os circuitos </w:t>
      </w:r>
      <w:r w:rsidR="005E7183">
        <w:rPr>
          <w:sz w:val="24"/>
        </w:rPr>
        <w:t>Getulina</w:t>
      </w:r>
      <w:r w:rsidR="008D565E">
        <w:rPr>
          <w:sz w:val="24"/>
        </w:rPr>
        <w:t>-</w:t>
      </w:r>
      <w:r w:rsidR="00A46FA6">
        <w:rPr>
          <w:sz w:val="24"/>
        </w:rPr>
        <w:t xml:space="preserve">1, </w:t>
      </w:r>
      <w:r w:rsidR="005E7183">
        <w:rPr>
          <w:sz w:val="24"/>
        </w:rPr>
        <w:t>Getulina</w:t>
      </w:r>
      <w:r w:rsidR="008D565E">
        <w:rPr>
          <w:sz w:val="24"/>
        </w:rPr>
        <w:t xml:space="preserve">-2, </w:t>
      </w:r>
      <w:r w:rsidR="00573091">
        <w:rPr>
          <w:sz w:val="24"/>
        </w:rPr>
        <w:t>Baguaçu</w:t>
      </w:r>
      <w:r w:rsidR="008D565E">
        <w:rPr>
          <w:sz w:val="24"/>
        </w:rPr>
        <w:t xml:space="preserve">-1 e </w:t>
      </w:r>
      <w:r w:rsidR="00573091">
        <w:rPr>
          <w:sz w:val="24"/>
        </w:rPr>
        <w:t>Baguaçu</w:t>
      </w:r>
      <w:r w:rsidR="008D565E">
        <w:rPr>
          <w:sz w:val="24"/>
        </w:rPr>
        <w:t>-</w:t>
      </w:r>
      <w:r w:rsidR="00A46FA6">
        <w:rPr>
          <w:sz w:val="24"/>
        </w:rPr>
        <w:t xml:space="preserve">2, cada qual com um reator e </w:t>
      </w:r>
      <w:r>
        <w:rPr>
          <w:sz w:val="24"/>
        </w:rPr>
        <w:t xml:space="preserve">como </w:t>
      </w:r>
      <w:r w:rsidR="008C0367">
        <w:rPr>
          <w:sz w:val="24"/>
        </w:rPr>
        <w:t>Bay</w:t>
      </w:r>
      <w:r>
        <w:rPr>
          <w:sz w:val="24"/>
        </w:rPr>
        <w:t xml:space="preserve">s de interligação de corredores temos </w:t>
      </w:r>
      <w:r w:rsidR="00A46FA6">
        <w:rPr>
          <w:sz w:val="24"/>
        </w:rPr>
        <w:t>os circuitos de Araraquara e Assis.</w:t>
      </w:r>
    </w:p>
    <w:p w14:paraId="3F4B9BB5" w14:textId="77777777" w:rsidR="00A46FA6" w:rsidRDefault="00A46FA6">
      <w:pPr>
        <w:pStyle w:val="Recuodecorpodetexto2"/>
        <w:ind w:firstLine="425"/>
        <w:rPr>
          <w:sz w:val="24"/>
        </w:rPr>
      </w:pPr>
    </w:p>
    <w:p w14:paraId="3F4B9BB6" w14:textId="2DBD4662" w:rsidR="00A46FA6" w:rsidRDefault="00712A91" w:rsidP="00C302FD">
      <w:pPr>
        <w:pStyle w:val="Recuodecorpodetexto2"/>
        <w:ind w:firstLine="0"/>
        <w:rPr>
          <w:sz w:val="24"/>
        </w:rPr>
      </w:pPr>
      <w:r>
        <w:rPr>
          <w:sz w:val="24"/>
        </w:rPr>
        <w:t xml:space="preserve">Nas </w:t>
      </w:r>
      <w:r w:rsidR="00C302FD">
        <w:rPr>
          <w:sz w:val="24"/>
        </w:rPr>
        <w:t>LTs</w:t>
      </w:r>
      <w:r>
        <w:rPr>
          <w:sz w:val="24"/>
        </w:rPr>
        <w:t xml:space="preserve"> de cargas, ou consumidores, </w:t>
      </w:r>
      <w:r w:rsidR="00A46FA6">
        <w:rPr>
          <w:sz w:val="24"/>
        </w:rPr>
        <w:t xml:space="preserve">temos os circuitos de </w:t>
      </w:r>
      <w:r w:rsidR="00930CB8">
        <w:rPr>
          <w:sz w:val="24"/>
        </w:rPr>
        <w:t>Bracell</w:t>
      </w:r>
      <w:r w:rsidR="00A46FA6">
        <w:rPr>
          <w:sz w:val="24"/>
        </w:rPr>
        <w:t xml:space="preserve">, </w:t>
      </w:r>
      <w:r w:rsidR="00DA6E6D">
        <w:rPr>
          <w:sz w:val="24"/>
        </w:rPr>
        <w:t xml:space="preserve">Oeste, Cabreúva e </w:t>
      </w:r>
      <w:r w:rsidR="00455C63">
        <w:rPr>
          <w:sz w:val="24"/>
        </w:rPr>
        <w:t>Salto</w:t>
      </w:r>
      <w:r w:rsidR="00A46FA6">
        <w:rPr>
          <w:sz w:val="24"/>
        </w:rPr>
        <w:t>.</w:t>
      </w:r>
    </w:p>
    <w:p w14:paraId="3F4B9BB7" w14:textId="77777777" w:rsidR="00A46FA6" w:rsidRDefault="00A46FA6">
      <w:pPr>
        <w:pStyle w:val="Recuodecorpodetexto2"/>
        <w:ind w:firstLine="425"/>
        <w:rPr>
          <w:sz w:val="24"/>
        </w:rPr>
      </w:pPr>
    </w:p>
    <w:p w14:paraId="3F4B9BB8" w14:textId="77777777" w:rsidR="00A46FA6" w:rsidRDefault="00A46FA6" w:rsidP="00C302FD">
      <w:pPr>
        <w:pStyle w:val="Recuodecorpodetexto2"/>
        <w:ind w:firstLine="0"/>
        <w:rPr>
          <w:sz w:val="24"/>
        </w:rPr>
      </w:pPr>
      <w:r>
        <w:rPr>
          <w:sz w:val="24"/>
        </w:rPr>
        <w:t>A SE</w:t>
      </w:r>
      <w:r w:rsidR="008D565E">
        <w:rPr>
          <w:sz w:val="24"/>
        </w:rPr>
        <w:t xml:space="preserve"> BAURU</w:t>
      </w:r>
      <w:r>
        <w:rPr>
          <w:sz w:val="24"/>
        </w:rPr>
        <w:t xml:space="preserve"> possui 04 (quatro) barras de 440 kV e 03 (três) bancos de transformadores monofásicos de 440/138/13,8 kV com </w:t>
      </w:r>
      <w:r w:rsidR="001C088B">
        <w:rPr>
          <w:sz w:val="24"/>
        </w:rPr>
        <w:t>potência aparente nominal de 300</w:t>
      </w:r>
      <w:r>
        <w:rPr>
          <w:sz w:val="24"/>
        </w:rPr>
        <w:t xml:space="preserve"> MVA</w:t>
      </w:r>
      <w:r w:rsidR="00930CB8">
        <w:rPr>
          <w:sz w:val="24"/>
        </w:rPr>
        <w:t xml:space="preserve"> cada um</w:t>
      </w:r>
      <w:r>
        <w:rPr>
          <w:sz w:val="24"/>
        </w:rPr>
        <w:t xml:space="preserve">, que tem como finalidade </w:t>
      </w:r>
      <w:r w:rsidR="00712A91">
        <w:rPr>
          <w:sz w:val="24"/>
        </w:rPr>
        <w:t>interligar</w:t>
      </w:r>
      <w:r>
        <w:rPr>
          <w:sz w:val="24"/>
        </w:rPr>
        <w:t xml:space="preserve"> a SE</w:t>
      </w:r>
      <w:r w:rsidR="008D565E">
        <w:rPr>
          <w:sz w:val="24"/>
        </w:rPr>
        <w:t xml:space="preserve"> de</w:t>
      </w:r>
      <w:r>
        <w:rPr>
          <w:sz w:val="24"/>
        </w:rPr>
        <w:t xml:space="preserve"> </w:t>
      </w:r>
      <w:r w:rsidR="00712A91">
        <w:rPr>
          <w:sz w:val="24"/>
        </w:rPr>
        <w:t xml:space="preserve">440 kV com a </w:t>
      </w:r>
      <w:r w:rsidR="008D565E">
        <w:rPr>
          <w:sz w:val="24"/>
        </w:rPr>
        <w:t xml:space="preserve">SE de </w:t>
      </w:r>
      <w:r>
        <w:rPr>
          <w:sz w:val="24"/>
        </w:rPr>
        <w:t>138 kV.</w:t>
      </w:r>
    </w:p>
    <w:p w14:paraId="3F4B9BB9" w14:textId="77777777" w:rsidR="00A46FA6" w:rsidRDefault="00A46FA6">
      <w:pPr>
        <w:pStyle w:val="Recuodecorpodetexto2"/>
        <w:ind w:firstLine="425"/>
        <w:rPr>
          <w:sz w:val="24"/>
        </w:rPr>
      </w:pPr>
    </w:p>
    <w:p w14:paraId="3F4B9BBA" w14:textId="77777777" w:rsidR="00A46FA6" w:rsidRDefault="00A46FA6" w:rsidP="00C302FD">
      <w:pPr>
        <w:pStyle w:val="Recuodecorpodetexto2"/>
        <w:ind w:firstLine="0"/>
        <w:rPr>
          <w:sz w:val="24"/>
        </w:rPr>
      </w:pPr>
      <w:r>
        <w:rPr>
          <w:sz w:val="24"/>
        </w:rPr>
        <w:t>As 04 (quatro) barras de 440 kV, são seccionadas em 04 (quatro) segmentos, dando co</w:t>
      </w:r>
      <w:r w:rsidR="008C0367">
        <w:rPr>
          <w:sz w:val="24"/>
        </w:rPr>
        <w:t>ndições de Operação para os Bay</w:t>
      </w:r>
      <w:r>
        <w:rPr>
          <w:sz w:val="24"/>
        </w:rPr>
        <w:t>s, nas seguintes modalidades:</w:t>
      </w:r>
    </w:p>
    <w:p w14:paraId="3F4B9BBB" w14:textId="77777777" w:rsidR="00A46FA6" w:rsidRDefault="00A46FA6">
      <w:pPr>
        <w:pStyle w:val="Recuodecorpodetexto2"/>
        <w:ind w:firstLine="425"/>
        <w:rPr>
          <w:sz w:val="24"/>
        </w:rPr>
      </w:pPr>
    </w:p>
    <w:p w14:paraId="3F4B9BBC" w14:textId="77777777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t>Bay</w:t>
      </w:r>
      <w:r w:rsidR="00A46FA6">
        <w:rPr>
          <w:sz w:val="24"/>
        </w:rPr>
        <w:t xml:space="preserve">s Assis e </w:t>
      </w:r>
      <w:r w:rsidR="005E7183">
        <w:rPr>
          <w:sz w:val="24"/>
        </w:rPr>
        <w:t>Getulina</w:t>
      </w:r>
      <w:r w:rsidR="00A46FA6">
        <w:rPr>
          <w:sz w:val="24"/>
        </w:rPr>
        <w:t xml:space="preserve"> </w:t>
      </w:r>
      <w:r w:rsidR="00440B66">
        <w:rPr>
          <w:sz w:val="24"/>
        </w:rPr>
        <w:t>C-</w:t>
      </w:r>
      <w:r w:rsidR="00A46FA6">
        <w:rPr>
          <w:sz w:val="24"/>
        </w:rPr>
        <w:t>1, nos segmentos BR-1A ou BR-2A.</w:t>
      </w:r>
    </w:p>
    <w:p w14:paraId="3F4B9BBD" w14:textId="77777777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t>Bay</w:t>
      </w:r>
      <w:r w:rsidR="00930CB8">
        <w:rPr>
          <w:sz w:val="24"/>
        </w:rPr>
        <w:t xml:space="preserve"> do P</w:t>
      </w:r>
      <w:r w:rsidR="00A46FA6">
        <w:rPr>
          <w:sz w:val="24"/>
        </w:rPr>
        <w:t>aralelo 1, nos segmentos BR-1B, 2B, 3B e 4B.</w:t>
      </w:r>
    </w:p>
    <w:p w14:paraId="3F4B9BBE" w14:textId="77777777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t>Bay</w:t>
      </w:r>
      <w:r w:rsidR="00930CB8">
        <w:rPr>
          <w:sz w:val="24"/>
        </w:rPr>
        <w:t xml:space="preserve"> do R</w:t>
      </w:r>
      <w:r w:rsidR="00A46FA6">
        <w:rPr>
          <w:sz w:val="24"/>
        </w:rPr>
        <w:t>eator 6, nos segmentos BR-1B ou 2B.</w:t>
      </w:r>
    </w:p>
    <w:p w14:paraId="3F4B9BBF" w14:textId="77777777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t>Bay</w:t>
      </w:r>
      <w:r w:rsidR="00A46FA6">
        <w:rPr>
          <w:sz w:val="24"/>
        </w:rPr>
        <w:t xml:space="preserve"> </w:t>
      </w:r>
      <w:r w:rsidR="00573091">
        <w:rPr>
          <w:sz w:val="24"/>
        </w:rPr>
        <w:t>Baguaçu</w:t>
      </w:r>
      <w:r w:rsidR="00A46FA6">
        <w:rPr>
          <w:sz w:val="24"/>
        </w:rPr>
        <w:t xml:space="preserve"> </w:t>
      </w:r>
      <w:r w:rsidR="00440B66">
        <w:rPr>
          <w:sz w:val="24"/>
        </w:rPr>
        <w:t>C-</w:t>
      </w:r>
      <w:r w:rsidR="00A46FA6">
        <w:rPr>
          <w:sz w:val="24"/>
        </w:rPr>
        <w:t>1 nos segmentos BR-1C ou 2C.</w:t>
      </w:r>
    </w:p>
    <w:p w14:paraId="3F4B9BC0" w14:textId="77777777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lastRenderedPageBreak/>
        <w:t>Bay</w:t>
      </w:r>
      <w:r w:rsidR="00A46FA6">
        <w:rPr>
          <w:sz w:val="24"/>
        </w:rPr>
        <w:t xml:space="preserve">s </w:t>
      </w:r>
      <w:r w:rsidR="005E7183">
        <w:rPr>
          <w:sz w:val="24"/>
        </w:rPr>
        <w:t>Getulina</w:t>
      </w:r>
      <w:r w:rsidR="00A46FA6">
        <w:rPr>
          <w:sz w:val="24"/>
        </w:rPr>
        <w:t xml:space="preserve"> </w:t>
      </w:r>
      <w:r w:rsidR="00440B66">
        <w:rPr>
          <w:sz w:val="24"/>
        </w:rPr>
        <w:t>C-</w:t>
      </w:r>
      <w:r w:rsidR="00A46FA6">
        <w:rPr>
          <w:sz w:val="24"/>
        </w:rPr>
        <w:t xml:space="preserve">2, </w:t>
      </w:r>
      <w:r w:rsidR="00573091">
        <w:rPr>
          <w:sz w:val="24"/>
        </w:rPr>
        <w:t>Baguaçu</w:t>
      </w:r>
      <w:r w:rsidR="00A46FA6">
        <w:rPr>
          <w:sz w:val="24"/>
        </w:rPr>
        <w:t xml:space="preserve"> </w:t>
      </w:r>
      <w:r w:rsidR="00440B66">
        <w:rPr>
          <w:sz w:val="24"/>
        </w:rPr>
        <w:t>C-</w:t>
      </w:r>
      <w:r w:rsidR="00A46FA6">
        <w:rPr>
          <w:sz w:val="24"/>
        </w:rPr>
        <w:t>2 e Araraquara nos segmentos BR-1D ou 2D.</w:t>
      </w:r>
    </w:p>
    <w:p w14:paraId="3F4B9BC1" w14:textId="77777777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t>Bay</w:t>
      </w:r>
      <w:r w:rsidR="00930CB8">
        <w:rPr>
          <w:sz w:val="24"/>
        </w:rPr>
        <w:t xml:space="preserve"> do P</w:t>
      </w:r>
      <w:r w:rsidR="00A46FA6">
        <w:rPr>
          <w:sz w:val="24"/>
        </w:rPr>
        <w:t>aralelo 3 nos segmentos BR-1D, 2D, 3D ou 4D.</w:t>
      </w:r>
    </w:p>
    <w:p w14:paraId="3F4B9BC2" w14:textId="4E716A59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t>Bay</w:t>
      </w:r>
      <w:r w:rsidR="00A46FA6">
        <w:rPr>
          <w:sz w:val="24"/>
        </w:rPr>
        <w:t xml:space="preserve"> </w:t>
      </w:r>
      <w:r w:rsidR="00930CB8">
        <w:rPr>
          <w:sz w:val="24"/>
        </w:rPr>
        <w:t>Bracell</w:t>
      </w:r>
      <w:r w:rsidR="00A46FA6">
        <w:rPr>
          <w:sz w:val="24"/>
        </w:rPr>
        <w:t>, TR-1 (banco 1)</w:t>
      </w:r>
      <w:r w:rsidR="000B6FBB">
        <w:rPr>
          <w:sz w:val="24"/>
        </w:rPr>
        <w:t xml:space="preserve"> e </w:t>
      </w:r>
      <w:r w:rsidR="00A71313">
        <w:rPr>
          <w:sz w:val="24"/>
        </w:rPr>
        <w:t>CE nos</w:t>
      </w:r>
      <w:r w:rsidR="00A46FA6">
        <w:rPr>
          <w:sz w:val="24"/>
        </w:rPr>
        <w:t xml:space="preserve"> segmentos BR-4A ou 3A.</w:t>
      </w:r>
    </w:p>
    <w:p w14:paraId="3F4B9BC3" w14:textId="77777777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t>Bay</w:t>
      </w:r>
      <w:r w:rsidR="00A46FA6">
        <w:rPr>
          <w:sz w:val="24"/>
        </w:rPr>
        <w:t xml:space="preserve"> TR-5 (banco 5) nos segmentos BR-3B ou 4B.</w:t>
      </w:r>
    </w:p>
    <w:p w14:paraId="3F4B9BC4" w14:textId="77777777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t>Bay</w:t>
      </w:r>
      <w:r w:rsidR="00A46FA6">
        <w:rPr>
          <w:sz w:val="24"/>
        </w:rPr>
        <w:t xml:space="preserve"> Cabreúva e TR-2 (banco 2) nos segmentos BR-4C ou 3C.</w:t>
      </w:r>
    </w:p>
    <w:p w14:paraId="3F4B9BC5" w14:textId="77777777" w:rsidR="00A46FA6" w:rsidRDefault="008C0367" w:rsidP="00764DBF">
      <w:pPr>
        <w:pStyle w:val="Recuodecorpodetexto2"/>
        <w:numPr>
          <w:ilvl w:val="0"/>
          <w:numId w:val="3"/>
        </w:numPr>
        <w:rPr>
          <w:sz w:val="24"/>
        </w:rPr>
      </w:pPr>
      <w:r>
        <w:rPr>
          <w:sz w:val="24"/>
        </w:rPr>
        <w:t>Bay</w:t>
      </w:r>
      <w:r w:rsidR="00A46FA6">
        <w:rPr>
          <w:sz w:val="24"/>
        </w:rPr>
        <w:t xml:space="preserve"> Oeste e </w:t>
      </w:r>
      <w:r w:rsidR="00455C63">
        <w:rPr>
          <w:sz w:val="24"/>
        </w:rPr>
        <w:t>Salto</w:t>
      </w:r>
      <w:r w:rsidR="00A46FA6">
        <w:rPr>
          <w:sz w:val="24"/>
        </w:rPr>
        <w:t xml:space="preserve"> nos segmentos BR-4D ou 3D.</w:t>
      </w:r>
    </w:p>
    <w:p w14:paraId="3F4B9BC6" w14:textId="77777777" w:rsidR="00A46FA6" w:rsidRDefault="00A46FA6">
      <w:pPr>
        <w:jc w:val="both"/>
        <w:rPr>
          <w:rFonts w:ascii="Arial" w:hAnsi="Arial"/>
          <w:sz w:val="24"/>
        </w:rPr>
      </w:pPr>
    </w:p>
    <w:p w14:paraId="3F4B9BC7" w14:textId="77777777" w:rsidR="00A46FA6" w:rsidRDefault="00A46FA6" w:rsidP="00C302FD">
      <w:pPr>
        <w:pStyle w:val="Recuodecorpodetexto2"/>
        <w:ind w:firstLine="0"/>
        <w:rPr>
          <w:sz w:val="24"/>
        </w:rPr>
      </w:pPr>
      <w:r>
        <w:rPr>
          <w:sz w:val="24"/>
        </w:rPr>
        <w:t xml:space="preserve">Os </w:t>
      </w:r>
      <w:r w:rsidR="008C0367">
        <w:rPr>
          <w:sz w:val="24"/>
        </w:rPr>
        <w:t>Bay</w:t>
      </w:r>
      <w:r w:rsidR="00573091">
        <w:rPr>
          <w:sz w:val="24"/>
        </w:rPr>
        <w:t>s de P</w:t>
      </w:r>
      <w:r>
        <w:rPr>
          <w:sz w:val="24"/>
        </w:rPr>
        <w:t xml:space="preserve">aralelo 1 e 3 de 440 kV, </w:t>
      </w:r>
      <w:r w:rsidR="004342FB">
        <w:rPr>
          <w:sz w:val="24"/>
        </w:rPr>
        <w:t xml:space="preserve">interligam os seus respectivos travessões e, também, </w:t>
      </w:r>
      <w:r>
        <w:rPr>
          <w:sz w:val="24"/>
        </w:rPr>
        <w:t xml:space="preserve">podem ser utilizados em substituição aos </w:t>
      </w:r>
      <w:r w:rsidR="004342FB">
        <w:rPr>
          <w:sz w:val="24"/>
        </w:rPr>
        <w:t xml:space="preserve">demais </w:t>
      </w:r>
      <w:r>
        <w:rPr>
          <w:sz w:val="24"/>
        </w:rPr>
        <w:t xml:space="preserve">disjuntores </w:t>
      </w:r>
      <w:r w:rsidR="004342FB">
        <w:rPr>
          <w:sz w:val="24"/>
        </w:rPr>
        <w:t>da subestação</w:t>
      </w:r>
      <w:r>
        <w:rPr>
          <w:sz w:val="24"/>
        </w:rPr>
        <w:t>. Para tanto, existe um esquema de tran</w:t>
      </w:r>
      <w:r w:rsidR="008C0367">
        <w:rPr>
          <w:sz w:val="24"/>
        </w:rPr>
        <w:t>sferência das proteções dos Bay</w:t>
      </w:r>
      <w:r>
        <w:rPr>
          <w:sz w:val="24"/>
        </w:rPr>
        <w:t>s para os paralelos, conforme item 4.1.</w:t>
      </w:r>
    </w:p>
    <w:p w14:paraId="3F4B9BC8" w14:textId="77777777" w:rsidR="00A46FA6" w:rsidRDefault="00A46FA6">
      <w:pPr>
        <w:pStyle w:val="Recuodecorpodetexto2"/>
      </w:pPr>
    </w:p>
    <w:p w14:paraId="3F4B9BC9" w14:textId="77777777" w:rsidR="00A46FA6" w:rsidRDefault="00A46FA6" w:rsidP="00C302FD">
      <w:p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Existem </w:t>
      </w:r>
      <w:r w:rsidR="000B6FBB">
        <w:rPr>
          <w:rFonts w:ascii="Arial" w:hAnsi="Arial"/>
          <w:sz w:val="24"/>
        </w:rPr>
        <w:t>10</w:t>
      </w:r>
      <w:r>
        <w:rPr>
          <w:rFonts w:ascii="Arial" w:hAnsi="Arial"/>
          <w:sz w:val="24"/>
        </w:rPr>
        <w:t xml:space="preserve"> (</w:t>
      </w:r>
      <w:r w:rsidR="000B6FBB">
        <w:rPr>
          <w:rFonts w:ascii="Arial" w:hAnsi="Arial"/>
          <w:sz w:val="24"/>
        </w:rPr>
        <w:t>dez</w:t>
      </w:r>
      <w:r>
        <w:rPr>
          <w:rFonts w:ascii="Arial" w:hAnsi="Arial"/>
          <w:sz w:val="24"/>
        </w:rPr>
        <w:t xml:space="preserve">) salas de </w:t>
      </w:r>
      <w:r w:rsidR="002E08A2">
        <w:rPr>
          <w:rFonts w:ascii="Arial" w:hAnsi="Arial"/>
          <w:sz w:val="24"/>
        </w:rPr>
        <w:t>relés</w:t>
      </w:r>
      <w:r>
        <w:rPr>
          <w:rFonts w:ascii="Arial" w:hAnsi="Arial"/>
          <w:sz w:val="24"/>
        </w:rPr>
        <w:t xml:space="preserve"> descentralizadas</w:t>
      </w:r>
      <w:r w:rsidR="002E08A2">
        <w:rPr>
          <w:rFonts w:ascii="Arial" w:hAnsi="Arial"/>
          <w:sz w:val="24"/>
        </w:rPr>
        <w:t xml:space="preserve">, contendo também comandos para a operação dos </w:t>
      </w:r>
      <w:r w:rsidR="008C0367">
        <w:rPr>
          <w:rFonts w:ascii="Arial" w:hAnsi="Arial"/>
          <w:sz w:val="24"/>
        </w:rPr>
        <w:t>Bays</w:t>
      </w:r>
      <w:r w:rsidR="002E08A2">
        <w:rPr>
          <w:rFonts w:ascii="Arial" w:hAnsi="Arial"/>
          <w:sz w:val="24"/>
        </w:rPr>
        <w:t xml:space="preserve">, </w:t>
      </w:r>
      <w:r>
        <w:rPr>
          <w:rFonts w:ascii="Arial" w:hAnsi="Arial"/>
          <w:sz w:val="24"/>
        </w:rPr>
        <w:t>como segue:</w:t>
      </w:r>
    </w:p>
    <w:p w14:paraId="3F4B9BCA" w14:textId="77777777" w:rsidR="00A46FA6" w:rsidRDefault="00A46FA6">
      <w:pPr>
        <w:ind w:firstLine="360"/>
        <w:jc w:val="both"/>
        <w:rPr>
          <w:rFonts w:ascii="Arial" w:hAnsi="Arial"/>
          <w:sz w:val="24"/>
        </w:rPr>
      </w:pPr>
    </w:p>
    <w:p w14:paraId="3F4B9BCB" w14:textId="77777777" w:rsidR="000B6FBB" w:rsidRPr="000B6FBB" w:rsidRDefault="000B6FBB" w:rsidP="000B6FBB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Sala de relés e comandos do Bay do </w:t>
      </w:r>
      <w:r w:rsidR="00137F26">
        <w:rPr>
          <w:rFonts w:ascii="Arial" w:hAnsi="Arial"/>
          <w:sz w:val="24"/>
        </w:rPr>
        <w:t>CE</w:t>
      </w:r>
      <w:r>
        <w:rPr>
          <w:rFonts w:ascii="Arial" w:hAnsi="Arial"/>
          <w:sz w:val="24"/>
        </w:rPr>
        <w:t>.</w:t>
      </w:r>
    </w:p>
    <w:p w14:paraId="3F4B9BCC" w14:textId="77777777" w:rsidR="00A46FA6" w:rsidRDefault="002E08A2" w:rsidP="00764DBF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Sala de relés e comandos d</w:t>
      </w:r>
      <w:r w:rsidR="00A46FA6">
        <w:rPr>
          <w:rFonts w:ascii="Arial" w:hAnsi="Arial"/>
          <w:sz w:val="24"/>
        </w:rPr>
        <w:t>o</w:t>
      </w:r>
      <w:r>
        <w:rPr>
          <w:rFonts w:ascii="Arial" w:hAnsi="Arial"/>
          <w:sz w:val="24"/>
        </w:rPr>
        <w:t>s</w:t>
      </w:r>
      <w:r w:rsidR="00A46FA6">
        <w:rPr>
          <w:rFonts w:ascii="Arial" w:hAnsi="Arial"/>
          <w:sz w:val="24"/>
        </w:rPr>
        <w:t xml:space="preserve"> </w:t>
      </w:r>
      <w:r w:rsidR="008C0367">
        <w:rPr>
          <w:rFonts w:ascii="Arial" w:hAnsi="Arial"/>
          <w:sz w:val="24"/>
        </w:rPr>
        <w:t>Bay</w:t>
      </w:r>
      <w:r>
        <w:rPr>
          <w:rFonts w:ascii="Arial" w:hAnsi="Arial"/>
          <w:sz w:val="24"/>
        </w:rPr>
        <w:t>s</w:t>
      </w:r>
      <w:r w:rsidR="00A46FA6">
        <w:rPr>
          <w:rFonts w:ascii="Arial" w:hAnsi="Arial"/>
          <w:sz w:val="24"/>
        </w:rPr>
        <w:t xml:space="preserve"> </w:t>
      </w:r>
      <w:r w:rsidR="00573091">
        <w:rPr>
          <w:rFonts w:ascii="Arial" w:hAnsi="Arial"/>
          <w:sz w:val="24"/>
        </w:rPr>
        <w:t xml:space="preserve">Bracell </w:t>
      </w:r>
      <w:r w:rsidR="006E1AB7">
        <w:rPr>
          <w:rFonts w:ascii="Arial" w:hAnsi="Arial"/>
          <w:sz w:val="24"/>
        </w:rPr>
        <w:t>e</w:t>
      </w:r>
      <w:r w:rsidR="00A46FA6">
        <w:rPr>
          <w:rFonts w:ascii="Arial" w:hAnsi="Arial"/>
          <w:sz w:val="24"/>
        </w:rPr>
        <w:t xml:space="preserve"> TR-1 e</w:t>
      </w:r>
      <w:r w:rsidR="006E1AB7">
        <w:rPr>
          <w:rFonts w:ascii="Arial" w:hAnsi="Arial"/>
          <w:sz w:val="24"/>
        </w:rPr>
        <w:t xml:space="preserve"> relés do</w:t>
      </w:r>
      <w:r w:rsidR="00A46FA6">
        <w:rPr>
          <w:rFonts w:ascii="Arial" w:hAnsi="Arial"/>
          <w:sz w:val="24"/>
        </w:rPr>
        <w:t xml:space="preserve"> TR-5.</w:t>
      </w:r>
    </w:p>
    <w:p w14:paraId="3F4B9BCD" w14:textId="77777777" w:rsidR="00A46FA6" w:rsidRDefault="002E08A2" w:rsidP="00764DBF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Sala de relés e comandos dos </w:t>
      </w:r>
      <w:r w:rsidR="008C0367">
        <w:rPr>
          <w:rFonts w:ascii="Arial" w:hAnsi="Arial"/>
          <w:sz w:val="24"/>
        </w:rPr>
        <w:t>Bay</w:t>
      </w:r>
      <w:r>
        <w:rPr>
          <w:rFonts w:ascii="Arial" w:hAnsi="Arial"/>
          <w:sz w:val="24"/>
        </w:rPr>
        <w:t xml:space="preserve">s </w:t>
      </w:r>
      <w:r w:rsidR="00A46FA6">
        <w:rPr>
          <w:rFonts w:ascii="Arial" w:hAnsi="Arial"/>
          <w:sz w:val="24"/>
        </w:rPr>
        <w:t>Cabreúva e TR-2.</w:t>
      </w:r>
    </w:p>
    <w:p w14:paraId="3F4B9BCE" w14:textId="77777777" w:rsidR="002E08A2" w:rsidRDefault="002E08A2" w:rsidP="00764DBF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Sala de relés e comandos dos </w:t>
      </w:r>
      <w:r w:rsidR="008C0367">
        <w:rPr>
          <w:rFonts w:ascii="Arial" w:hAnsi="Arial"/>
          <w:sz w:val="24"/>
        </w:rPr>
        <w:t>Bay</w:t>
      </w:r>
      <w:r>
        <w:rPr>
          <w:rFonts w:ascii="Arial" w:hAnsi="Arial"/>
          <w:sz w:val="24"/>
        </w:rPr>
        <w:t xml:space="preserve">s </w:t>
      </w:r>
      <w:r w:rsidR="00455C63">
        <w:rPr>
          <w:rFonts w:ascii="Arial" w:hAnsi="Arial"/>
          <w:sz w:val="24"/>
        </w:rPr>
        <w:t xml:space="preserve">Salto </w:t>
      </w:r>
      <w:r w:rsidR="00A46FA6">
        <w:rPr>
          <w:rFonts w:ascii="Arial" w:hAnsi="Arial"/>
          <w:sz w:val="24"/>
        </w:rPr>
        <w:t>e O</w:t>
      </w:r>
      <w:r>
        <w:rPr>
          <w:rFonts w:ascii="Arial" w:hAnsi="Arial"/>
          <w:sz w:val="24"/>
        </w:rPr>
        <w:t>este</w:t>
      </w:r>
      <w:r w:rsidR="00455C63">
        <w:rPr>
          <w:rFonts w:ascii="Arial" w:hAnsi="Arial"/>
          <w:sz w:val="24"/>
        </w:rPr>
        <w:t>.</w:t>
      </w:r>
    </w:p>
    <w:p w14:paraId="3F4B9BCF" w14:textId="77777777" w:rsidR="00A46FA6" w:rsidRDefault="002E08A2" w:rsidP="00764DBF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Sala de relés e comandos do</w:t>
      </w:r>
      <w:r w:rsidR="00C02AD8">
        <w:rPr>
          <w:rFonts w:ascii="Arial" w:hAnsi="Arial"/>
          <w:sz w:val="24"/>
        </w:rPr>
        <w:t xml:space="preserve"> </w:t>
      </w:r>
      <w:r w:rsidR="008C0367">
        <w:rPr>
          <w:rFonts w:ascii="Arial" w:hAnsi="Arial"/>
          <w:sz w:val="24"/>
        </w:rPr>
        <w:t>Bay</w:t>
      </w:r>
      <w:r>
        <w:rPr>
          <w:rFonts w:ascii="Arial" w:hAnsi="Arial"/>
          <w:sz w:val="24"/>
        </w:rPr>
        <w:t xml:space="preserve"> </w:t>
      </w:r>
      <w:r w:rsidR="00A46FA6">
        <w:rPr>
          <w:rFonts w:ascii="Arial" w:hAnsi="Arial"/>
          <w:sz w:val="24"/>
        </w:rPr>
        <w:t>Assis.</w:t>
      </w:r>
    </w:p>
    <w:p w14:paraId="3F4B9BD0" w14:textId="77777777" w:rsidR="00A46FA6" w:rsidRDefault="002E08A2" w:rsidP="00764DBF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Sala de relés e comandos do </w:t>
      </w:r>
      <w:r w:rsidR="008C0367">
        <w:rPr>
          <w:rFonts w:ascii="Arial" w:hAnsi="Arial"/>
          <w:sz w:val="24"/>
        </w:rPr>
        <w:t>Bay</w:t>
      </w:r>
      <w:r>
        <w:rPr>
          <w:rFonts w:ascii="Arial" w:hAnsi="Arial"/>
          <w:sz w:val="24"/>
        </w:rPr>
        <w:t xml:space="preserve"> </w:t>
      </w:r>
      <w:r w:rsidR="005E7183">
        <w:rPr>
          <w:rFonts w:ascii="Arial" w:hAnsi="Arial"/>
          <w:sz w:val="24"/>
        </w:rPr>
        <w:t>Getulina</w:t>
      </w:r>
      <w:r w:rsidR="00A46FA6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C-</w:t>
      </w:r>
      <w:r w:rsidR="00A46FA6">
        <w:rPr>
          <w:rFonts w:ascii="Arial" w:hAnsi="Arial"/>
          <w:sz w:val="24"/>
        </w:rPr>
        <w:t>1.</w:t>
      </w:r>
    </w:p>
    <w:p w14:paraId="3F4B9BD1" w14:textId="77777777" w:rsidR="00A46FA6" w:rsidRDefault="002E08A2" w:rsidP="00764DBF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Sala de relés e comandos do</w:t>
      </w:r>
      <w:r w:rsidR="00C43A90">
        <w:rPr>
          <w:rFonts w:ascii="Arial" w:hAnsi="Arial"/>
          <w:sz w:val="24"/>
        </w:rPr>
        <w:t>s</w:t>
      </w:r>
      <w:r>
        <w:rPr>
          <w:rFonts w:ascii="Arial" w:hAnsi="Arial"/>
          <w:sz w:val="24"/>
        </w:rPr>
        <w:t xml:space="preserve"> </w:t>
      </w:r>
      <w:r w:rsidR="008C0367">
        <w:rPr>
          <w:rFonts w:ascii="Arial" w:hAnsi="Arial"/>
          <w:sz w:val="24"/>
        </w:rPr>
        <w:t>Bay</w:t>
      </w:r>
      <w:r w:rsidR="00C43A90">
        <w:rPr>
          <w:rFonts w:ascii="Arial" w:hAnsi="Arial"/>
          <w:sz w:val="24"/>
        </w:rPr>
        <w:t>s</w:t>
      </w:r>
      <w:r>
        <w:rPr>
          <w:rFonts w:ascii="Arial" w:hAnsi="Arial"/>
          <w:sz w:val="24"/>
        </w:rPr>
        <w:t xml:space="preserve"> </w:t>
      </w:r>
      <w:r w:rsidR="00573091">
        <w:rPr>
          <w:rFonts w:ascii="Arial" w:hAnsi="Arial"/>
          <w:sz w:val="24"/>
        </w:rPr>
        <w:t>Baguaçu</w:t>
      </w:r>
      <w:r w:rsidR="00A46FA6">
        <w:rPr>
          <w:rFonts w:ascii="Arial" w:hAnsi="Arial"/>
          <w:sz w:val="24"/>
        </w:rPr>
        <w:t xml:space="preserve"> </w:t>
      </w:r>
      <w:r w:rsidR="00C43A90">
        <w:rPr>
          <w:rFonts w:ascii="Arial" w:hAnsi="Arial"/>
          <w:sz w:val="24"/>
        </w:rPr>
        <w:t>C-</w:t>
      </w:r>
      <w:r w:rsidR="00A46FA6">
        <w:rPr>
          <w:rFonts w:ascii="Arial" w:hAnsi="Arial"/>
          <w:sz w:val="24"/>
        </w:rPr>
        <w:t>1</w:t>
      </w:r>
      <w:r w:rsidR="00C43A90">
        <w:rPr>
          <w:rFonts w:ascii="Arial" w:hAnsi="Arial"/>
          <w:sz w:val="24"/>
        </w:rPr>
        <w:t xml:space="preserve"> e Reator-6.</w:t>
      </w:r>
    </w:p>
    <w:p w14:paraId="3F4B9BD2" w14:textId="77777777" w:rsidR="00A46FA6" w:rsidRDefault="00C43A90" w:rsidP="00764DBF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Sala de relés e comandos dos </w:t>
      </w:r>
      <w:r w:rsidR="008C0367">
        <w:rPr>
          <w:rFonts w:ascii="Arial" w:hAnsi="Arial"/>
          <w:sz w:val="24"/>
        </w:rPr>
        <w:t>Bay</w:t>
      </w:r>
      <w:r>
        <w:rPr>
          <w:rFonts w:ascii="Arial" w:hAnsi="Arial"/>
          <w:sz w:val="24"/>
        </w:rPr>
        <w:t xml:space="preserve">s </w:t>
      </w:r>
      <w:r w:rsidR="005E7183">
        <w:rPr>
          <w:rFonts w:ascii="Arial" w:hAnsi="Arial"/>
          <w:sz w:val="24"/>
        </w:rPr>
        <w:t>Getulina</w:t>
      </w:r>
      <w:r w:rsidR="00A46FA6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C-</w:t>
      </w:r>
      <w:r w:rsidR="00A46FA6">
        <w:rPr>
          <w:rFonts w:ascii="Arial" w:hAnsi="Arial"/>
          <w:sz w:val="24"/>
        </w:rPr>
        <w:t xml:space="preserve">2, </w:t>
      </w:r>
      <w:r w:rsidR="00573091">
        <w:rPr>
          <w:rFonts w:ascii="Arial" w:hAnsi="Arial"/>
          <w:sz w:val="24"/>
        </w:rPr>
        <w:t>Baguaçu</w:t>
      </w:r>
      <w:r w:rsidR="00A46FA6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C-</w:t>
      </w:r>
      <w:r w:rsidR="00A46FA6">
        <w:rPr>
          <w:rFonts w:ascii="Arial" w:hAnsi="Arial"/>
          <w:sz w:val="24"/>
        </w:rPr>
        <w:t>2 e Araraquara.</w:t>
      </w:r>
    </w:p>
    <w:p w14:paraId="3F4B9BD3" w14:textId="6D0D56FC" w:rsidR="00A46FA6" w:rsidRDefault="00C43A90" w:rsidP="00764DBF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Sala</w:t>
      </w:r>
      <w:r w:rsidR="00E154C5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 xml:space="preserve">de relés e comandos do </w:t>
      </w:r>
      <w:r w:rsidR="008C0367">
        <w:rPr>
          <w:rFonts w:ascii="Arial" w:hAnsi="Arial"/>
          <w:sz w:val="24"/>
        </w:rPr>
        <w:t>Bay</w:t>
      </w:r>
      <w:r>
        <w:rPr>
          <w:rFonts w:ascii="Arial" w:hAnsi="Arial"/>
          <w:sz w:val="24"/>
        </w:rPr>
        <w:t xml:space="preserve"> </w:t>
      </w:r>
      <w:r w:rsidR="00A46FA6">
        <w:rPr>
          <w:rFonts w:ascii="Arial" w:hAnsi="Arial"/>
          <w:sz w:val="24"/>
        </w:rPr>
        <w:t xml:space="preserve">do paralelo </w:t>
      </w:r>
      <w:r>
        <w:rPr>
          <w:rFonts w:ascii="Arial" w:hAnsi="Arial"/>
          <w:sz w:val="24"/>
        </w:rPr>
        <w:t>10524-</w:t>
      </w:r>
      <w:r w:rsidR="00A46FA6">
        <w:rPr>
          <w:rFonts w:ascii="Arial" w:hAnsi="Arial"/>
          <w:sz w:val="24"/>
        </w:rPr>
        <w:t>1</w:t>
      </w:r>
      <w:r w:rsidR="008D565E">
        <w:rPr>
          <w:rFonts w:ascii="Arial" w:hAnsi="Arial"/>
          <w:sz w:val="24"/>
        </w:rPr>
        <w:t>, nesta sala encontra-se a proteção</w:t>
      </w:r>
      <w:r w:rsidR="002572F3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Diferencial de Barras e Esquema de Separação de Barras, distintamente</w:t>
      </w:r>
      <w:r w:rsidR="008D565E">
        <w:rPr>
          <w:rFonts w:ascii="Arial" w:hAnsi="Arial"/>
          <w:sz w:val="24"/>
        </w:rPr>
        <w:t>, da SE 440kV</w:t>
      </w:r>
      <w:r w:rsidR="00A46FA6">
        <w:rPr>
          <w:rFonts w:ascii="Arial" w:hAnsi="Arial"/>
          <w:sz w:val="24"/>
        </w:rPr>
        <w:t>.</w:t>
      </w:r>
    </w:p>
    <w:p w14:paraId="3F4B9BD4" w14:textId="77777777" w:rsidR="00A46FA6" w:rsidRDefault="00C43A90" w:rsidP="00764DBF">
      <w:pPr>
        <w:numPr>
          <w:ilvl w:val="0"/>
          <w:numId w:val="4"/>
        </w:numPr>
        <w:ind w:left="720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Sala de relés e comandos do </w:t>
      </w:r>
      <w:r w:rsidR="008C0367">
        <w:rPr>
          <w:rFonts w:ascii="Arial" w:hAnsi="Arial"/>
          <w:sz w:val="24"/>
        </w:rPr>
        <w:t>Bay</w:t>
      </w:r>
      <w:r>
        <w:rPr>
          <w:rFonts w:ascii="Arial" w:hAnsi="Arial"/>
          <w:sz w:val="24"/>
        </w:rPr>
        <w:t xml:space="preserve"> do paralelo </w:t>
      </w:r>
      <w:r w:rsidR="00A46FA6">
        <w:rPr>
          <w:rFonts w:ascii="Arial" w:hAnsi="Arial"/>
          <w:sz w:val="24"/>
        </w:rPr>
        <w:t>10524-3 e comando local do seccionamento das BR-1 e 2 (disjuntor</w:t>
      </w:r>
      <w:r>
        <w:rPr>
          <w:rFonts w:ascii="Arial" w:hAnsi="Arial"/>
          <w:sz w:val="24"/>
        </w:rPr>
        <w:t>es</w:t>
      </w:r>
      <w:r w:rsidR="00A46FA6">
        <w:rPr>
          <w:rFonts w:ascii="Arial" w:hAnsi="Arial"/>
          <w:sz w:val="24"/>
        </w:rPr>
        <w:t xml:space="preserve"> 10524-5 e 10524-6).</w:t>
      </w:r>
    </w:p>
    <w:p w14:paraId="3F4B9BD5" w14:textId="77777777" w:rsidR="00A46FA6" w:rsidRDefault="00A46FA6">
      <w:pPr>
        <w:ind w:firstLine="360"/>
        <w:jc w:val="both"/>
        <w:rPr>
          <w:rFonts w:ascii="Arial" w:hAnsi="Arial"/>
          <w:sz w:val="24"/>
        </w:rPr>
      </w:pPr>
    </w:p>
    <w:p w14:paraId="3F4B9BD6" w14:textId="231B6C7B" w:rsidR="00A46FA6" w:rsidRDefault="00A46FA6" w:rsidP="00C302FD">
      <w:p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Cada casa de comando local possui </w:t>
      </w:r>
      <w:r w:rsidR="000B6FBB">
        <w:rPr>
          <w:rFonts w:ascii="Arial" w:hAnsi="Arial"/>
          <w:sz w:val="24"/>
        </w:rPr>
        <w:t>p</w:t>
      </w:r>
      <w:r w:rsidR="008B0437">
        <w:rPr>
          <w:rFonts w:ascii="Arial" w:hAnsi="Arial"/>
          <w:sz w:val="24"/>
        </w:rPr>
        <w:t>a</w:t>
      </w:r>
      <w:r w:rsidR="000B6FBB">
        <w:rPr>
          <w:rFonts w:ascii="Arial" w:hAnsi="Arial"/>
          <w:sz w:val="24"/>
        </w:rPr>
        <w:t>inéis</w:t>
      </w:r>
      <w:r>
        <w:rPr>
          <w:rFonts w:ascii="Arial" w:hAnsi="Arial"/>
          <w:sz w:val="24"/>
        </w:rPr>
        <w:t xml:space="preserve"> </w:t>
      </w:r>
      <w:r w:rsidR="000B6FBB">
        <w:rPr>
          <w:rFonts w:ascii="Arial" w:hAnsi="Arial"/>
          <w:sz w:val="24"/>
        </w:rPr>
        <w:t>com opções</w:t>
      </w:r>
      <w:r>
        <w:rPr>
          <w:rFonts w:ascii="Arial" w:hAnsi="Arial"/>
          <w:sz w:val="24"/>
        </w:rPr>
        <w:t xml:space="preserve"> de comando, sinalização luminosa, bem como </w:t>
      </w:r>
      <w:r w:rsidR="00C02AD8">
        <w:rPr>
          <w:rFonts w:ascii="Arial" w:hAnsi="Arial"/>
          <w:sz w:val="24"/>
        </w:rPr>
        <w:t>relé</w:t>
      </w:r>
      <w:r>
        <w:rPr>
          <w:rFonts w:ascii="Arial" w:hAnsi="Arial"/>
          <w:sz w:val="24"/>
        </w:rPr>
        <w:t>s de proteção e indicadores instantâneos.</w:t>
      </w:r>
    </w:p>
    <w:p w14:paraId="3F4B9BD7" w14:textId="77777777" w:rsidR="00A46FA6" w:rsidRDefault="00A46FA6">
      <w:pPr>
        <w:ind w:firstLine="360"/>
        <w:jc w:val="both"/>
        <w:rPr>
          <w:rFonts w:ascii="Arial" w:hAnsi="Arial"/>
          <w:sz w:val="24"/>
        </w:rPr>
      </w:pPr>
    </w:p>
    <w:p w14:paraId="3F4B9BD8" w14:textId="77777777" w:rsidR="00A46FA6" w:rsidRDefault="00A46FA6" w:rsidP="00C302FD">
      <w:p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 subestação possui uma </w:t>
      </w:r>
      <w:r w:rsidR="000B6FBB">
        <w:rPr>
          <w:rFonts w:ascii="Arial" w:hAnsi="Arial"/>
          <w:sz w:val="24"/>
        </w:rPr>
        <w:t>S</w:t>
      </w:r>
      <w:r>
        <w:rPr>
          <w:rFonts w:ascii="Arial" w:hAnsi="Arial"/>
          <w:sz w:val="24"/>
        </w:rPr>
        <w:t xml:space="preserve">ala de </w:t>
      </w:r>
      <w:r w:rsidR="000B6FBB">
        <w:rPr>
          <w:rFonts w:ascii="Arial" w:hAnsi="Arial"/>
          <w:sz w:val="24"/>
        </w:rPr>
        <w:t>C</w:t>
      </w:r>
      <w:r>
        <w:rPr>
          <w:rFonts w:ascii="Arial" w:hAnsi="Arial"/>
          <w:sz w:val="24"/>
        </w:rPr>
        <w:t>omando</w:t>
      </w:r>
      <w:r w:rsidR="000B6FBB">
        <w:rPr>
          <w:rFonts w:ascii="Arial" w:hAnsi="Arial"/>
          <w:sz w:val="24"/>
        </w:rPr>
        <w:t xml:space="preserve"> Centralizado</w:t>
      </w:r>
      <w:r>
        <w:rPr>
          <w:rFonts w:ascii="Arial" w:hAnsi="Arial"/>
          <w:sz w:val="24"/>
        </w:rPr>
        <w:t xml:space="preserve">, onde </w:t>
      </w:r>
      <w:r w:rsidR="000B6FBB">
        <w:rPr>
          <w:rFonts w:ascii="Arial" w:hAnsi="Arial"/>
          <w:sz w:val="24"/>
        </w:rPr>
        <w:t xml:space="preserve">existem </w:t>
      </w:r>
      <w:r>
        <w:rPr>
          <w:rFonts w:ascii="Arial" w:hAnsi="Arial"/>
          <w:sz w:val="24"/>
        </w:rPr>
        <w:t xml:space="preserve">os comandos </w:t>
      </w:r>
      <w:r w:rsidR="000B6FBB">
        <w:rPr>
          <w:rFonts w:ascii="Arial" w:hAnsi="Arial"/>
          <w:sz w:val="24"/>
        </w:rPr>
        <w:t xml:space="preserve">à distância de todos os disjuntores e </w:t>
      </w:r>
      <w:r>
        <w:rPr>
          <w:rFonts w:ascii="Arial" w:hAnsi="Arial"/>
          <w:sz w:val="24"/>
        </w:rPr>
        <w:t xml:space="preserve">chaves </w:t>
      </w:r>
      <w:r w:rsidR="00B91492">
        <w:rPr>
          <w:rFonts w:ascii="Arial" w:hAnsi="Arial"/>
          <w:sz w:val="24"/>
        </w:rPr>
        <w:t>seccionadoras que possuem esse recurso</w:t>
      </w:r>
      <w:r>
        <w:rPr>
          <w:rFonts w:ascii="Arial" w:hAnsi="Arial"/>
          <w:sz w:val="24"/>
        </w:rPr>
        <w:t>, para um melhor controle de operação da subestação.</w:t>
      </w:r>
    </w:p>
    <w:p w14:paraId="3F4B9BD9" w14:textId="77777777" w:rsidR="00A46FA6" w:rsidRDefault="00A46FA6">
      <w:pPr>
        <w:pStyle w:val="Recuodecorpodetexto2"/>
      </w:pPr>
    </w:p>
    <w:p w14:paraId="3F4B9BDA" w14:textId="77777777" w:rsidR="00A46FA6" w:rsidRDefault="00A46FA6" w:rsidP="00C302FD">
      <w:p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Nesta sala de comando central, existe um painel com comando de seccionadores, disjuntores e comutadores de TAP’s dos bancos monofásicos, bem como sinalização sonora e luminosa dos </w:t>
      </w:r>
      <w:r w:rsidR="008C0367">
        <w:rPr>
          <w:rFonts w:ascii="Arial" w:hAnsi="Arial"/>
          <w:sz w:val="24"/>
        </w:rPr>
        <w:t>Bays</w:t>
      </w:r>
      <w:r>
        <w:rPr>
          <w:rFonts w:ascii="Arial" w:hAnsi="Arial"/>
          <w:sz w:val="24"/>
        </w:rPr>
        <w:t xml:space="preserve"> e quadros de sincronismo.</w:t>
      </w:r>
    </w:p>
    <w:p w14:paraId="3F4B9BDB" w14:textId="77777777" w:rsidR="00A46FA6" w:rsidRDefault="009115E0" w:rsidP="001870F1">
      <w:pPr>
        <w:pStyle w:val="Ttulo2"/>
      </w:pPr>
      <w:r>
        <w:br w:type="page"/>
      </w:r>
      <w:bookmarkStart w:id="5" w:name="_Toc513533750"/>
      <w:bookmarkStart w:id="6" w:name="_Toc136595486"/>
      <w:r w:rsidRPr="009115E0">
        <w:lastRenderedPageBreak/>
        <w:t xml:space="preserve">3. </w:t>
      </w:r>
      <w:r w:rsidR="00A46FA6" w:rsidRPr="009115E0">
        <w:t>BARRAMENTOS DE 440 kV</w:t>
      </w:r>
      <w:bookmarkEnd w:id="5"/>
      <w:bookmarkEnd w:id="6"/>
    </w:p>
    <w:p w14:paraId="127A3FBC" w14:textId="77777777" w:rsidR="001870F1" w:rsidRPr="001870F1" w:rsidRDefault="001870F1" w:rsidP="001870F1"/>
    <w:p w14:paraId="3F4B9BDC" w14:textId="77777777" w:rsidR="00A46FA6" w:rsidRDefault="00A46FA6" w:rsidP="00C302FD">
      <w:pPr>
        <w:pStyle w:val="Recuodecorpodetexto"/>
      </w:pPr>
      <w:r>
        <w:t>Esquematicamente as 04 (quatro) barras de 440 kV são numeradas a partir das chegadas das linhas, como sendo: Barra 2, Barra 1, Barra 4 e Barra 3.</w:t>
      </w:r>
    </w:p>
    <w:p w14:paraId="3F4B9BDD" w14:textId="77777777" w:rsidR="00A46FA6" w:rsidRDefault="00A46FA6" w:rsidP="000F1F53">
      <w:pPr>
        <w:pStyle w:val="Recuodecorpodetexto"/>
        <w:ind w:firstLine="426"/>
      </w:pPr>
    </w:p>
    <w:p w14:paraId="3F4B9BDE" w14:textId="7009AA87" w:rsidR="00A46FA6" w:rsidRDefault="00A46FA6" w:rsidP="00C302FD">
      <w:pPr>
        <w:pStyle w:val="Recuodecorpodetexto"/>
      </w:pPr>
      <w:r>
        <w:t xml:space="preserve">Cada </w:t>
      </w:r>
      <w:r w:rsidR="00247C53">
        <w:t>Barra</w:t>
      </w:r>
      <w:r>
        <w:t xml:space="preserve"> é dividida em 04 (quatro) segmentos, sendo que estes são interligados em </w:t>
      </w:r>
      <w:r w:rsidR="00D81B85">
        <w:t>sequência</w:t>
      </w:r>
      <w:r>
        <w:t xml:space="preserve"> por seccionadores e disjuntores.</w:t>
      </w:r>
    </w:p>
    <w:p w14:paraId="3F4B9BDF" w14:textId="77777777" w:rsidR="00A46FA6" w:rsidRDefault="00A46FA6" w:rsidP="000F1F53">
      <w:pPr>
        <w:pStyle w:val="Recuodecorpodetexto"/>
        <w:ind w:firstLine="426"/>
      </w:pPr>
    </w:p>
    <w:p w14:paraId="3F4B9BE0" w14:textId="77777777" w:rsidR="00A46FA6" w:rsidRDefault="00A46FA6" w:rsidP="000F1F53">
      <w:pPr>
        <w:pStyle w:val="Recuodecorpodetexto"/>
        <w:ind w:firstLine="426"/>
      </w:pPr>
      <w:r>
        <w:t xml:space="preserve">As 04 (quatro) </w:t>
      </w:r>
      <w:r w:rsidR="00247C53">
        <w:t>Barra</w:t>
      </w:r>
      <w:r>
        <w:t xml:space="preserve">s podem ser interligadas entre si através dos barramentos transversais dos </w:t>
      </w:r>
      <w:r w:rsidR="008C0367">
        <w:t>Bays</w:t>
      </w:r>
      <w:r>
        <w:t xml:space="preserve"> paralelos </w:t>
      </w:r>
      <w:r w:rsidR="00C02AD8">
        <w:t>10524-</w:t>
      </w:r>
      <w:r>
        <w:t>1 e 3.</w:t>
      </w:r>
    </w:p>
    <w:p w14:paraId="3F4B9BE1" w14:textId="77777777" w:rsidR="00A46FA6" w:rsidRDefault="00A46FA6" w:rsidP="000F1F53">
      <w:pPr>
        <w:pStyle w:val="Recuodecorpodetexto"/>
        <w:ind w:firstLine="426"/>
      </w:pPr>
    </w:p>
    <w:p w14:paraId="3F4B9BE2" w14:textId="77777777" w:rsidR="009B20C1" w:rsidRPr="00A85CD8" w:rsidRDefault="00B62FD8" w:rsidP="00A85CD8">
      <w:pPr>
        <w:pStyle w:val="Ttulo2"/>
      </w:pPr>
      <w:bookmarkStart w:id="7" w:name="_Toc513533751"/>
      <w:bookmarkStart w:id="8" w:name="_Toc136595487"/>
      <w:r w:rsidRPr="00A85CD8">
        <w:t>3.1</w:t>
      </w:r>
      <w:r w:rsidR="00405259" w:rsidRPr="00A85CD8">
        <w:t xml:space="preserve">. </w:t>
      </w:r>
      <w:r w:rsidRPr="00A85CD8">
        <w:t xml:space="preserve"> </w:t>
      </w:r>
      <w:r w:rsidR="009B20C1" w:rsidRPr="00A85CD8">
        <w:t>BARRA 1</w:t>
      </w:r>
      <w:bookmarkEnd w:id="7"/>
      <w:bookmarkEnd w:id="8"/>
    </w:p>
    <w:p w14:paraId="3F4B9BE3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 xml:space="preserve">Segmento 1A – do </w:t>
      </w:r>
      <w:r w:rsidR="008C0367">
        <w:rPr>
          <w:sz w:val="24"/>
          <w:u w:val="single"/>
        </w:rPr>
        <w:t>Bay</w:t>
      </w:r>
      <w:r>
        <w:rPr>
          <w:sz w:val="24"/>
          <w:u w:val="single"/>
        </w:rPr>
        <w:t xml:space="preserve"> ASS ao seccionador 10529-68</w:t>
      </w:r>
    </w:p>
    <w:p w14:paraId="3F4B9BE4" w14:textId="50C1BC93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de </w:t>
      </w:r>
      <w:r w:rsidRPr="003C7F43">
        <w:rPr>
          <w:sz w:val="24"/>
        </w:rPr>
        <w:t>relação 4</w:t>
      </w:r>
      <w:r w:rsidR="00F10C51" w:rsidRPr="003C7F43">
        <w:rPr>
          <w:sz w:val="24"/>
        </w:rPr>
        <w:t>6</w:t>
      </w:r>
      <w:r w:rsidRPr="003C7F43">
        <w:rPr>
          <w:sz w:val="24"/>
        </w:rPr>
        <w:t>0.000/1</w:t>
      </w:r>
      <w:r w:rsidR="00F10C51" w:rsidRPr="003C7F43">
        <w:rPr>
          <w:sz w:val="24"/>
        </w:rPr>
        <w:t>15</w:t>
      </w:r>
      <w:r w:rsidRPr="003C7F43">
        <w:rPr>
          <w:sz w:val="24"/>
        </w:rPr>
        <w:t xml:space="preserve"> V.</w:t>
      </w:r>
      <w:r w:rsidRPr="00DC5B1B">
        <w:rPr>
          <w:sz w:val="24"/>
        </w:rPr>
        <w:t xml:space="preserve"> </w:t>
      </w:r>
    </w:p>
    <w:p w14:paraId="3F4B9BE5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nº. 10529-15 para aterramento do referido segmento. </w:t>
      </w:r>
    </w:p>
    <w:p w14:paraId="3F4B9BE6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nº. 10529-68 para interligação do segmento 1A com o 1B. </w:t>
      </w:r>
    </w:p>
    <w:p w14:paraId="3F4B9BE7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</w:p>
    <w:p w14:paraId="3F4B9BE8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>Segmento 1B – do seccionador 10529-68 ao 10529-72</w:t>
      </w:r>
    </w:p>
    <w:p w14:paraId="3F4B9BE9" w14:textId="22578F49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10529-21 para </w:t>
      </w:r>
      <w:r w:rsidR="002C21D2">
        <w:rPr>
          <w:sz w:val="24"/>
        </w:rPr>
        <w:t>aterramento do</w:t>
      </w:r>
      <w:r>
        <w:rPr>
          <w:sz w:val="24"/>
        </w:rPr>
        <w:t xml:space="preserve"> referido segmento. </w:t>
      </w:r>
    </w:p>
    <w:p w14:paraId="3F4B9BEA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10529-72 para interligar o segmento 1B com o 1C. </w:t>
      </w:r>
    </w:p>
    <w:p w14:paraId="3F4B9BEB" w14:textId="77777777" w:rsidR="009B20C1" w:rsidRDefault="009B20C1" w:rsidP="009B20C1">
      <w:pPr>
        <w:pStyle w:val="Recuodecorpodetexto2"/>
        <w:ind w:left="851" w:firstLine="0"/>
        <w:rPr>
          <w:sz w:val="24"/>
        </w:rPr>
      </w:pPr>
    </w:p>
    <w:p w14:paraId="3F4B9BEC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>Segmento 1C – do seccionador 10529-72 ao 10529-232</w:t>
      </w:r>
    </w:p>
    <w:p w14:paraId="3F4B9BED" w14:textId="63C793D6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de relação </w:t>
      </w:r>
      <w:r w:rsidRPr="003C7F43">
        <w:rPr>
          <w:sz w:val="24"/>
        </w:rPr>
        <w:t>4</w:t>
      </w:r>
      <w:r w:rsidR="00F10C51" w:rsidRPr="003C7F43">
        <w:rPr>
          <w:sz w:val="24"/>
        </w:rPr>
        <w:t>6</w:t>
      </w:r>
      <w:r w:rsidRPr="003C7F43">
        <w:rPr>
          <w:sz w:val="24"/>
        </w:rPr>
        <w:t>0.000/1</w:t>
      </w:r>
      <w:r w:rsidR="00F10C51" w:rsidRPr="003C7F43">
        <w:rPr>
          <w:sz w:val="24"/>
        </w:rPr>
        <w:t>15</w:t>
      </w:r>
      <w:r w:rsidRPr="003C7F43">
        <w:rPr>
          <w:sz w:val="24"/>
        </w:rPr>
        <w:t xml:space="preserve"> V.</w:t>
      </w:r>
      <w:r w:rsidRPr="00DC5B1B">
        <w:rPr>
          <w:sz w:val="24"/>
        </w:rPr>
        <w:t xml:space="preserve"> </w:t>
      </w:r>
    </w:p>
    <w:p w14:paraId="3F4B9BEE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10529-23 para aterramento do referido segmento. </w:t>
      </w:r>
    </w:p>
    <w:p w14:paraId="3F4B9BEF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10529-56 para isolar o segmento 1C do disjuntor 10524-6. </w:t>
      </w:r>
    </w:p>
    <w:p w14:paraId="3F4B9BF0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disjuntor de n°. 10524-6 DELLE ALSTHON a ar comprimido tipo PK6A que serve para interligação dos circuitos ASS, </w:t>
      </w:r>
      <w:r w:rsidR="008C0367">
        <w:rPr>
          <w:sz w:val="24"/>
        </w:rPr>
        <w:t>GET C-1</w:t>
      </w:r>
      <w:r>
        <w:rPr>
          <w:sz w:val="24"/>
        </w:rPr>
        <w:t xml:space="preserve">, </w:t>
      </w:r>
      <w:r w:rsidR="00573091">
        <w:rPr>
          <w:sz w:val="24"/>
        </w:rPr>
        <w:t>BAG</w:t>
      </w:r>
      <w:r w:rsidR="008C0367">
        <w:rPr>
          <w:sz w:val="24"/>
        </w:rPr>
        <w:t xml:space="preserve"> C-1</w:t>
      </w:r>
      <w:r>
        <w:rPr>
          <w:sz w:val="24"/>
        </w:rPr>
        <w:t xml:space="preserve"> com os circuitos </w:t>
      </w:r>
      <w:r w:rsidR="008C0367">
        <w:rPr>
          <w:sz w:val="24"/>
        </w:rPr>
        <w:t>GET C-2</w:t>
      </w:r>
      <w:r>
        <w:rPr>
          <w:sz w:val="24"/>
        </w:rPr>
        <w:t xml:space="preserve">, </w:t>
      </w:r>
      <w:r w:rsidR="00573091">
        <w:rPr>
          <w:sz w:val="24"/>
        </w:rPr>
        <w:t>BAG</w:t>
      </w:r>
      <w:r w:rsidR="008C0367">
        <w:rPr>
          <w:sz w:val="24"/>
        </w:rPr>
        <w:t xml:space="preserve"> C-2</w:t>
      </w:r>
      <w:r>
        <w:rPr>
          <w:sz w:val="24"/>
        </w:rPr>
        <w:t xml:space="preserve"> e ARA. </w:t>
      </w:r>
    </w:p>
    <w:p w14:paraId="3F4B9BF1" w14:textId="678E2073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Três </w:t>
      </w:r>
      <w:r w:rsidR="00C302FD">
        <w:rPr>
          <w:sz w:val="24"/>
        </w:rPr>
        <w:t>TCs</w:t>
      </w:r>
      <w:r>
        <w:rPr>
          <w:sz w:val="24"/>
        </w:rPr>
        <w:t xml:space="preserve"> ASEA relação 2.000/5 A. </w:t>
      </w:r>
    </w:p>
    <w:p w14:paraId="3F4B9BF2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10529-232 para isolar o disjuntor 10524-6 do segmento 1D. </w:t>
      </w:r>
    </w:p>
    <w:p w14:paraId="3F4B9BF3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</w:p>
    <w:p w14:paraId="3F4B9BF4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 xml:space="preserve">Segmento 1D – do seccionador 10529-232 ao </w:t>
      </w:r>
      <w:r w:rsidR="008C0367">
        <w:rPr>
          <w:sz w:val="24"/>
          <w:u w:val="single"/>
        </w:rPr>
        <w:t>Bay</w:t>
      </w:r>
      <w:r>
        <w:rPr>
          <w:sz w:val="24"/>
          <w:u w:val="single"/>
        </w:rPr>
        <w:t xml:space="preserve"> ARA</w:t>
      </w:r>
    </w:p>
    <w:p w14:paraId="3F4B9BF5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relação 460.000/115 V. </w:t>
      </w:r>
    </w:p>
    <w:p w14:paraId="3F4B9BF6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10529-65 para aterramento do referido segmento. </w:t>
      </w:r>
    </w:p>
    <w:p w14:paraId="3F4B9BF7" w14:textId="77777777" w:rsidR="009B20C1" w:rsidRDefault="00B62FD8" w:rsidP="00B62FD8">
      <w:pPr>
        <w:pStyle w:val="Ttulo2"/>
      </w:pPr>
      <w:bookmarkStart w:id="9" w:name="_Toc513533752"/>
      <w:bookmarkStart w:id="10" w:name="_Toc136595488"/>
      <w:r>
        <w:lastRenderedPageBreak/>
        <w:t>3.2</w:t>
      </w:r>
      <w:r w:rsidR="00405259">
        <w:t xml:space="preserve">. </w:t>
      </w:r>
      <w:r>
        <w:t xml:space="preserve"> </w:t>
      </w:r>
      <w:r w:rsidR="009B20C1">
        <w:t>BARRA 2</w:t>
      </w:r>
      <w:bookmarkEnd w:id="9"/>
      <w:bookmarkEnd w:id="10"/>
    </w:p>
    <w:p w14:paraId="3F4B9BF8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 xml:space="preserve">Segmento 2A – do </w:t>
      </w:r>
      <w:r w:rsidR="008C0367">
        <w:rPr>
          <w:sz w:val="24"/>
          <w:u w:val="single"/>
        </w:rPr>
        <w:t>Bay</w:t>
      </w:r>
      <w:r>
        <w:rPr>
          <w:sz w:val="24"/>
          <w:u w:val="single"/>
        </w:rPr>
        <w:t xml:space="preserve"> ASS ao seccionador 10529-66</w:t>
      </w:r>
    </w:p>
    <w:p w14:paraId="3F4B9BF9" w14:textId="08E9964E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de relação </w:t>
      </w:r>
      <w:r w:rsidRPr="003C7F43">
        <w:rPr>
          <w:sz w:val="24"/>
        </w:rPr>
        <w:t>4</w:t>
      </w:r>
      <w:r w:rsidR="00F10C51" w:rsidRPr="003C7F43">
        <w:rPr>
          <w:sz w:val="24"/>
        </w:rPr>
        <w:t>6</w:t>
      </w:r>
      <w:r w:rsidRPr="003C7F43">
        <w:rPr>
          <w:sz w:val="24"/>
        </w:rPr>
        <w:t>0.000/1</w:t>
      </w:r>
      <w:r w:rsidR="00F10C51" w:rsidRPr="003C7F43">
        <w:rPr>
          <w:sz w:val="24"/>
        </w:rPr>
        <w:t>15</w:t>
      </w:r>
      <w:r w:rsidRPr="003C7F43">
        <w:rPr>
          <w:sz w:val="24"/>
        </w:rPr>
        <w:t xml:space="preserve"> V. </w:t>
      </w:r>
    </w:p>
    <w:p w14:paraId="3F4B9BFA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nº. 10529-13 para aterramento do referido segmento. </w:t>
      </w:r>
    </w:p>
    <w:p w14:paraId="3F4B9BFB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nº. 10529-66 para interligação do segmento 2A com o 2B. </w:t>
      </w:r>
    </w:p>
    <w:p w14:paraId="3F4B9BFC" w14:textId="77777777" w:rsidR="009B20C1" w:rsidRDefault="009B20C1" w:rsidP="009B20C1">
      <w:pPr>
        <w:pStyle w:val="Recuodecorpodetexto2"/>
        <w:ind w:left="567" w:firstLine="0"/>
        <w:rPr>
          <w:sz w:val="24"/>
        </w:rPr>
      </w:pPr>
    </w:p>
    <w:p w14:paraId="3F4B9BFD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>Segmento 2B – do seccionador 10529-66 ao 10529-70</w:t>
      </w:r>
    </w:p>
    <w:p w14:paraId="3F4B9BFE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10529-17 para aterramento do referido segmento. </w:t>
      </w:r>
    </w:p>
    <w:p w14:paraId="3F4B9BFF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10529-70 para interligação segmento 2B com o 2C. </w:t>
      </w:r>
    </w:p>
    <w:p w14:paraId="3F4B9C00" w14:textId="77777777" w:rsidR="009B20C1" w:rsidRDefault="009B20C1" w:rsidP="009B20C1">
      <w:pPr>
        <w:pStyle w:val="Recuodecorpodetexto2"/>
        <w:tabs>
          <w:tab w:val="left" w:pos="851"/>
        </w:tabs>
        <w:ind w:left="567" w:firstLine="0"/>
        <w:rPr>
          <w:sz w:val="24"/>
        </w:rPr>
      </w:pPr>
    </w:p>
    <w:p w14:paraId="3F4B9C01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>Segmento 2C – do seccionador 10529-70 ao 10529-230</w:t>
      </w:r>
    </w:p>
    <w:p w14:paraId="3F4B9C02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de relação 400.000/100 V. </w:t>
      </w:r>
    </w:p>
    <w:p w14:paraId="3F4B9C03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 10529-19 para aterramento do referido segmento. </w:t>
      </w:r>
    </w:p>
    <w:p w14:paraId="3F4B9C04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10529-54 para isolar o segmento 2C do disjuntor 10524-5. </w:t>
      </w:r>
    </w:p>
    <w:p w14:paraId="3F4B9C05" w14:textId="5C49630F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disjuntor de n°. 10524-5 </w:t>
      </w:r>
      <w:r w:rsidR="00EE5DC1" w:rsidRPr="003C7F43">
        <w:rPr>
          <w:sz w:val="24"/>
        </w:rPr>
        <w:t>GENERAL ELECTRIC tipo GL317D</w:t>
      </w:r>
      <w:r w:rsidRPr="003C7F43">
        <w:rPr>
          <w:sz w:val="24"/>
        </w:rPr>
        <w:t xml:space="preserve"> que </w:t>
      </w:r>
      <w:r>
        <w:rPr>
          <w:sz w:val="24"/>
        </w:rPr>
        <w:t xml:space="preserve">serve para interligação dos circuitos ASS, </w:t>
      </w:r>
      <w:r w:rsidR="008C0367">
        <w:rPr>
          <w:sz w:val="24"/>
        </w:rPr>
        <w:t>GET C-1</w:t>
      </w:r>
      <w:r>
        <w:rPr>
          <w:sz w:val="24"/>
        </w:rPr>
        <w:t xml:space="preserve">, </w:t>
      </w:r>
      <w:r w:rsidR="00573091">
        <w:rPr>
          <w:sz w:val="24"/>
        </w:rPr>
        <w:t>BAG</w:t>
      </w:r>
      <w:r w:rsidR="008C0367">
        <w:rPr>
          <w:sz w:val="24"/>
        </w:rPr>
        <w:t xml:space="preserve"> C-1</w:t>
      </w:r>
      <w:r>
        <w:rPr>
          <w:sz w:val="24"/>
        </w:rPr>
        <w:t xml:space="preserve"> com os circuitos </w:t>
      </w:r>
      <w:r w:rsidR="008C0367">
        <w:rPr>
          <w:sz w:val="24"/>
        </w:rPr>
        <w:t>GET C-2</w:t>
      </w:r>
      <w:r>
        <w:rPr>
          <w:sz w:val="24"/>
        </w:rPr>
        <w:t xml:space="preserve">, </w:t>
      </w:r>
      <w:r w:rsidR="00573091">
        <w:rPr>
          <w:sz w:val="24"/>
        </w:rPr>
        <w:t>BAG</w:t>
      </w:r>
      <w:r w:rsidR="008C0367">
        <w:rPr>
          <w:sz w:val="24"/>
        </w:rPr>
        <w:t xml:space="preserve"> C-2</w:t>
      </w:r>
      <w:r>
        <w:rPr>
          <w:sz w:val="24"/>
        </w:rPr>
        <w:t xml:space="preserve"> e ARA. </w:t>
      </w:r>
    </w:p>
    <w:p w14:paraId="3F4B9C06" w14:textId="0B415F3A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Três </w:t>
      </w:r>
      <w:r w:rsidR="00C302FD">
        <w:rPr>
          <w:sz w:val="24"/>
        </w:rPr>
        <w:t>TCs</w:t>
      </w:r>
      <w:r>
        <w:rPr>
          <w:sz w:val="24"/>
        </w:rPr>
        <w:t xml:space="preserve"> ASEA relação 2.000/5 A. </w:t>
      </w:r>
    </w:p>
    <w:p w14:paraId="3F4B9C07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10529-230 para isolar o disjuntor 10524-5 segmento 2D. </w:t>
      </w:r>
    </w:p>
    <w:p w14:paraId="3F4B9C08" w14:textId="77777777" w:rsidR="009B20C1" w:rsidRDefault="009B20C1" w:rsidP="009B20C1">
      <w:pPr>
        <w:pStyle w:val="Recuodecorpodetexto2"/>
        <w:ind w:left="567" w:firstLine="0"/>
        <w:rPr>
          <w:sz w:val="24"/>
        </w:rPr>
      </w:pPr>
    </w:p>
    <w:p w14:paraId="3F4B9C09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 xml:space="preserve">Segmento 2D – do seccionador 10529-230 ao </w:t>
      </w:r>
      <w:r w:rsidR="008C0367">
        <w:rPr>
          <w:sz w:val="24"/>
          <w:u w:val="single"/>
        </w:rPr>
        <w:t>Bay</w:t>
      </w:r>
      <w:r>
        <w:rPr>
          <w:sz w:val="24"/>
          <w:u w:val="single"/>
        </w:rPr>
        <w:t xml:space="preserve"> ARA</w:t>
      </w:r>
    </w:p>
    <w:p w14:paraId="3F4B9C0A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relação 460.000/115 V. </w:t>
      </w:r>
    </w:p>
    <w:p w14:paraId="3F4B9C0B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de aterramento n°. 10529-63 para aterramento do referido segmento. </w:t>
      </w:r>
    </w:p>
    <w:p w14:paraId="3F4B9C0C" w14:textId="77777777" w:rsidR="009B20C1" w:rsidRDefault="009B20C1" w:rsidP="009B20C1">
      <w:pPr>
        <w:pStyle w:val="Recuodecorpodetexto2"/>
        <w:ind w:left="491" w:firstLine="0"/>
        <w:rPr>
          <w:b/>
          <w:sz w:val="24"/>
          <w:u w:val="single"/>
        </w:rPr>
      </w:pPr>
    </w:p>
    <w:p w14:paraId="3F4B9C0D" w14:textId="77777777" w:rsidR="009B20C1" w:rsidRDefault="009B20C1" w:rsidP="009B20C1">
      <w:pPr>
        <w:pStyle w:val="Recuodecorpodetexto2"/>
        <w:ind w:left="491" w:firstLine="0"/>
        <w:rPr>
          <w:b/>
          <w:sz w:val="24"/>
          <w:u w:val="single"/>
        </w:rPr>
      </w:pPr>
      <w:r>
        <w:rPr>
          <w:b/>
          <w:sz w:val="24"/>
          <w:u w:val="single"/>
        </w:rPr>
        <w:t>Observações:</w:t>
      </w:r>
    </w:p>
    <w:p w14:paraId="3F4B9C0E" w14:textId="42FFD66A" w:rsidR="009B20C1" w:rsidRDefault="009B20C1" w:rsidP="000F1F53">
      <w:pPr>
        <w:pStyle w:val="Recuodecorpodetexto"/>
        <w:ind w:firstLine="426"/>
      </w:pPr>
      <w:r>
        <w:t xml:space="preserve">Nesta Barra estão conectados também os seccionadores do </w:t>
      </w:r>
      <w:r w:rsidR="00C302FD">
        <w:t>By-pass</w:t>
      </w:r>
      <w:r>
        <w:t xml:space="preserve"> dos </w:t>
      </w:r>
      <w:r w:rsidR="008C0367">
        <w:t>Bays</w:t>
      </w:r>
      <w:r>
        <w:t xml:space="preserve"> ASS, </w:t>
      </w:r>
      <w:r w:rsidR="008C0367">
        <w:t>GET C-1</w:t>
      </w:r>
      <w:r>
        <w:t xml:space="preserve">, </w:t>
      </w:r>
      <w:r w:rsidR="00573091">
        <w:t>BAG</w:t>
      </w:r>
      <w:r w:rsidR="008C0367">
        <w:t xml:space="preserve"> C-1</w:t>
      </w:r>
      <w:r>
        <w:t xml:space="preserve">, </w:t>
      </w:r>
      <w:r w:rsidR="008C0367">
        <w:t>GET C-2</w:t>
      </w:r>
      <w:r>
        <w:t xml:space="preserve">, </w:t>
      </w:r>
      <w:r w:rsidR="00573091">
        <w:t>BAG</w:t>
      </w:r>
      <w:r w:rsidR="008C0367">
        <w:t xml:space="preserve"> C-2</w:t>
      </w:r>
      <w:r>
        <w:t xml:space="preserve"> e ARA que são fechados quando o </w:t>
      </w:r>
      <w:r w:rsidR="008C0367">
        <w:t>Bay</w:t>
      </w:r>
      <w:r>
        <w:t xml:space="preserve"> for operar pelo disjuntor do paralelo, disjuntores 10524-1 ou 10524-3, conforme o caso.</w:t>
      </w:r>
    </w:p>
    <w:p w14:paraId="4C419662" w14:textId="77777777" w:rsidR="003C7F43" w:rsidRDefault="003C7F43" w:rsidP="000F1F53">
      <w:pPr>
        <w:pStyle w:val="Recuodecorpodetexto"/>
        <w:ind w:firstLine="426"/>
      </w:pPr>
    </w:p>
    <w:p w14:paraId="3F4B9C0F" w14:textId="77777777" w:rsidR="00B91492" w:rsidRDefault="00B91492" w:rsidP="000F1F53">
      <w:pPr>
        <w:pStyle w:val="Recuodecorpodetexto"/>
        <w:ind w:firstLine="426"/>
      </w:pPr>
    </w:p>
    <w:p w14:paraId="3F4B9C10" w14:textId="77777777" w:rsidR="009B20C1" w:rsidRPr="00B62FD8" w:rsidRDefault="00B62FD8" w:rsidP="00B62FD8">
      <w:pPr>
        <w:pStyle w:val="Ttulo2"/>
      </w:pPr>
      <w:bookmarkStart w:id="11" w:name="_Toc513533753"/>
      <w:bookmarkStart w:id="12" w:name="_Toc136595489"/>
      <w:r w:rsidRPr="00B62FD8">
        <w:lastRenderedPageBreak/>
        <w:t>3.3</w:t>
      </w:r>
      <w:r w:rsidR="00405259">
        <w:t xml:space="preserve">. </w:t>
      </w:r>
      <w:r w:rsidRPr="00B62FD8">
        <w:t xml:space="preserve"> </w:t>
      </w:r>
      <w:r w:rsidR="009B20C1" w:rsidRPr="00B62FD8">
        <w:t>BARRA 3</w:t>
      </w:r>
      <w:bookmarkEnd w:id="11"/>
      <w:bookmarkEnd w:id="12"/>
    </w:p>
    <w:p w14:paraId="3F4B9C11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 xml:space="preserve">Segmento 3A – </w:t>
      </w:r>
      <w:r w:rsidR="008C0367">
        <w:rPr>
          <w:sz w:val="24"/>
          <w:u w:val="single"/>
        </w:rPr>
        <w:t>Bay</w:t>
      </w:r>
      <w:r>
        <w:rPr>
          <w:sz w:val="24"/>
          <w:u w:val="single"/>
        </w:rPr>
        <w:t xml:space="preserve"> TR-1 ao seccionador 10529-88</w:t>
      </w:r>
    </w:p>
    <w:p w14:paraId="3F4B9C12" w14:textId="7F2C0798" w:rsidR="009B20C1" w:rsidRPr="003C7F43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com relação </w:t>
      </w:r>
      <w:r w:rsidRPr="003C7F43">
        <w:rPr>
          <w:sz w:val="24"/>
        </w:rPr>
        <w:t>4</w:t>
      </w:r>
      <w:r w:rsidR="00F10C51" w:rsidRPr="003C7F43">
        <w:rPr>
          <w:sz w:val="24"/>
        </w:rPr>
        <w:t>6</w:t>
      </w:r>
      <w:r w:rsidRPr="003C7F43">
        <w:rPr>
          <w:sz w:val="24"/>
        </w:rPr>
        <w:t>0.000/1</w:t>
      </w:r>
      <w:r w:rsidR="00F10C51" w:rsidRPr="003C7F43">
        <w:rPr>
          <w:sz w:val="24"/>
        </w:rPr>
        <w:t>15</w:t>
      </w:r>
      <w:r w:rsidRPr="003C7F43">
        <w:rPr>
          <w:sz w:val="24"/>
        </w:rPr>
        <w:t xml:space="preserve"> V. </w:t>
      </w:r>
    </w:p>
    <w:p w14:paraId="3F4B9C13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10529-27 para aterramento do referido segmento. </w:t>
      </w:r>
    </w:p>
    <w:p w14:paraId="3F4B9C14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10529-88 para interligação do segmento 3A com o 3B. </w:t>
      </w:r>
    </w:p>
    <w:p w14:paraId="3F4B9C15" w14:textId="77777777" w:rsidR="009B20C1" w:rsidRDefault="009B20C1" w:rsidP="009B20C1">
      <w:pPr>
        <w:pStyle w:val="Recuodecorpodetexto2"/>
        <w:ind w:left="851" w:firstLine="0"/>
        <w:rPr>
          <w:sz w:val="24"/>
        </w:rPr>
      </w:pPr>
    </w:p>
    <w:p w14:paraId="3F4B9C16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>Segmento 3B – do seccionador 10529-88 ao 10529-92</w:t>
      </w:r>
    </w:p>
    <w:p w14:paraId="3F4B9C17" w14:textId="40916808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10529-33 para </w:t>
      </w:r>
      <w:r w:rsidR="002C21D2">
        <w:rPr>
          <w:sz w:val="24"/>
        </w:rPr>
        <w:t>aterramento do</w:t>
      </w:r>
      <w:r>
        <w:rPr>
          <w:sz w:val="24"/>
        </w:rPr>
        <w:t xml:space="preserve"> referido segmento. </w:t>
      </w:r>
    </w:p>
    <w:p w14:paraId="3F4B9C18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10529-92 para interligação do segmento 3B com o 3C. </w:t>
      </w:r>
    </w:p>
    <w:p w14:paraId="3F4B9C19" w14:textId="77777777" w:rsidR="009B20C1" w:rsidRDefault="009B20C1" w:rsidP="009B20C1">
      <w:pPr>
        <w:pStyle w:val="Recuodecorpodetexto2"/>
        <w:ind w:left="851" w:firstLine="0"/>
        <w:rPr>
          <w:sz w:val="24"/>
        </w:rPr>
      </w:pPr>
    </w:p>
    <w:p w14:paraId="3F4B9C1A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>Segmento 3C – do seccionador 10529-92 ao 10529-270</w:t>
      </w:r>
    </w:p>
    <w:p w14:paraId="3F4B9C1B" w14:textId="4C38542D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de relação </w:t>
      </w:r>
      <w:r w:rsidRPr="003C7F43">
        <w:rPr>
          <w:sz w:val="24"/>
        </w:rPr>
        <w:t>4</w:t>
      </w:r>
      <w:r w:rsidR="00F10C51" w:rsidRPr="003C7F43">
        <w:rPr>
          <w:sz w:val="24"/>
        </w:rPr>
        <w:t>6</w:t>
      </w:r>
      <w:r w:rsidRPr="003C7F43">
        <w:rPr>
          <w:sz w:val="24"/>
        </w:rPr>
        <w:t>0.000/1</w:t>
      </w:r>
      <w:r w:rsidR="00F10C51" w:rsidRPr="003C7F43">
        <w:rPr>
          <w:sz w:val="24"/>
        </w:rPr>
        <w:t>15</w:t>
      </w:r>
      <w:r w:rsidRPr="003C7F43">
        <w:rPr>
          <w:sz w:val="24"/>
        </w:rPr>
        <w:t xml:space="preserve"> V. </w:t>
      </w:r>
    </w:p>
    <w:p w14:paraId="3F4B9C1C" w14:textId="50CD725C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10529-35 para aterramento do referido segmento. </w:t>
      </w:r>
    </w:p>
    <w:p w14:paraId="3F4B9C1D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10529-270 para interligação do segmento 3C com o 3D. </w:t>
      </w:r>
    </w:p>
    <w:p w14:paraId="3F4B9C1E" w14:textId="77777777" w:rsidR="009B20C1" w:rsidRDefault="009B20C1" w:rsidP="009B20C1">
      <w:pPr>
        <w:pStyle w:val="Recuodecorpodetexto2"/>
        <w:ind w:firstLine="0"/>
        <w:rPr>
          <w:sz w:val="24"/>
        </w:rPr>
      </w:pPr>
    </w:p>
    <w:p w14:paraId="3F4B9C1F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 xml:space="preserve">Segmento 3D – do seccionador 10529-270 ao </w:t>
      </w:r>
      <w:r w:rsidR="008C0367">
        <w:rPr>
          <w:sz w:val="24"/>
          <w:u w:val="single"/>
        </w:rPr>
        <w:t>Bay</w:t>
      </w:r>
      <w:r>
        <w:rPr>
          <w:sz w:val="24"/>
          <w:u w:val="single"/>
        </w:rPr>
        <w:t xml:space="preserve"> </w:t>
      </w:r>
      <w:r w:rsidR="0024527C">
        <w:rPr>
          <w:sz w:val="24"/>
          <w:u w:val="single"/>
        </w:rPr>
        <w:t>STO</w:t>
      </w:r>
    </w:p>
    <w:p w14:paraId="3F4B9C20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com relação 460.000/115 V. </w:t>
      </w:r>
    </w:p>
    <w:p w14:paraId="3F4B9C21" w14:textId="74A91BDE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10529-69 para aterramento do referido segmento. </w:t>
      </w:r>
    </w:p>
    <w:p w14:paraId="3F4B9C22" w14:textId="77777777" w:rsidR="009B20C1" w:rsidRDefault="009B20C1" w:rsidP="009B20C1">
      <w:pPr>
        <w:pStyle w:val="Recuodecorpodetexto2"/>
        <w:ind w:left="491" w:firstLine="0"/>
        <w:rPr>
          <w:b/>
          <w:sz w:val="24"/>
          <w:u w:val="single"/>
        </w:rPr>
      </w:pPr>
      <w:r>
        <w:rPr>
          <w:b/>
          <w:sz w:val="24"/>
          <w:u w:val="single"/>
        </w:rPr>
        <w:t>Observações:</w:t>
      </w:r>
    </w:p>
    <w:p w14:paraId="3F4B9C23" w14:textId="1E0367EA" w:rsidR="009B20C1" w:rsidRDefault="009B20C1" w:rsidP="000F1F53">
      <w:pPr>
        <w:pStyle w:val="Recuodecorpodetexto"/>
        <w:ind w:firstLine="426"/>
      </w:pPr>
      <w:r>
        <w:t xml:space="preserve">Nesta Barra estão conectados também os seccionadores de </w:t>
      </w:r>
      <w:r w:rsidR="00C302FD">
        <w:t>By-pass</w:t>
      </w:r>
      <w:r>
        <w:t xml:space="preserve"> dos </w:t>
      </w:r>
      <w:r w:rsidR="008C0367">
        <w:t>Bays</w:t>
      </w:r>
      <w:r>
        <w:t xml:space="preserve"> dos TR-1, </w:t>
      </w:r>
      <w:r w:rsidR="00137F26">
        <w:t>CE</w:t>
      </w:r>
      <w:r w:rsidR="00B91492">
        <w:t xml:space="preserve">, </w:t>
      </w:r>
      <w:r w:rsidR="006C728F">
        <w:t>BRC</w:t>
      </w:r>
      <w:r>
        <w:t xml:space="preserve">, TR-5, </w:t>
      </w:r>
      <w:r w:rsidR="00833AC8">
        <w:t>CAV</w:t>
      </w:r>
      <w:r>
        <w:t xml:space="preserve">, TR-2, </w:t>
      </w:r>
      <w:r w:rsidR="006C728F">
        <w:t>OES</w:t>
      </w:r>
      <w:r>
        <w:t xml:space="preserve"> e </w:t>
      </w:r>
      <w:r w:rsidR="0024527C">
        <w:t>STO</w:t>
      </w:r>
      <w:r>
        <w:t xml:space="preserve"> que são fechadas quando o </w:t>
      </w:r>
      <w:r w:rsidR="008C0367">
        <w:t>Bay</w:t>
      </w:r>
      <w:r>
        <w:t xml:space="preserve"> for operar pelo disjuntor do paralelo, disjuntores 10524-1 ou 10524-3, conforme o caso.</w:t>
      </w:r>
    </w:p>
    <w:p w14:paraId="3F4B9C24" w14:textId="77777777" w:rsidR="009B20C1" w:rsidRDefault="009B20C1" w:rsidP="009B20C1">
      <w:pPr>
        <w:pStyle w:val="Recuodecorpodetexto2"/>
        <w:ind w:left="567" w:firstLine="0"/>
        <w:rPr>
          <w:sz w:val="24"/>
        </w:rPr>
      </w:pPr>
    </w:p>
    <w:p w14:paraId="3F4B9C25" w14:textId="77777777" w:rsidR="009B20C1" w:rsidRPr="00B62FD8" w:rsidRDefault="00B62FD8" w:rsidP="00B62FD8">
      <w:pPr>
        <w:pStyle w:val="Ttulo2"/>
      </w:pPr>
      <w:bookmarkStart w:id="13" w:name="_Toc513533754"/>
      <w:bookmarkStart w:id="14" w:name="_Toc136595490"/>
      <w:r w:rsidRPr="00B62FD8">
        <w:t>3.4</w:t>
      </w:r>
      <w:r w:rsidR="00405259">
        <w:t xml:space="preserve">. </w:t>
      </w:r>
      <w:r w:rsidRPr="00B62FD8">
        <w:t xml:space="preserve"> </w:t>
      </w:r>
      <w:r w:rsidR="009B20C1" w:rsidRPr="00B62FD8">
        <w:t>BARRA 4</w:t>
      </w:r>
      <w:bookmarkEnd w:id="13"/>
      <w:bookmarkEnd w:id="14"/>
    </w:p>
    <w:p w14:paraId="3F4B9C26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 xml:space="preserve">Segmento 4A – do </w:t>
      </w:r>
      <w:r w:rsidR="008C0367">
        <w:rPr>
          <w:sz w:val="24"/>
          <w:u w:val="single"/>
        </w:rPr>
        <w:t>Bay</w:t>
      </w:r>
      <w:r>
        <w:rPr>
          <w:sz w:val="24"/>
          <w:u w:val="single"/>
        </w:rPr>
        <w:t xml:space="preserve"> TR-1 ao seccionador 10529-86</w:t>
      </w:r>
    </w:p>
    <w:p w14:paraId="3F4B9C27" w14:textId="72FD7ABF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</w:t>
      </w:r>
      <w:r w:rsidRPr="003C7F43">
        <w:rPr>
          <w:sz w:val="24"/>
        </w:rPr>
        <w:t>4</w:t>
      </w:r>
      <w:r w:rsidR="00F10C51" w:rsidRPr="003C7F43">
        <w:rPr>
          <w:sz w:val="24"/>
        </w:rPr>
        <w:t>6</w:t>
      </w:r>
      <w:r w:rsidRPr="003C7F43">
        <w:rPr>
          <w:sz w:val="24"/>
        </w:rPr>
        <w:t>0.000/1</w:t>
      </w:r>
      <w:r w:rsidR="00F10C51" w:rsidRPr="003C7F43">
        <w:rPr>
          <w:sz w:val="24"/>
        </w:rPr>
        <w:t>15</w:t>
      </w:r>
      <w:r w:rsidRPr="003C7F43">
        <w:rPr>
          <w:sz w:val="24"/>
        </w:rPr>
        <w:t xml:space="preserve"> V.</w:t>
      </w:r>
    </w:p>
    <w:p w14:paraId="3F4B9C28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>Uma chave n°. 10529-25 para aterramento do referido segmento.</w:t>
      </w:r>
    </w:p>
    <w:p w14:paraId="3F4B9C29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>Um seccionador n°. 10529-86 para interligação do segmento 4A com o 4B.</w:t>
      </w:r>
    </w:p>
    <w:p w14:paraId="3F4B9C2A" w14:textId="77777777" w:rsidR="009B20C1" w:rsidRDefault="009B20C1" w:rsidP="009B20C1">
      <w:pPr>
        <w:pStyle w:val="Recuodecorpodetexto2"/>
        <w:ind w:left="851" w:firstLine="0"/>
        <w:rPr>
          <w:sz w:val="24"/>
        </w:rPr>
      </w:pPr>
    </w:p>
    <w:p w14:paraId="42438E1B" w14:textId="77777777" w:rsidR="003C7F43" w:rsidRDefault="003C7F43" w:rsidP="009B20C1">
      <w:pPr>
        <w:pStyle w:val="Recuodecorpodetexto2"/>
        <w:ind w:left="851" w:firstLine="0"/>
        <w:rPr>
          <w:sz w:val="24"/>
        </w:rPr>
      </w:pPr>
    </w:p>
    <w:p w14:paraId="3F4B9C2B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>Segmento 4B – do seccionador 10529-86 ao 10529-90</w:t>
      </w:r>
    </w:p>
    <w:p w14:paraId="3F4B9C2C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10529-29 para aterramento do referido segmento. </w:t>
      </w:r>
    </w:p>
    <w:p w14:paraId="3F4B9C2D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10529-90 para interligar o segmento 4B com o 4C. </w:t>
      </w:r>
    </w:p>
    <w:p w14:paraId="3F4B9C2E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</w:p>
    <w:p w14:paraId="3F4B9C2F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>Segmento 4C – do seccionador 10529-90 ao 10529-272</w:t>
      </w:r>
    </w:p>
    <w:p w14:paraId="3F4B9C30" w14:textId="16F9165E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capacitivo na fase branca de </w:t>
      </w:r>
      <w:r w:rsidRPr="003C7F43">
        <w:rPr>
          <w:sz w:val="24"/>
        </w:rPr>
        <w:t>relação 4</w:t>
      </w:r>
      <w:r w:rsidR="004355CC" w:rsidRPr="003C7F43">
        <w:rPr>
          <w:sz w:val="24"/>
        </w:rPr>
        <w:t>6</w:t>
      </w:r>
      <w:r w:rsidRPr="003C7F43">
        <w:rPr>
          <w:sz w:val="24"/>
        </w:rPr>
        <w:t>0.000/1</w:t>
      </w:r>
      <w:r w:rsidR="004355CC" w:rsidRPr="003C7F43">
        <w:rPr>
          <w:sz w:val="24"/>
        </w:rPr>
        <w:t>15</w:t>
      </w:r>
      <w:r w:rsidRPr="003C7F43">
        <w:rPr>
          <w:sz w:val="24"/>
        </w:rPr>
        <w:t xml:space="preserve"> V. </w:t>
      </w:r>
    </w:p>
    <w:p w14:paraId="3F4B9C31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10529-31 para aterramento do referido segmento. </w:t>
      </w:r>
    </w:p>
    <w:p w14:paraId="3F4B9C32" w14:textId="6CDBCA8C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seccionador n°. 10529-272 </w:t>
      </w:r>
      <w:r w:rsidR="004355CC">
        <w:rPr>
          <w:sz w:val="24"/>
        </w:rPr>
        <w:t>para interligação</w:t>
      </w:r>
      <w:r>
        <w:rPr>
          <w:sz w:val="24"/>
        </w:rPr>
        <w:t xml:space="preserve"> do segmento 4C com o 4D. </w:t>
      </w:r>
    </w:p>
    <w:p w14:paraId="3F4B9C33" w14:textId="77777777" w:rsidR="009B20C1" w:rsidRDefault="009B20C1" w:rsidP="009B20C1">
      <w:pPr>
        <w:pStyle w:val="Recuodecorpodetexto2"/>
        <w:ind w:left="851" w:firstLine="0"/>
        <w:rPr>
          <w:sz w:val="24"/>
        </w:rPr>
      </w:pPr>
    </w:p>
    <w:p w14:paraId="3F4B9C34" w14:textId="77777777" w:rsidR="009B20C1" w:rsidRDefault="009B20C1" w:rsidP="009B20C1">
      <w:pPr>
        <w:pStyle w:val="Recuodecorpodetexto2"/>
        <w:ind w:left="567" w:firstLine="0"/>
        <w:rPr>
          <w:sz w:val="24"/>
          <w:u w:val="single"/>
        </w:rPr>
      </w:pPr>
      <w:r>
        <w:rPr>
          <w:sz w:val="24"/>
          <w:u w:val="single"/>
        </w:rPr>
        <w:t xml:space="preserve">Segmento 4D – do seccionador 10529-272 ao </w:t>
      </w:r>
      <w:r w:rsidR="008C0367">
        <w:rPr>
          <w:sz w:val="24"/>
          <w:u w:val="single"/>
        </w:rPr>
        <w:t>Bay</w:t>
      </w:r>
      <w:r>
        <w:rPr>
          <w:sz w:val="24"/>
          <w:u w:val="single"/>
        </w:rPr>
        <w:t xml:space="preserve"> </w:t>
      </w:r>
      <w:r w:rsidR="0024527C">
        <w:rPr>
          <w:sz w:val="24"/>
          <w:u w:val="single"/>
        </w:rPr>
        <w:t>STO</w:t>
      </w:r>
    </w:p>
    <w:p w14:paraId="3F4B9C35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 TP na fase branca com relação 460.000/115 V. </w:t>
      </w:r>
    </w:p>
    <w:p w14:paraId="3F4B9C36" w14:textId="77777777" w:rsidR="009B20C1" w:rsidRDefault="009B20C1" w:rsidP="00764DBF">
      <w:pPr>
        <w:pStyle w:val="Recuodecorpodetexto2"/>
        <w:numPr>
          <w:ilvl w:val="0"/>
          <w:numId w:val="5"/>
        </w:numPr>
        <w:ind w:left="1211"/>
        <w:rPr>
          <w:sz w:val="24"/>
        </w:rPr>
      </w:pPr>
      <w:r>
        <w:rPr>
          <w:sz w:val="24"/>
        </w:rPr>
        <w:t xml:space="preserve">Uma chave n°. 10529-67 para aterramento do referido segmento. </w:t>
      </w:r>
    </w:p>
    <w:p w14:paraId="3F4B9C37" w14:textId="77777777" w:rsidR="009B20C1" w:rsidRDefault="009B20C1" w:rsidP="009B20C1"/>
    <w:p w14:paraId="3F4B9C38" w14:textId="77777777" w:rsidR="00A46FA6" w:rsidRDefault="00A46FA6">
      <w:pPr>
        <w:pStyle w:val="Recuodecorpodetexto2"/>
        <w:ind w:left="567" w:firstLine="0"/>
        <w:rPr>
          <w:sz w:val="24"/>
        </w:rPr>
      </w:pPr>
    </w:p>
    <w:p w14:paraId="3F4B9C39" w14:textId="77777777" w:rsidR="00A46FA6" w:rsidRDefault="00B62FD8" w:rsidP="00B62FD8">
      <w:pPr>
        <w:pStyle w:val="Ttulo2"/>
      </w:pPr>
      <w:bookmarkStart w:id="15" w:name="_Toc513533755"/>
      <w:bookmarkStart w:id="16" w:name="_Toc136595491"/>
      <w:r>
        <w:t>3.5</w:t>
      </w:r>
      <w:r w:rsidR="00405259">
        <w:t xml:space="preserve">. </w:t>
      </w:r>
      <w:r>
        <w:t xml:space="preserve"> </w:t>
      </w:r>
      <w:r w:rsidR="00A46FA6">
        <w:t>BARRAMENTOS TRANSVERSAIS</w:t>
      </w:r>
      <w:bookmarkEnd w:id="15"/>
      <w:bookmarkEnd w:id="16"/>
    </w:p>
    <w:p w14:paraId="3F4B9C3A" w14:textId="77777777" w:rsidR="00A46FA6" w:rsidRDefault="00A46FA6" w:rsidP="00764DBF">
      <w:pPr>
        <w:pStyle w:val="Recuodecorpodetexto2"/>
        <w:numPr>
          <w:ilvl w:val="0"/>
          <w:numId w:val="6"/>
        </w:numPr>
        <w:ind w:left="851" w:hanging="284"/>
        <w:rPr>
          <w:sz w:val="24"/>
        </w:rPr>
      </w:pPr>
      <w:r>
        <w:rPr>
          <w:sz w:val="24"/>
        </w:rPr>
        <w:t>Travessão-1 (TV-1) do paralelo 10524-1</w:t>
      </w:r>
    </w:p>
    <w:p w14:paraId="3F4B9C3B" w14:textId="77777777" w:rsidR="00A46FA6" w:rsidRDefault="00A46FA6">
      <w:pPr>
        <w:pStyle w:val="Recuodecorpodetexto2"/>
        <w:ind w:left="1276" w:firstLine="0"/>
        <w:rPr>
          <w:sz w:val="24"/>
        </w:rPr>
      </w:pPr>
      <w:r>
        <w:rPr>
          <w:sz w:val="24"/>
        </w:rPr>
        <w:t>Interliga a Barra 2 (10529-74) ou Barra 1 (10529-76) à Barra 4 (10529-78).</w:t>
      </w:r>
    </w:p>
    <w:p w14:paraId="3F4B9C3C" w14:textId="77777777" w:rsidR="00A46FA6" w:rsidRDefault="00A46FA6" w:rsidP="00764DBF">
      <w:pPr>
        <w:pStyle w:val="Recuodecorpodetexto2"/>
        <w:numPr>
          <w:ilvl w:val="0"/>
          <w:numId w:val="6"/>
        </w:numPr>
        <w:ind w:left="851" w:hanging="284"/>
        <w:rPr>
          <w:sz w:val="24"/>
        </w:rPr>
      </w:pPr>
      <w:r>
        <w:rPr>
          <w:sz w:val="24"/>
        </w:rPr>
        <w:t>Travessão-2 (TV-2) do paralelo 10524-1</w:t>
      </w:r>
    </w:p>
    <w:p w14:paraId="3F4B9C3D" w14:textId="77777777" w:rsidR="00A46FA6" w:rsidRDefault="00A46FA6">
      <w:pPr>
        <w:pStyle w:val="Recuodecorpodetexto2"/>
        <w:ind w:left="1276" w:firstLine="0"/>
        <w:rPr>
          <w:sz w:val="24"/>
        </w:rPr>
      </w:pPr>
      <w:r>
        <w:rPr>
          <w:sz w:val="24"/>
        </w:rPr>
        <w:t>Interliga a Barra 2 (10529-80) ou Barra 1 (10529-82) à Barra 3 (10529-84).</w:t>
      </w:r>
    </w:p>
    <w:p w14:paraId="3F4B9C3E" w14:textId="77777777" w:rsidR="00A46FA6" w:rsidRDefault="00A46FA6" w:rsidP="00764DBF">
      <w:pPr>
        <w:pStyle w:val="Recuodecorpodetexto2"/>
        <w:numPr>
          <w:ilvl w:val="0"/>
          <w:numId w:val="6"/>
        </w:numPr>
        <w:ind w:left="851" w:hanging="284"/>
        <w:rPr>
          <w:sz w:val="24"/>
        </w:rPr>
      </w:pPr>
      <w:r>
        <w:rPr>
          <w:sz w:val="24"/>
        </w:rPr>
        <w:t>Travessão-1 (TV-1) do paralelo 10524-3</w:t>
      </w:r>
    </w:p>
    <w:p w14:paraId="3F4B9C3F" w14:textId="77777777" w:rsidR="00A46FA6" w:rsidRDefault="00A46FA6">
      <w:pPr>
        <w:pStyle w:val="Recuodecorpodetexto2"/>
        <w:ind w:left="1276" w:firstLine="0"/>
        <w:rPr>
          <w:sz w:val="24"/>
        </w:rPr>
      </w:pPr>
      <w:r>
        <w:rPr>
          <w:sz w:val="24"/>
        </w:rPr>
        <w:t>Interliga a Barra 2 (10529-238) ou Barra 1 (10529-240) à Barra 4 (10529-242).</w:t>
      </w:r>
    </w:p>
    <w:p w14:paraId="3F4B9C40" w14:textId="77777777" w:rsidR="00A46FA6" w:rsidRDefault="00A46FA6" w:rsidP="00764DBF">
      <w:pPr>
        <w:pStyle w:val="Recuodecorpodetexto2"/>
        <w:numPr>
          <w:ilvl w:val="0"/>
          <w:numId w:val="6"/>
        </w:numPr>
        <w:ind w:hanging="644"/>
        <w:rPr>
          <w:sz w:val="24"/>
        </w:rPr>
      </w:pPr>
      <w:r>
        <w:rPr>
          <w:sz w:val="24"/>
        </w:rPr>
        <w:t>Travessão-2 (TV-2) do paralelo 10524-3.</w:t>
      </w:r>
    </w:p>
    <w:p w14:paraId="3F4B9C41" w14:textId="77777777" w:rsidR="00A46FA6" w:rsidRDefault="00A46FA6">
      <w:pPr>
        <w:pStyle w:val="Recuodecorpodetexto2"/>
        <w:ind w:left="1276" w:firstLine="0"/>
        <w:rPr>
          <w:sz w:val="24"/>
        </w:rPr>
      </w:pPr>
      <w:r>
        <w:rPr>
          <w:sz w:val="24"/>
        </w:rPr>
        <w:t>Interliga a Barra 2 (10529-244) ou a Barra 1 (10529-246) à Barra 3 (10529-248).</w:t>
      </w:r>
    </w:p>
    <w:p w14:paraId="3F4B9C42" w14:textId="77777777" w:rsidR="00A46FA6" w:rsidRDefault="00A46FA6">
      <w:pPr>
        <w:pStyle w:val="Recuodecorpodetexto2"/>
        <w:ind w:left="567" w:firstLine="0"/>
        <w:rPr>
          <w:b/>
          <w:sz w:val="24"/>
          <w:u w:val="single"/>
        </w:rPr>
      </w:pPr>
    </w:p>
    <w:p w14:paraId="3F4B9C43" w14:textId="77777777" w:rsidR="00A46FA6" w:rsidRDefault="00A46FA6">
      <w:pPr>
        <w:pStyle w:val="Recuodecorpodetexto2"/>
        <w:ind w:left="567" w:firstLine="0"/>
        <w:rPr>
          <w:b/>
          <w:sz w:val="24"/>
          <w:u w:val="single"/>
        </w:rPr>
      </w:pPr>
      <w:r>
        <w:rPr>
          <w:b/>
          <w:sz w:val="24"/>
          <w:u w:val="single"/>
        </w:rPr>
        <w:t>Observação</w:t>
      </w:r>
    </w:p>
    <w:p w14:paraId="3F4B9C44" w14:textId="77777777" w:rsidR="00A46FA6" w:rsidRDefault="00A46FA6" w:rsidP="000F1F53">
      <w:pPr>
        <w:pStyle w:val="Recuodecorpodetexto"/>
        <w:ind w:firstLine="426"/>
      </w:pPr>
      <w:r>
        <w:t xml:space="preserve">Para isolar o disjuntor 10524-1 </w:t>
      </w:r>
      <w:r w:rsidR="00295E94">
        <w:t xml:space="preserve">existem os seccionadores </w:t>
      </w:r>
      <w:r>
        <w:t>10529-42</w:t>
      </w:r>
      <w:r w:rsidR="00295E94">
        <w:t xml:space="preserve"> e 44</w:t>
      </w:r>
      <w:r w:rsidR="00B91492">
        <w:t>.</w:t>
      </w:r>
    </w:p>
    <w:p w14:paraId="3F4B9C45" w14:textId="77777777" w:rsidR="00A46FA6" w:rsidRDefault="00A46FA6" w:rsidP="000F1F53">
      <w:pPr>
        <w:pStyle w:val="Recuodecorpodetexto"/>
        <w:ind w:firstLine="426"/>
      </w:pPr>
      <w:r>
        <w:t xml:space="preserve">Para isolar o disjuntor 10524-3 </w:t>
      </w:r>
      <w:r w:rsidR="00295E94">
        <w:t xml:space="preserve">existem os seccionadores </w:t>
      </w:r>
      <w:r>
        <w:t>10529-234 e</w:t>
      </w:r>
      <w:r w:rsidR="00295E94">
        <w:t xml:space="preserve"> 236</w:t>
      </w:r>
      <w:r>
        <w:t>.</w:t>
      </w:r>
    </w:p>
    <w:p w14:paraId="3F4B9C46" w14:textId="77777777" w:rsidR="00C37EBA" w:rsidRDefault="00C37EBA" w:rsidP="00B62FD8">
      <w:pPr>
        <w:pStyle w:val="Ttulo2"/>
      </w:pPr>
      <w:bookmarkStart w:id="17" w:name="_Toc513533756"/>
    </w:p>
    <w:p w14:paraId="6CC34F47" w14:textId="77777777" w:rsidR="003C7F43" w:rsidRDefault="003C7F43" w:rsidP="003C7F43"/>
    <w:p w14:paraId="7ACCFBCB" w14:textId="77777777" w:rsidR="003C7F43" w:rsidRPr="003C7F43" w:rsidRDefault="003C7F43" w:rsidP="003C7F43"/>
    <w:p w14:paraId="3F4B9C47" w14:textId="77777777" w:rsidR="00C37EBA" w:rsidRDefault="00C37EBA" w:rsidP="00B62FD8">
      <w:pPr>
        <w:pStyle w:val="Ttulo2"/>
      </w:pPr>
    </w:p>
    <w:p w14:paraId="3F4B9C48" w14:textId="77777777" w:rsidR="00A46FA6" w:rsidRPr="00B62FD8" w:rsidRDefault="00B62FD8" w:rsidP="00B62FD8">
      <w:pPr>
        <w:pStyle w:val="Ttulo2"/>
      </w:pPr>
      <w:bookmarkStart w:id="18" w:name="_Toc136595492"/>
      <w:r w:rsidRPr="00B62FD8">
        <w:t>3.6</w:t>
      </w:r>
      <w:r w:rsidR="00405259">
        <w:t xml:space="preserve">. </w:t>
      </w:r>
      <w:r w:rsidRPr="00B62FD8">
        <w:t xml:space="preserve"> </w:t>
      </w:r>
      <w:r w:rsidR="00A46FA6" w:rsidRPr="00B62FD8">
        <w:t>REATORES MANOBRÁVEIS</w:t>
      </w:r>
      <w:bookmarkEnd w:id="17"/>
      <w:bookmarkEnd w:id="18"/>
    </w:p>
    <w:p w14:paraId="3F4B9C49" w14:textId="77777777" w:rsidR="00A46FA6" w:rsidRDefault="00A46FA6">
      <w:pPr>
        <w:pStyle w:val="Recuodecorpodetexto2"/>
        <w:rPr>
          <w:sz w:val="24"/>
        </w:rPr>
      </w:pPr>
      <w:r>
        <w:rPr>
          <w:sz w:val="24"/>
        </w:rPr>
        <w:t xml:space="preserve">A S/E Bauru possui </w:t>
      </w:r>
      <w:r w:rsidR="005E7183">
        <w:rPr>
          <w:sz w:val="24"/>
        </w:rPr>
        <w:t>5</w:t>
      </w:r>
      <w:r>
        <w:rPr>
          <w:sz w:val="24"/>
        </w:rPr>
        <w:t xml:space="preserve"> reatores manobráveis, conforme descrito abaixo:</w:t>
      </w:r>
    </w:p>
    <w:p w14:paraId="3F4B9C4A" w14:textId="77777777" w:rsidR="00A46FA6" w:rsidRDefault="00A46FA6" w:rsidP="00764DBF">
      <w:pPr>
        <w:pStyle w:val="Recuodecorpodetexto2"/>
        <w:numPr>
          <w:ilvl w:val="0"/>
          <w:numId w:val="8"/>
        </w:numPr>
        <w:tabs>
          <w:tab w:val="clear" w:pos="360"/>
          <w:tab w:val="num" w:pos="1494"/>
        </w:tabs>
        <w:ind w:left="1494"/>
        <w:jc w:val="left"/>
        <w:rPr>
          <w:sz w:val="24"/>
        </w:rPr>
      </w:pPr>
      <w:r>
        <w:rPr>
          <w:b/>
          <w:sz w:val="24"/>
        </w:rPr>
        <w:t>RE-1</w:t>
      </w:r>
      <w:r>
        <w:rPr>
          <w:sz w:val="24"/>
        </w:rPr>
        <w:t>: 3 x 66,67 Mvar</w:t>
      </w:r>
      <w:r w:rsidR="00295E94">
        <w:rPr>
          <w:sz w:val="24"/>
        </w:rPr>
        <w:br/>
      </w:r>
      <w:r>
        <w:rPr>
          <w:sz w:val="24"/>
        </w:rPr>
        <w:t xml:space="preserve">Esse Reator opera na LT 440kV </w:t>
      </w:r>
      <w:r w:rsidR="00C204F4">
        <w:rPr>
          <w:sz w:val="24"/>
        </w:rPr>
        <w:t>GET/BAU</w:t>
      </w:r>
      <w:r>
        <w:rPr>
          <w:sz w:val="24"/>
        </w:rPr>
        <w:t xml:space="preserve"> C-1, manobrável através do disjuntor 10552-43.</w:t>
      </w:r>
    </w:p>
    <w:p w14:paraId="3F4B9C4B" w14:textId="77777777" w:rsidR="00A46FA6" w:rsidRDefault="00A46FA6" w:rsidP="00764DBF">
      <w:pPr>
        <w:pStyle w:val="Recuodecorpodetexto2"/>
        <w:numPr>
          <w:ilvl w:val="0"/>
          <w:numId w:val="9"/>
        </w:numPr>
        <w:tabs>
          <w:tab w:val="clear" w:pos="360"/>
          <w:tab w:val="num" w:pos="1494"/>
        </w:tabs>
        <w:ind w:left="1494"/>
        <w:jc w:val="left"/>
        <w:rPr>
          <w:sz w:val="24"/>
        </w:rPr>
      </w:pPr>
      <w:r>
        <w:rPr>
          <w:b/>
          <w:sz w:val="24"/>
        </w:rPr>
        <w:t>RE-2</w:t>
      </w:r>
      <w:r>
        <w:rPr>
          <w:sz w:val="24"/>
        </w:rPr>
        <w:t>: 3 x 33,33 Mvar</w:t>
      </w:r>
      <w:r w:rsidR="00295E94">
        <w:rPr>
          <w:sz w:val="24"/>
        </w:rPr>
        <w:br/>
      </w:r>
      <w:r>
        <w:rPr>
          <w:sz w:val="24"/>
        </w:rPr>
        <w:t xml:space="preserve">Esse Reator opera na LT 440kV </w:t>
      </w:r>
      <w:r w:rsidR="00573091">
        <w:rPr>
          <w:sz w:val="24"/>
        </w:rPr>
        <w:t>BAG</w:t>
      </w:r>
      <w:r>
        <w:rPr>
          <w:sz w:val="24"/>
        </w:rPr>
        <w:t>/BAU C-1, manobrável através do disjuntor 10552-45.</w:t>
      </w:r>
    </w:p>
    <w:p w14:paraId="3F4B9C4C" w14:textId="77777777" w:rsidR="00A46FA6" w:rsidRDefault="00A46FA6" w:rsidP="00764DBF">
      <w:pPr>
        <w:pStyle w:val="Recuodecorpodetexto2"/>
        <w:numPr>
          <w:ilvl w:val="0"/>
          <w:numId w:val="8"/>
        </w:numPr>
        <w:tabs>
          <w:tab w:val="clear" w:pos="360"/>
          <w:tab w:val="num" w:pos="1494"/>
        </w:tabs>
        <w:ind w:left="1494"/>
        <w:jc w:val="left"/>
        <w:rPr>
          <w:sz w:val="24"/>
        </w:rPr>
      </w:pPr>
      <w:r>
        <w:rPr>
          <w:b/>
          <w:sz w:val="24"/>
        </w:rPr>
        <w:t>RE-3</w:t>
      </w:r>
      <w:r>
        <w:rPr>
          <w:sz w:val="24"/>
        </w:rPr>
        <w:t>: 3 x 66,67 Mvar</w:t>
      </w:r>
      <w:r w:rsidR="00295E94">
        <w:rPr>
          <w:sz w:val="24"/>
        </w:rPr>
        <w:br/>
      </w:r>
      <w:r>
        <w:rPr>
          <w:sz w:val="24"/>
        </w:rPr>
        <w:t xml:space="preserve">Esse Reator opera na LT 440kV </w:t>
      </w:r>
      <w:r w:rsidR="00C204F4">
        <w:rPr>
          <w:sz w:val="24"/>
        </w:rPr>
        <w:t>GET/BAU</w:t>
      </w:r>
      <w:r>
        <w:rPr>
          <w:sz w:val="24"/>
        </w:rPr>
        <w:t xml:space="preserve"> C-2, manobrável através do disjuntor 10552-46.</w:t>
      </w:r>
    </w:p>
    <w:p w14:paraId="3F4B9C4D" w14:textId="77777777" w:rsidR="00A46FA6" w:rsidRDefault="00A46FA6" w:rsidP="00764DBF">
      <w:pPr>
        <w:pStyle w:val="Recuodecorpodetexto2"/>
        <w:numPr>
          <w:ilvl w:val="0"/>
          <w:numId w:val="9"/>
        </w:numPr>
        <w:tabs>
          <w:tab w:val="clear" w:pos="360"/>
          <w:tab w:val="num" w:pos="1494"/>
        </w:tabs>
        <w:ind w:left="1494"/>
        <w:jc w:val="left"/>
        <w:rPr>
          <w:sz w:val="24"/>
        </w:rPr>
      </w:pPr>
      <w:r>
        <w:rPr>
          <w:b/>
          <w:sz w:val="24"/>
        </w:rPr>
        <w:t>RE-4</w:t>
      </w:r>
      <w:r>
        <w:rPr>
          <w:sz w:val="24"/>
        </w:rPr>
        <w:t>: 3 x 66,67 Mvar</w:t>
      </w:r>
      <w:r w:rsidR="00295E94">
        <w:rPr>
          <w:sz w:val="24"/>
        </w:rPr>
        <w:br/>
      </w:r>
      <w:r>
        <w:rPr>
          <w:sz w:val="24"/>
        </w:rPr>
        <w:t xml:space="preserve">Esse Reator opera na LT 440kV </w:t>
      </w:r>
      <w:r w:rsidR="00573091">
        <w:rPr>
          <w:sz w:val="24"/>
        </w:rPr>
        <w:t>BAG</w:t>
      </w:r>
      <w:r>
        <w:rPr>
          <w:sz w:val="24"/>
        </w:rPr>
        <w:t>/BAU C-2, manobrável através do disjuntor 10552-42.</w:t>
      </w:r>
    </w:p>
    <w:p w14:paraId="3F4B9C4E" w14:textId="77777777" w:rsidR="00A46FA6" w:rsidRDefault="00A46FA6" w:rsidP="00764DBF">
      <w:pPr>
        <w:pStyle w:val="Recuodecorpodetexto2"/>
        <w:numPr>
          <w:ilvl w:val="0"/>
          <w:numId w:val="10"/>
        </w:numPr>
        <w:tabs>
          <w:tab w:val="clear" w:pos="360"/>
          <w:tab w:val="num" w:pos="1494"/>
        </w:tabs>
        <w:ind w:left="1494"/>
        <w:jc w:val="left"/>
        <w:rPr>
          <w:sz w:val="24"/>
        </w:rPr>
      </w:pPr>
      <w:r>
        <w:rPr>
          <w:b/>
          <w:sz w:val="24"/>
        </w:rPr>
        <w:t>RE-6</w:t>
      </w:r>
      <w:r>
        <w:rPr>
          <w:sz w:val="24"/>
        </w:rPr>
        <w:t>: 3 x 66,67</w:t>
      </w:r>
      <w:r w:rsidR="00295E94">
        <w:rPr>
          <w:sz w:val="24"/>
        </w:rPr>
        <w:t xml:space="preserve"> </w:t>
      </w:r>
      <w:r>
        <w:rPr>
          <w:sz w:val="24"/>
        </w:rPr>
        <w:t>Mvar</w:t>
      </w:r>
      <w:r w:rsidR="00295E94">
        <w:rPr>
          <w:sz w:val="24"/>
        </w:rPr>
        <w:br/>
      </w:r>
      <w:r>
        <w:rPr>
          <w:sz w:val="24"/>
        </w:rPr>
        <w:t>Esse Reator opera nas Barras 1 ou 2</w:t>
      </w:r>
      <w:r w:rsidR="00BF27B2">
        <w:rPr>
          <w:sz w:val="24"/>
        </w:rPr>
        <w:t xml:space="preserve">, </w:t>
      </w:r>
      <w:r>
        <w:rPr>
          <w:sz w:val="24"/>
        </w:rPr>
        <w:t>manobrável através do disjuntor 10552-44.</w:t>
      </w:r>
    </w:p>
    <w:p w14:paraId="3F4B9C4F" w14:textId="77777777" w:rsidR="00A46FA6" w:rsidRDefault="00A46FA6">
      <w:pPr>
        <w:pStyle w:val="Recuodecorpodetexto2"/>
        <w:ind w:left="1560" w:firstLine="0"/>
        <w:rPr>
          <w:sz w:val="24"/>
        </w:rPr>
      </w:pPr>
    </w:p>
    <w:p w14:paraId="3F4B9C50" w14:textId="77777777" w:rsidR="00A46FA6" w:rsidRDefault="00A46FA6">
      <w:pPr>
        <w:pStyle w:val="Recuodecorpodetexto2"/>
        <w:spacing w:before="0"/>
        <w:rPr>
          <w:sz w:val="16"/>
        </w:rPr>
      </w:pPr>
      <w:r>
        <w:br w:type="page"/>
      </w:r>
    </w:p>
    <w:p w14:paraId="3F4B9C51" w14:textId="77777777" w:rsidR="00A46FA6" w:rsidRPr="00B62FD8" w:rsidRDefault="00B62FD8" w:rsidP="00A85CD8">
      <w:pPr>
        <w:pStyle w:val="Ttulo2"/>
      </w:pPr>
      <w:bookmarkStart w:id="19" w:name="_Toc513533757"/>
      <w:bookmarkStart w:id="20" w:name="_Toc136595493"/>
      <w:r w:rsidRPr="00B62FD8">
        <w:lastRenderedPageBreak/>
        <w:t>4</w:t>
      </w:r>
      <w:r w:rsidR="00405259">
        <w:t xml:space="preserve">. </w:t>
      </w:r>
      <w:r w:rsidRPr="00B62FD8">
        <w:t xml:space="preserve"> </w:t>
      </w:r>
      <w:r w:rsidR="00A46FA6" w:rsidRPr="00B62FD8">
        <w:t>MODALIDADES OPERATIVAS</w:t>
      </w:r>
      <w:bookmarkEnd w:id="19"/>
      <w:bookmarkEnd w:id="20"/>
    </w:p>
    <w:p w14:paraId="3F4B9C52" w14:textId="77777777" w:rsidR="00B62FD8" w:rsidRPr="00B62FD8" w:rsidRDefault="00B62FD8" w:rsidP="00B62FD8"/>
    <w:p w14:paraId="3F4B9C53" w14:textId="77777777" w:rsidR="00A46FA6" w:rsidRDefault="00B62FD8" w:rsidP="00A85CD8">
      <w:pPr>
        <w:pStyle w:val="Ttulo2"/>
        <w:ind w:firstLine="426"/>
      </w:pPr>
      <w:bookmarkStart w:id="21" w:name="_Toc513533758"/>
      <w:bookmarkStart w:id="22" w:name="_Toc136595494"/>
      <w:r>
        <w:t>4.1</w:t>
      </w:r>
      <w:r w:rsidR="00405259">
        <w:t xml:space="preserve">. </w:t>
      </w:r>
      <w:r>
        <w:t xml:space="preserve"> </w:t>
      </w:r>
      <w:r w:rsidR="00A46FA6">
        <w:t>CONSIDERAÇÕES GERAIS</w:t>
      </w:r>
      <w:bookmarkEnd w:id="21"/>
      <w:bookmarkEnd w:id="22"/>
    </w:p>
    <w:p w14:paraId="3F4B9C54" w14:textId="77777777" w:rsidR="000F1F53" w:rsidRDefault="00A46FA6" w:rsidP="000F1F53">
      <w:pPr>
        <w:pStyle w:val="Recuodecorpodetexto"/>
        <w:ind w:firstLine="426"/>
      </w:pPr>
      <w:r>
        <w:t>As modalidades operativas a seguir descritas</w:t>
      </w:r>
      <w:r w:rsidR="00295E94">
        <w:t xml:space="preserve"> visam</w:t>
      </w:r>
      <w:r>
        <w:t xml:space="preserve"> atender as situações mais prováveis para intervenção da manutenção e/ou contingências operativas.</w:t>
      </w:r>
    </w:p>
    <w:p w14:paraId="3F4B9C55" w14:textId="77777777" w:rsidR="00A46FA6" w:rsidRDefault="00A46FA6" w:rsidP="000F1F53">
      <w:pPr>
        <w:pStyle w:val="Recuodecorpodetexto"/>
        <w:ind w:firstLine="426"/>
      </w:pPr>
      <w:r>
        <w:t>Utilizamos neste demonstrativo um diagrama unifilar simplificado</w:t>
      </w:r>
      <w:r w:rsidR="00CA42A1">
        <w:t>.</w:t>
      </w:r>
    </w:p>
    <w:p w14:paraId="3F4B9C56" w14:textId="77777777" w:rsidR="00A46FA6" w:rsidRDefault="00A46FA6" w:rsidP="000F1F53">
      <w:pPr>
        <w:pStyle w:val="Recuodecorpodetexto"/>
        <w:ind w:firstLine="426"/>
      </w:pPr>
      <w:r>
        <w:t>Os disjuntores de paralelo podem ser utilizados em substituição aos disjuntores de linha e dos transformadores, conforme descritos abaixo:</w:t>
      </w:r>
    </w:p>
    <w:p w14:paraId="3F4B9C57" w14:textId="77777777" w:rsidR="00A46FA6" w:rsidRDefault="00A46FA6" w:rsidP="000F1F53">
      <w:pPr>
        <w:pStyle w:val="Recuodecorpodetexto"/>
        <w:ind w:firstLine="426"/>
      </w:pPr>
      <w:r>
        <w:t xml:space="preserve">O disjuntor 10524-1 pode ser utilizado somente em substituição aos seguintes </w:t>
      </w:r>
      <w:r w:rsidR="00295E94">
        <w:t xml:space="preserve">disjuntores dos referidos </w:t>
      </w:r>
      <w:r w:rsidR="008C0367">
        <w:t>Bays</w:t>
      </w:r>
      <w:r>
        <w:t>:</w:t>
      </w:r>
    </w:p>
    <w:p w14:paraId="3F4B9C58" w14:textId="77777777" w:rsidR="00A46FA6" w:rsidRPr="006149D7" w:rsidRDefault="00A46FA6" w:rsidP="008C0367">
      <w:pPr>
        <w:pStyle w:val="Recuodecorpodetexto2"/>
        <w:numPr>
          <w:ilvl w:val="0"/>
          <w:numId w:val="7"/>
        </w:numPr>
        <w:tabs>
          <w:tab w:val="left" w:pos="1985"/>
        </w:tabs>
        <w:ind w:left="993" w:hanging="426"/>
        <w:rPr>
          <w:sz w:val="24"/>
          <w:lang w:val="en-US"/>
        </w:rPr>
      </w:pPr>
      <w:r w:rsidRPr="006149D7">
        <w:rPr>
          <w:sz w:val="24"/>
          <w:lang w:val="en-US"/>
        </w:rPr>
        <w:t>ASS</w:t>
      </w:r>
      <w:r w:rsidRPr="006149D7">
        <w:rPr>
          <w:sz w:val="24"/>
          <w:lang w:val="en-US"/>
        </w:rPr>
        <w:tab/>
      </w:r>
      <w:r w:rsidRPr="006149D7">
        <w:rPr>
          <w:sz w:val="24"/>
          <w:lang w:val="en-US"/>
        </w:rPr>
        <w:tab/>
      </w:r>
      <w:r w:rsidR="006149D7" w:rsidRPr="006149D7">
        <w:rPr>
          <w:sz w:val="24"/>
          <w:lang w:val="en-US"/>
        </w:rPr>
        <w:tab/>
      </w:r>
      <w:r w:rsidRPr="006149D7">
        <w:rPr>
          <w:sz w:val="24"/>
          <w:lang w:val="en-US"/>
        </w:rPr>
        <w:t>-</w:t>
      </w:r>
      <w:r w:rsidRPr="006149D7">
        <w:rPr>
          <w:sz w:val="24"/>
          <w:lang w:val="en-US"/>
        </w:rPr>
        <w:tab/>
        <w:t>10552-22</w:t>
      </w:r>
    </w:p>
    <w:p w14:paraId="3F4B9C59" w14:textId="77777777" w:rsidR="00A46FA6" w:rsidRPr="006149D7" w:rsidRDefault="008C0367" w:rsidP="008C0367">
      <w:pPr>
        <w:pStyle w:val="Recuodecorpodetexto2"/>
        <w:numPr>
          <w:ilvl w:val="0"/>
          <w:numId w:val="7"/>
        </w:numPr>
        <w:tabs>
          <w:tab w:val="left" w:pos="1985"/>
        </w:tabs>
        <w:ind w:left="993" w:hanging="426"/>
        <w:rPr>
          <w:sz w:val="24"/>
          <w:lang w:val="en-US"/>
        </w:rPr>
      </w:pPr>
      <w:r>
        <w:rPr>
          <w:sz w:val="24"/>
          <w:lang w:val="en-US"/>
        </w:rPr>
        <w:t xml:space="preserve">GET C-1    </w:t>
      </w:r>
      <w:r>
        <w:rPr>
          <w:sz w:val="24"/>
          <w:lang w:val="en-US"/>
        </w:rPr>
        <w:tab/>
      </w:r>
      <w:r w:rsidR="00A46FA6" w:rsidRPr="006149D7">
        <w:rPr>
          <w:sz w:val="24"/>
          <w:lang w:val="en-US"/>
        </w:rPr>
        <w:t>-</w:t>
      </w:r>
      <w:r w:rsidR="00A46FA6" w:rsidRPr="006149D7">
        <w:rPr>
          <w:sz w:val="24"/>
          <w:lang w:val="en-US"/>
        </w:rPr>
        <w:tab/>
        <w:t>10552-1</w:t>
      </w:r>
    </w:p>
    <w:p w14:paraId="3F4B9C5A" w14:textId="77777777" w:rsidR="00A46FA6" w:rsidRPr="006149D7" w:rsidRDefault="00573091" w:rsidP="008C0367">
      <w:pPr>
        <w:pStyle w:val="Recuodecorpodetexto2"/>
        <w:numPr>
          <w:ilvl w:val="0"/>
          <w:numId w:val="7"/>
        </w:numPr>
        <w:tabs>
          <w:tab w:val="left" w:pos="1985"/>
        </w:tabs>
        <w:ind w:left="993" w:hanging="426"/>
        <w:rPr>
          <w:sz w:val="24"/>
          <w:lang w:val="en-US"/>
        </w:rPr>
      </w:pPr>
      <w:r>
        <w:rPr>
          <w:sz w:val="24"/>
          <w:lang w:val="en-US"/>
        </w:rPr>
        <w:t>BAG</w:t>
      </w:r>
      <w:r w:rsidR="008C0367">
        <w:rPr>
          <w:sz w:val="24"/>
          <w:lang w:val="en-US"/>
        </w:rPr>
        <w:t xml:space="preserve"> C-1      </w:t>
      </w:r>
      <w:r w:rsidR="008C0367">
        <w:rPr>
          <w:sz w:val="24"/>
          <w:lang w:val="en-US"/>
        </w:rPr>
        <w:tab/>
      </w:r>
      <w:r w:rsidR="00A46FA6" w:rsidRPr="006149D7">
        <w:rPr>
          <w:sz w:val="24"/>
          <w:lang w:val="en-US"/>
        </w:rPr>
        <w:t>-</w:t>
      </w:r>
      <w:r w:rsidR="00A46FA6" w:rsidRPr="006149D7">
        <w:rPr>
          <w:sz w:val="24"/>
          <w:lang w:val="en-US"/>
        </w:rPr>
        <w:tab/>
        <w:t>10552-2</w:t>
      </w:r>
    </w:p>
    <w:p w14:paraId="3F4B9C5B" w14:textId="77777777" w:rsidR="00A46FA6" w:rsidRDefault="00A46FA6" w:rsidP="008C0367">
      <w:pPr>
        <w:pStyle w:val="Recuodecorpodetexto2"/>
        <w:numPr>
          <w:ilvl w:val="0"/>
          <w:numId w:val="7"/>
        </w:numPr>
        <w:tabs>
          <w:tab w:val="left" w:pos="1985"/>
        </w:tabs>
        <w:ind w:left="993" w:hanging="426"/>
        <w:rPr>
          <w:sz w:val="24"/>
          <w:lang w:val="en-US"/>
        </w:rPr>
      </w:pPr>
      <w:r w:rsidRPr="006149D7">
        <w:rPr>
          <w:sz w:val="24"/>
          <w:lang w:val="en-US"/>
        </w:rPr>
        <w:t>TR-1</w:t>
      </w:r>
      <w:r w:rsidRPr="006149D7">
        <w:rPr>
          <w:sz w:val="24"/>
          <w:lang w:val="en-US"/>
        </w:rPr>
        <w:tab/>
      </w:r>
      <w:r w:rsidRPr="006149D7">
        <w:rPr>
          <w:sz w:val="24"/>
          <w:lang w:val="en-US"/>
        </w:rPr>
        <w:tab/>
      </w:r>
      <w:r w:rsidR="000F1F53" w:rsidRPr="006149D7">
        <w:rPr>
          <w:sz w:val="24"/>
          <w:lang w:val="en-US"/>
        </w:rPr>
        <w:t xml:space="preserve">           </w:t>
      </w:r>
      <w:r w:rsidRPr="006149D7">
        <w:rPr>
          <w:sz w:val="24"/>
          <w:lang w:val="en-US"/>
        </w:rPr>
        <w:t>-</w:t>
      </w:r>
      <w:r w:rsidRPr="006149D7">
        <w:rPr>
          <w:sz w:val="24"/>
          <w:lang w:val="en-US"/>
        </w:rPr>
        <w:tab/>
        <w:t>10552-5</w:t>
      </w:r>
    </w:p>
    <w:p w14:paraId="3F4B9C5C" w14:textId="77777777" w:rsidR="00B91492" w:rsidRPr="002C65A3" w:rsidRDefault="00A45F18" w:rsidP="00B91492">
      <w:pPr>
        <w:pStyle w:val="Recuodecorpodetexto2"/>
        <w:numPr>
          <w:ilvl w:val="0"/>
          <w:numId w:val="7"/>
        </w:numPr>
        <w:tabs>
          <w:tab w:val="left" w:pos="1985"/>
        </w:tabs>
        <w:ind w:left="993" w:hanging="426"/>
        <w:rPr>
          <w:sz w:val="24"/>
          <w:lang w:val="en-US"/>
        </w:rPr>
      </w:pPr>
      <w:r w:rsidRPr="002C65A3">
        <w:rPr>
          <w:sz w:val="24"/>
          <w:lang w:val="en-US"/>
        </w:rPr>
        <w:t>CE</w:t>
      </w:r>
      <w:r w:rsidR="00B91492" w:rsidRPr="002C65A3">
        <w:rPr>
          <w:sz w:val="24"/>
          <w:lang w:val="en-US"/>
        </w:rPr>
        <w:tab/>
      </w:r>
      <w:r w:rsidR="00B91492" w:rsidRPr="002C65A3">
        <w:rPr>
          <w:sz w:val="24"/>
          <w:lang w:val="en-US"/>
        </w:rPr>
        <w:tab/>
      </w:r>
      <w:r w:rsidR="00B91492" w:rsidRPr="002C65A3">
        <w:rPr>
          <w:sz w:val="24"/>
          <w:lang w:val="en-US"/>
        </w:rPr>
        <w:tab/>
        <w:t>-</w:t>
      </w:r>
      <w:r w:rsidR="00B91492" w:rsidRPr="002C65A3">
        <w:rPr>
          <w:sz w:val="24"/>
          <w:lang w:val="en-US"/>
        </w:rPr>
        <w:tab/>
        <w:t>10552-56</w:t>
      </w:r>
    </w:p>
    <w:p w14:paraId="3F4B9C5D" w14:textId="77777777" w:rsidR="00A46FA6" w:rsidRPr="006149D7" w:rsidRDefault="00A46FA6" w:rsidP="008C0367">
      <w:pPr>
        <w:pStyle w:val="Recuodecorpodetexto2"/>
        <w:numPr>
          <w:ilvl w:val="0"/>
          <w:numId w:val="7"/>
        </w:numPr>
        <w:tabs>
          <w:tab w:val="left" w:pos="1985"/>
        </w:tabs>
        <w:ind w:left="993" w:hanging="426"/>
        <w:rPr>
          <w:sz w:val="24"/>
          <w:lang w:val="en-US"/>
        </w:rPr>
      </w:pPr>
      <w:r w:rsidRPr="006149D7">
        <w:rPr>
          <w:sz w:val="24"/>
          <w:lang w:val="en-US"/>
        </w:rPr>
        <w:t>TR-5</w:t>
      </w:r>
      <w:r w:rsidRPr="006149D7">
        <w:rPr>
          <w:sz w:val="24"/>
          <w:lang w:val="en-US"/>
        </w:rPr>
        <w:tab/>
      </w:r>
      <w:r w:rsidRPr="006149D7">
        <w:rPr>
          <w:sz w:val="24"/>
          <w:lang w:val="en-US"/>
        </w:rPr>
        <w:tab/>
      </w:r>
      <w:r w:rsidR="000F1F53" w:rsidRPr="006149D7">
        <w:rPr>
          <w:sz w:val="24"/>
          <w:lang w:val="en-US"/>
        </w:rPr>
        <w:t xml:space="preserve">           </w:t>
      </w:r>
      <w:r w:rsidRPr="006149D7">
        <w:rPr>
          <w:sz w:val="24"/>
          <w:lang w:val="en-US"/>
        </w:rPr>
        <w:t>-</w:t>
      </w:r>
      <w:r w:rsidRPr="006149D7">
        <w:rPr>
          <w:sz w:val="24"/>
          <w:lang w:val="en-US"/>
        </w:rPr>
        <w:tab/>
        <w:t>10552-47</w:t>
      </w:r>
    </w:p>
    <w:p w14:paraId="3F4B9C5E" w14:textId="77777777" w:rsidR="00A46FA6" w:rsidRPr="006149D7" w:rsidRDefault="001C4AAD" w:rsidP="008C0367">
      <w:pPr>
        <w:pStyle w:val="Recuodecorpodetexto2"/>
        <w:numPr>
          <w:ilvl w:val="0"/>
          <w:numId w:val="7"/>
        </w:numPr>
        <w:tabs>
          <w:tab w:val="left" w:pos="1985"/>
        </w:tabs>
        <w:ind w:left="993" w:hanging="426"/>
        <w:rPr>
          <w:sz w:val="24"/>
          <w:lang w:val="en-US"/>
        </w:rPr>
      </w:pPr>
      <w:r>
        <w:rPr>
          <w:sz w:val="24"/>
          <w:lang w:val="en-US"/>
        </w:rPr>
        <w:t xml:space="preserve">BRC       </w:t>
      </w:r>
      <w:r w:rsidR="008C0367">
        <w:rPr>
          <w:sz w:val="24"/>
          <w:lang w:val="en-US"/>
        </w:rPr>
        <w:t xml:space="preserve">    </w:t>
      </w:r>
      <w:r w:rsidR="000F1F53" w:rsidRPr="006149D7">
        <w:rPr>
          <w:sz w:val="24"/>
          <w:lang w:val="en-US"/>
        </w:rPr>
        <w:tab/>
      </w:r>
      <w:r w:rsidR="00A46FA6" w:rsidRPr="006149D7">
        <w:rPr>
          <w:sz w:val="24"/>
          <w:lang w:val="en-US"/>
        </w:rPr>
        <w:t>-</w:t>
      </w:r>
      <w:r w:rsidR="00A46FA6" w:rsidRPr="006149D7">
        <w:rPr>
          <w:sz w:val="24"/>
          <w:lang w:val="en-US"/>
        </w:rPr>
        <w:tab/>
        <w:t>10552-3</w:t>
      </w:r>
    </w:p>
    <w:p w14:paraId="3F4B9C5F" w14:textId="77777777" w:rsidR="00A46FA6" w:rsidRPr="008C0367" w:rsidRDefault="00833AC8" w:rsidP="008C0367">
      <w:pPr>
        <w:pStyle w:val="Recuodecorpodetexto2"/>
        <w:numPr>
          <w:ilvl w:val="0"/>
          <w:numId w:val="7"/>
        </w:numPr>
        <w:tabs>
          <w:tab w:val="left" w:pos="1985"/>
        </w:tabs>
        <w:ind w:left="993" w:hanging="426"/>
        <w:rPr>
          <w:sz w:val="24"/>
          <w:lang w:val="en-US"/>
        </w:rPr>
      </w:pPr>
      <w:r w:rsidRPr="006149D7">
        <w:rPr>
          <w:sz w:val="24"/>
          <w:lang w:val="en-US"/>
        </w:rPr>
        <w:t>CAV</w:t>
      </w:r>
      <w:r w:rsidR="00A46FA6" w:rsidRPr="006149D7">
        <w:rPr>
          <w:sz w:val="24"/>
          <w:lang w:val="en-US"/>
        </w:rPr>
        <w:tab/>
      </w:r>
      <w:r w:rsidR="00A46FA6" w:rsidRPr="006149D7">
        <w:rPr>
          <w:sz w:val="24"/>
          <w:lang w:val="en-US"/>
        </w:rPr>
        <w:tab/>
      </w:r>
      <w:r w:rsidR="000F1F53" w:rsidRPr="006149D7">
        <w:rPr>
          <w:sz w:val="24"/>
          <w:lang w:val="en-US"/>
        </w:rPr>
        <w:t xml:space="preserve">           </w:t>
      </w:r>
      <w:r w:rsidR="00A46FA6" w:rsidRPr="006149D7">
        <w:rPr>
          <w:sz w:val="24"/>
          <w:lang w:val="en-US"/>
        </w:rPr>
        <w:t>-</w:t>
      </w:r>
      <w:r w:rsidR="00A46FA6" w:rsidRPr="006149D7">
        <w:rPr>
          <w:sz w:val="24"/>
          <w:lang w:val="en-US"/>
        </w:rPr>
        <w:tab/>
        <w:t>10552</w:t>
      </w:r>
      <w:r w:rsidR="00A46FA6" w:rsidRPr="008C0367">
        <w:rPr>
          <w:sz w:val="24"/>
          <w:lang w:val="en-US"/>
        </w:rPr>
        <w:t>-4</w:t>
      </w:r>
    </w:p>
    <w:p w14:paraId="3F4B9C60" w14:textId="77777777" w:rsidR="00A46FA6" w:rsidRDefault="00A46FA6" w:rsidP="008C0367">
      <w:pPr>
        <w:pStyle w:val="Recuodecorpodetexto2"/>
        <w:numPr>
          <w:ilvl w:val="0"/>
          <w:numId w:val="7"/>
        </w:numPr>
        <w:tabs>
          <w:tab w:val="left" w:pos="1985"/>
        </w:tabs>
        <w:ind w:left="993" w:hanging="426"/>
        <w:rPr>
          <w:sz w:val="24"/>
        </w:rPr>
      </w:pPr>
      <w:r w:rsidRPr="008C0367">
        <w:rPr>
          <w:sz w:val="24"/>
          <w:lang w:val="en-US"/>
        </w:rPr>
        <w:t>TR-2</w:t>
      </w:r>
      <w:r w:rsidRPr="008C0367">
        <w:rPr>
          <w:sz w:val="24"/>
          <w:lang w:val="en-US"/>
        </w:rPr>
        <w:tab/>
      </w:r>
      <w:r w:rsidRPr="008C0367">
        <w:rPr>
          <w:sz w:val="24"/>
          <w:lang w:val="en-US"/>
        </w:rPr>
        <w:tab/>
      </w:r>
      <w:r w:rsidR="000F1F53" w:rsidRPr="008C0367">
        <w:rPr>
          <w:sz w:val="24"/>
          <w:lang w:val="en-US"/>
        </w:rPr>
        <w:t xml:space="preserve">           </w:t>
      </w:r>
      <w:r>
        <w:rPr>
          <w:sz w:val="24"/>
        </w:rPr>
        <w:t>-</w:t>
      </w:r>
      <w:r>
        <w:rPr>
          <w:sz w:val="24"/>
        </w:rPr>
        <w:tab/>
        <w:t>10552-6</w:t>
      </w:r>
    </w:p>
    <w:p w14:paraId="3F4B9C61" w14:textId="77777777" w:rsidR="00A46FA6" w:rsidRDefault="00A46FA6">
      <w:pPr>
        <w:pStyle w:val="Recuodecorpodetexto2"/>
        <w:ind w:left="851" w:firstLine="229"/>
        <w:rPr>
          <w:sz w:val="24"/>
        </w:rPr>
      </w:pPr>
    </w:p>
    <w:p w14:paraId="3F4B9C62" w14:textId="77777777" w:rsidR="00A46FA6" w:rsidRDefault="00A46FA6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O disjuntor 10524-3 pode ser utilizado somente em substituição aos seguintes </w:t>
      </w:r>
      <w:r w:rsidR="00295E94">
        <w:rPr>
          <w:sz w:val="24"/>
        </w:rPr>
        <w:t xml:space="preserve">disjuntores dos referidos </w:t>
      </w:r>
      <w:r w:rsidR="008C0367">
        <w:rPr>
          <w:sz w:val="24"/>
        </w:rPr>
        <w:t>Bays</w:t>
      </w:r>
      <w:r>
        <w:rPr>
          <w:sz w:val="24"/>
        </w:rPr>
        <w:t>:</w:t>
      </w:r>
    </w:p>
    <w:p w14:paraId="3F4B9C63" w14:textId="77777777" w:rsidR="00A46FA6" w:rsidRDefault="008C0367" w:rsidP="00764DBF">
      <w:pPr>
        <w:pStyle w:val="Recuodecorpodetexto2"/>
        <w:numPr>
          <w:ilvl w:val="0"/>
          <w:numId w:val="7"/>
        </w:numPr>
        <w:tabs>
          <w:tab w:val="left" w:pos="1985"/>
        </w:tabs>
        <w:ind w:left="851" w:hanging="284"/>
        <w:rPr>
          <w:sz w:val="24"/>
        </w:rPr>
      </w:pPr>
      <w:r>
        <w:rPr>
          <w:sz w:val="24"/>
        </w:rPr>
        <w:t>GET C-2</w:t>
      </w:r>
      <w:r w:rsidR="00A46FA6">
        <w:rPr>
          <w:sz w:val="24"/>
        </w:rPr>
        <w:tab/>
      </w:r>
      <w:r>
        <w:rPr>
          <w:sz w:val="24"/>
        </w:rPr>
        <w:t xml:space="preserve">   </w:t>
      </w:r>
      <w:r w:rsidR="00A46FA6">
        <w:rPr>
          <w:sz w:val="24"/>
        </w:rPr>
        <w:tab/>
        <w:t>-</w:t>
      </w:r>
      <w:r w:rsidR="00A46FA6">
        <w:rPr>
          <w:sz w:val="24"/>
        </w:rPr>
        <w:tab/>
        <w:t>10552-17</w:t>
      </w:r>
    </w:p>
    <w:p w14:paraId="3F4B9C64" w14:textId="77777777" w:rsidR="00A46FA6" w:rsidRDefault="00573091" w:rsidP="00764DBF">
      <w:pPr>
        <w:pStyle w:val="Recuodecorpodetexto2"/>
        <w:numPr>
          <w:ilvl w:val="0"/>
          <w:numId w:val="7"/>
        </w:numPr>
        <w:tabs>
          <w:tab w:val="left" w:pos="1985"/>
        </w:tabs>
        <w:ind w:left="851" w:hanging="284"/>
        <w:rPr>
          <w:sz w:val="24"/>
        </w:rPr>
      </w:pPr>
      <w:r>
        <w:rPr>
          <w:sz w:val="24"/>
        </w:rPr>
        <w:t>BAG</w:t>
      </w:r>
      <w:r w:rsidR="008C0367">
        <w:rPr>
          <w:sz w:val="24"/>
        </w:rPr>
        <w:t xml:space="preserve"> C-2</w:t>
      </w:r>
      <w:r w:rsidR="00A46FA6">
        <w:rPr>
          <w:sz w:val="24"/>
        </w:rPr>
        <w:tab/>
      </w:r>
      <w:r w:rsidR="008C0367">
        <w:rPr>
          <w:sz w:val="24"/>
        </w:rPr>
        <w:t xml:space="preserve">   </w:t>
      </w:r>
      <w:r w:rsidR="00A46FA6">
        <w:rPr>
          <w:sz w:val="24"/>
        </w:rPr>
        <w:tab/>
        <w:t>-</w:t>
      </w:r>
      <w:r w:rsidR="00A46FA6">
        <w:rPr>
          <w:sz w:val="24"/>
        </w:rPr>
        <w:tab/>
        <w:t>10552-18</w:t>
      </w:r>
    </w:p>
    <w:p w14:paraId="3F4B9C65" w14:textId="77777777" w:rsidR="00A46FA6" w:rsidRDefault="00A46FA6" w:rsidP="00764DBF">
      <w:pPr>
        <w:pStyle w:val="Recuodecorpodetexto2"/>
        <w:numPr>
          <w:ilvl w:val="0"/>
          <w:numId w:val="7"/>
        </w:numPr>
        <w:tabs>
          <w:tab w:val="left" w:pos="1985"/>
        </w:tabs>
        <w:ind w:left="851" w:hanging="284"/>
        <w:rPr>
          <w:sz w:val="24"/>
        </w:rPr>
      </w:pPr>
      <w:r>
        <w:rPr>
          <w:sz w:val="24"/>
        </w:rPr>
        <w:t>ARA</w:t>
      </w:r>
      <w:r>
        <w:rPr>
          <w:sz w:val="24"/>
        </w:rPr>
        <w:tab/>
      </w:r>
      <w:r w:rsidR="008C0367">
        <w:rPr>
          <w:sz w:val="24"/>
        </w:rPr>
        <w:t xml:space="preserve">   </w:t>
      </w:r>
      <w:r>
        <w:rPr>
          <w:sz w:val="24"/>
        </w:rPr>
        <w:tab/>
        <w:t>-</w:t>
      </w:r>
      <w:r>
        <w:rPr>
          <w:sz w:val="24"/>
        </w:rPr>
        <w:tab/>
        <w:t>10552-19</w:t>
      </w:r>
    </w:p>
    <w:p w14:paraId="3F4B9C66" w14:textId="77777777" w:rsidR="00A46FA6" w:rsidRDefault="008C0367" w:rsidP="00764DBF">
      <w:pPr>
        <w:pStyle w:val="Recuodecorpodetexto2"/>
        <w:numPr>
          <w:ilvl w:val="0"/>
          <w:numId w:val="7"/>
        </w:numPr>
        <w:tabs>
          <w:tab w:val="left" w:pos="1985"/>
        </w:tabs>
        <w:ind w:left="851" w:hanging="284"/>
        <w:rPr>
          <w:sz w:val="24"/>
        </w:rPr>
      </w:pPr>
      <w:r>
        <w:rPr>
          <w:sz w:val="24"/>
        </w:rPr>
        <w:t>OES</w:t>
      </w:r>
      <w:r w:rsidR="001C4AAD">
        <w:rPr>
          <w:sz w:val="24"/>
        </w:rPr>
        <w:t xml:space="preserve">       </w:t>
      </w:r>
      <w:r>
        <w:rPr>
          <w:sz w:val="24"/>
        </w:rPr>
        <w:t xml:space="preserve">   </w:t>
      </w:r>
      <w:r w:rsidR="00A46FA6">
        <w:rPr>
          <w:sz w:val="24"/>
        </w:rPr>
        <w:tab/>
      </w:r>
      <w:r w:rsidR="00A46FA6">
        <w:rPr>
          <w:sz w:val="24"/>
        </w:rPr>
        <w:tab/>
        <w:t>-</w:t>
      </w:r>
      <w:r w:rsidR="00A46FA6">
        <w:rPr>
          <w:sz w:val="24"/>
        </w:rPr>
        <w:tab/>
        <w:t>10552-20</w:t>
      </w:r>
    </w:p>
    <w:p w14:paraId="3F4B9C67" w14:textId="77777777" w:rsidR="0024527C" w:rsidRDefault="0024527C" w:rsidP="00764DBF">
      <w:pPr>
        <w:pStyle w:val="Recuodecorpodetexto2"/>
        <w:numPr>
          <w:ilvl w:val="0"/>
          <w:numId w:val="7"/>
        </w:numPr>
        <w:tabs>
          <w:tab w:val="left" w:pos="1985"/>
        </w:tabs>
        <w:ind w:left="851" w:hanging="284"/>
        <w:rPr>
          <w:sz w:val="24"/>
        </w:rPr>
      </w:pPr>
      <w:r>
        <w:rPr>
          <w:sz w:val="24"/>
        </w:rPr>
        <w:t>STO</w:t>
      </w:r>
      <w:r>
        <w:rPr>
          <w:sz w:val="24"/>
        </w:rPr>
        <w:tab/>
      </w:r>
      <w:r w:rsidR="008C0367">
        <w:rPr>
          <w:sz w:val="24"/>
        </w:rPr>
        <w:t xml:space="preserve">   </w:t>
      </w:r>
      <w:r>
        <w:rPr>
          <w:sz w:val="24"/>
        </w:rPr>
        <w:tab/>
        <w:t>-</w:t>
      </w:r>
      <w:r>
        <w:rPr>
          <w:sz w:val="24"/>
        </w:rPr>
        <w:tab/>
        <w:t>10552-21</w:t>
      </w:r>
    </w:p>
    <w:p w14:paraId="3F4B9C68" w14:textId="77777777" w:rsidR="00CA42A1" w:rsidRDefault="00CA42A1" w:rsidP="00CA42A1">
      <w:pPr>
        <w:pStyle w:val="Recuodecorpodetexto2"/>
        <w:tabs>
          <w:tab w:val="left" w:pos="1985"/>
        </w:tabs>
        <w:ind w:left="851" w:firstLine="0"/>
        <w:rPr>
          <w:sz w:val="24"/>
        </w:rPr>
      </w:pPr>
    </w:p>
    <w:p w14:paraId="3F4B9C69" w14:textId="77777777" w:rsidR="00A46FA6" w:rsidRDefault="00A46FA6">
      <w:pPr>
        <w:pStyle w:val="Recuodecorpodetexto2"/>
        <w:ind w:left="567" w:firstLine="0"/>
        <w:rPr>
          <w:sz w:val="24"/>
        </w:rPr>
      </w:pPr>
      <w:r>
        <w:rPr>
          <w:sz w:val="24"/>
        </w:rPr>
        <w:t>Todas as manobras descritas nest</w:t>
      </w:r>
      <w:r w:rsidR="00295E94">
        <w:rPr>
          <w:sz w:val="24"/>
        </w:rPr>
        <w:t>e</w:t>
      </w:r>
      <w:r>
        <w:rPr>
          <w:sz w:val="24"/>
        </w:rPr>
        <w:t xml:space="preserve"> </w:t>
      </w:r>
      <w:r w:rsidR="00295E94">
        <w:rPr>
          <w:sz w:val="24"/>
        </w:rPr>
        <w:t>manual</w:t>
      </w:r>
      <w:r>
        <w:rPr>
          <w:sz w:val="24"/>
        </w:rPr>
        <w:t xml:space="preserve"> foram elaboradas respeitando o sistema de intertravamento</w:t>
      </w:r>
      <w:r w:rsidR="008C5019">
        <w:rPr>
          <w:sz w:val="24"/>
        </w:rPr>
        <w:t>, conforme manual específico da Subestação</w:t>
      </w:r>
      <w:r w:rsidR="00F27AC9">
        <w:rPr>
          <w:sz w:val="24"/>
        </w:rPr>
        <w:t xml:space="preserve"> Bauru</w:t>
      </w:r>
      <w:r>
        <w:rPr>
          <w:sz w:val="24"/>
        </w:rPr>
        <w:t>.</w:t>
      </w:r>
    </w:p>
    <w:p w14:paraId="3F4B9C6A" w14:textId="7EF51D77" w:rsidR="00CA42A1" w:rsidRPr="00CA42A1" w:rsidRDefault="00CA42A1" w:rsidP="00CA42A1">
      <w:pPr>
        <w:pStyle w:val="Recuodecorpodetexto2"/>
        <w:tabs>
          <w:tab w:val="left" w:pos="2410"/>
          <w:tab w:val="left" w:pos="3402"/>
        </w:tabs>
        <w:ind w:left="567" w:firstLine="0"/>
        <w:jc w:val="left"/>
        <w:rPr>
          <w:caps/>
          <w:sz w:val="24"/>
        </w:rPr>
        <w:sectPr w:rsidR="00CA42A1" w:rsidRPr="00CA42A1" w:rsidSect="00C302FD">
          <w:headerReference w:type="default" r:id="rId9"/>
          <w:footerReference w:type="default" r:id="rId10"/>
          <w:type w:val="nextColumn"/>
          <w:pgSz w:w="11907" w:h="16840" w:code="9"/>
          <w:pgMar w:top="851" w:right="851" w:bottom="851" w:left="851" w:header="851" w:footer="851" w:gutter="0"/>
          <w:paperSrc w:first="7" w:other="7"/>
          <w:pgNumType w:start="1"/>
          <w:cols w:space="720"/>
          <w:titlePg/>
          <w:docGrid w:linePitch="272"/>
        </w:sectPr>
      </w:pPr>
      <w:r>
        <w:rPr>
          <w:sz w:val="24"/>
        </w:rPr>
        <w:t>E</w:t>
      </w:r>
      <w:r w:rsidRPr="00CA42A1">
        <w:rPr>
          <w:sz w:val="24"/>
        </w:rPr>
        <w:t xml:space="preserve">m caso de impedimento do 10524-1 ou 10524-3 os respectivos </w:t>
      </w:r>
      <w:r w:rsidR="00C302FD" w:rsidRPr="00CA42A1">
        <w:rPr>
          <w:sz w:val="24"/>
        </w:rPr>
        <w:t>Bays</w:t>
      </w:r>
      <w:r w:rsidRPr="00CA42A1">
        <w:rPr>
          <w:sz w:val="24"/>
        </w:rPr>
        <w:t xml:space="preserve"> atendidos</w:t>
      </w:r>
      <w:r w:rsidR="00D7208D">
        <w:rPr>
          <w:sz w:val="24"/>
        </w:rPr>
        <w:t xml:space="preserve"> somente p</w:t>
      </w:r>
      <w:r w:rsidRPr="00CA42A1">
        <w:rPr>
          <w:sz w:val="24"/>
        </w:rPr>
        <w:t xml:space="preserve">odem </w:t>
      </w:r>
      <w:r>
        <w:rPr>
          <w:sz w:val="24"/>
        </w:rPr>
        <w:t>ser transferidos de B</w:t>
      </w:r>
      <w:r w:rsidRPr="00CA42A1">
        <w:rPr>
          <w:sz w:val="24"/>
        </w:rPr>
        <w:t>arra</w:t>
      </w:r>
      <w:r w:rsidR="00D7208D">
        <w:rPr>
          <w:sz w:val="24"/>
        </w:rPr>
        <w:t xml:space="preserve"> com desligamento</w:t>
      </w:r>
      <w:r w:rsidR="000F1573">
        <w:rPr>
          <w:sz w:val="24"/>
        </w:rPr>
        <w:t xml:space="preserve"> (com pique)</w:t>
      </w:r>
      <w:r>
        <w:rPr>
          <w:sz w:val="24"/>
        </w:rPr>
        <w:t>.</w:t>
      </w:r>
    </w:p>
    <w:p w14:paraId="3F4B9C6B" w14:textId="77777777" w:rsidR="00A46FA6" w:rsidRDefault="00A46FA6" w:rsidP="00A85CD8">
      <w:pPr>
        <w:pStyle w:val="Ttulo2"/>
        <w:ind w:firstLine="567"/>
      </w:pPr>
      <w:bookmarkStart w:id="23" w:name="_Toc513533759"/>
      <w:bookmarkStart w:id="24" w:name="_Toc136595495"/>
      <w:r>
        <w:lastRenderedPageBreak/>
        <w:t>4.2.</w:t>
      </w:r>
      <w:r>
        <w:tab/>
      </w:r>
      <w:r w:rsidRPr="00E900A6">
        <w:rPr>
          <w:highlight w:val="yellow"/>
        </w:rPr>
        <w:t>ESQUEMA UNIFILAR DE MANOBRAS</w:t>
      </w:r>
      <w:bookmarkEnd w:id="23"/>
      <w:bookmarkEnd w:id="24"/>
    </w:p>
    <w:p w14:paraId="3F4B9C6C" w14:textId="77777777" w:rsidR="00A46FA6" w:rsidRDefault="00A46FA6" w:rsidP="00B62FD8">
      <w:pPr>
        <w:pStyle w:val="Ttulo2"/>
      </w:pPr>
    </w:p>
    <w:p w14:paraId="3F4B9C6D" w14:textId="77777777" w:rsidR="00A46FA6" w:rsidRDefault="00A46FA6"/>
    <w:p w14:paraId="3F4B9C6E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C6F" w14:textId="77777777" w:rsidR="00A46FA6" w:rsidRDefault="001C4AAD" w:rsidP="003C7F43">
      <w:pPr>
        <w:pStyle w:val="Recuodecorpodetexto2"/>
        <w:numPr>
          <w:ilvl w:val="0"/>
          <w:numId w:val="7"/>
        </w:numPr>
        <w:tabs>
          <w:tab w:val="left" w:pos="1985"/>
        </w:tabs>
        <w:ind w:left="851" w:hanging="284"/>
        <w:jc w:val="center"/>
        <w:rPr>
          <w:sz w:val="24"/>
        </w:rPr>
        <w:sectPr w:rsidR="00A46FA6" w:rsidSect="00C302FD">
          <w:headerReference w:type="even" r:id="rId11"/>
          <w:headerReference w:type="default" r:id="rId12"/>
          <w:headerReference w:type="first" r:id="rId13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noProof/>
          <w:sz w:val="24"/>
        </w:rPr>
        <w:drawing>
          <wp:inline distT="0" distB="0" distL="0" distR="0" wp14:anchorId="3F4BA66D" wp14:editId="3F4BA66E">
            <wp:extent cx="9361170" cy="44456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_cinza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C70" w14:textId="77777777" w:rsidR="00A46FA6" w:rsidRDefault="00B62FD8" w:rsidP="00A85CD8">
      <w:pPr>
        <w:pStyle w:val="Ttulo2"/>
        <w:ind w:firstLine="720"/>
      </w:pPr>
      <w:bookmarkStart w:id="25" w:name="_Toc513533760"/>
      <w:bookmarkStart w:id="26" w:name="_Toc136595496"/>
      <w:r>
        <w:lastRenderedPageBreak/>
        <w:t>4.3</w:t>
      </w:r>
      <w:r w:rsidR="00405259" w:rsidRPr="00E900A6">
        <w:rPr>
          <w:highlight w:val="yellow"/>
        </w:rPr>
        <w:t xml:space="preserve">. </w:t>
      </w:r>
      <w:r w:rsidRPr="00E900A6">
        <w:rPr>
          <w:highlight w:val="yellow"/>
        </w:rPr>
        <w:t xml:space="preserve"> </w:t>
      </w:r>
      <w:r w:rsidR="00A46FA6" w:rsidRPr="00E900A6">
        <w:rPr>
          <w:highlight w:val="yellow"/>
        </w:rPr>
        <w:t>ESQUEMA UNIFILAR DE MANOBRAS – IDENTIFICAÇÃO DOS TRAVESSÕES</w:t>
      </w:r>
      <w:bookmarkEnd w:id="25"/>
      <w:bookmarkEnd w:id="26"/>
    </w:p>
    <w:p w14:paraId="3F4B9C71" w14:textId="77777777" w:rsidR="007E3A0F" w:rsidRPr="007E3A0F" w:rsidRDefault="007E3A0F" w:rsidP="007E3A0F"/>
    <w:p w14:paraId="3F4B9C72" w14:textId="77777777" w:rsidR="00A46FA6" w:rsidRDefault="00A46FA6" w:rsidP="003C7F43"/>
    <w:p w14:paraId="3F4B9C73" w14:textId="77777777" w:rsidR="00A46FA6" w:rsidRPr="003C7F43" w:rsidRDefault="001C4AAD" w:rsidP="003C7F43">
      <w:pPr>
        <w:rPr>
          <w:rFonts w:ascii="Arial" w:hAnsi="Arial"/>
          <w:b/>
          <w:sz w:val="24"/>
        </w:rPr>
      </w:pPr>
      <w:bookmarkStart w:id="27" w:name="_Toc513473532"/>
      <w:bookmarkStart w:id="28" w:name="_Toc513533761"/>
      <w:bookmarkStart w:id="29" w:name="_Toc513534580"/>
      <w:bookmarkStart w:id="30" w:name="_Toc513536902"/>
      <w:r w:rsidRPr="003C7F43">
        <w:rPr>
          <w:b/>
          <w:noProof/>
        </w:rPr>
        <w:drawing>
          <wp:inline distT="0" distB="0" distL="0" distR="0" wp14:anchorId="3F4BA66F" wp14:editId="3F4BA670">
            <wp:extent cx="9361170" cy="482473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vessoes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FA6" w:rsidRPr="003C7F43">
        <w:rPr>
          <w:b/>
        </w:rPr>
        <w:br w:type="page"/>
      </w:r>
      <w:r w:rsidR="00A46FA6" w:rsidRPr="003C7F43">
        <w:rPr>
          <w:rFonts w:ascii="Arial" w:hAnsi="Arial"/>
          <w:b/>
          <w:sz w:val="24"/>
        </w:rPr>
        <w:lastRenderedPageBreak/>
        <w:t>4.4.</w:t>
      </w:r>
      <w:r w:rsidR="00A46FA6" w:rsidRPr="003C7F43">
        <w:rPr>
          <w:rFonts w:ascii="Arial" w:hAnsi="Arial"/>
          <w:b/>
          <w:sz w:val="24"/>
        </w:rPr>
        <w:tab/>
      </w:r>
      <w:r w:rsidR="00A46FA6" w:rsidRPr="00E900A6">
        <w:rPr>
          <w:rFonts w:ascii="Arial" w:hAnsi="Arial"/>
          <w:b/>
          <w:sz w:val="24"/>
          <w:highlight w:val="yellow"/>
        </w:rPr>
        <w:t>CONFIGURAÇÃO NORMAL DE OPERAÇÃO</w:t>
      </w:r>
      <w:bookmarkEnd w:id="27"/>
      <w:bookmarkEnd w:id="28"/>
      <w:bookmarkEnd w:id="29"/>
      <w:bookmarkEnd w:id="30"/>
    </w:p>
    <w:p w14:paraId="3F4B9C74" w14:textId="77777777" w:rsidR="007E3A0F" w:rsidRPr="007E3A0F" w:rsidRDefault="007E3A0F" w:rsidP="007E3A0F"/>
    <w:p w14:paraId="3F4B9C75" w14:textId="77777777" w:rsidR="00A46FA6" w:rsidRDefault="00A46FA6">
      <w:pPr>
        <w:jc w:val="center"/>
      </w:pPr>
    </w:p>
    <w:p w14:paraId="3F4B9C76" w14:textId="77777777" w:rsidR="00A46FA6" w:rsidRDefault="00A46FA6">
      <w:pPr>
        <w:jc w:val="center"/>
      </w:pPr>
    </w:p>
    <w:p w14:paraId="3F4B9C77" w14:textId="77777777" w:rsidR="00A46FA6" w:rsidRDefault="00903D60">
      <w:pPr>
        <w:rPr>
          <w:rFonts w:ascii="Arial" w:hAnsi="Arial"/>
          <w:sz w:val="24"/>
        </w:rPr>
        <w:sectPr w:rsidR="00A46FA6" w:rsidSect="00C302FD"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  <w:docGrid w:linePitch="272"/>
        </w:sectPr>
      </w:pPr>
      <w:r>
        <w:rPr>
          <w:rFonts w:ascii="Arial" w:hAnsi="Arial"/>
          <w:noProof/>
          <w:sz w:val="24"/>
        </w:rPr>
        <w:drawing>
          <wp:inline distT="0" distB="0" distL="0" distR="0" wp14:anchorId="3F4BA671" wp14:editId="3F4BA672">
            <wp:extent cx="9361170" cy="446595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C78" w14:textId="77777777" w:rsidR="00A46FA6" w:rsidRPr="00A85CD8" w:rsidRDefault="00A46FA6" w:rsidP="00A85CD8">
      <w:pPr>
        <w:pStyle w:val="Ttulo2"/>
        <w:ind w:firstLine="720"/>
      </w:pPr>
      <w:bookmarkStart w:id="31" w:name="_Toc513533762"/>
      <w:bookmarkStart w:id="32" w:name="_Toc136595497"/>
      <w:r w:rsidRPr="00A85CD8">
        <w:lastRenderedPageBreak/>
        <w:t>4.4.1.</w:t>
      </w:r>
      <w:r w:rsidRPr="00A85CD8">
        <w:tab/>
        <w:t>OBJETIVO</w:t>
      </w:r>
      <w:bookmarkEnd w:id="31"/>
      <w:bookmarkEnd w:id="32"/>
    </w:p>
    <w:p w14:paraId="3F4B9C79" w14:textId="77777777" w:rsidR="00A46FA6" w:rsidRDefault="00A46FA6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Para definição </w:t>
      </w:r>
      <w:r w:rsidR="00F27AC9">
        <w:rPr>
          <w:sz w:val="24"/>
        </w:rPr>
        <w:t xml:space="preserve">da Configuração adotada como </w:t>
      </w:r>
      <w:r w:rsidR="008D112B" w:rsidRPr="000F1F53">
        <w:rPr>
          <w:sz w:val="24"/>
        </w:rPr>
        <w:t>Normal</w:t>
      </w:r>
      <w:r>
        <w:rPr>
          <w:sz w:val="24"/>
        </w:rPr>
        <w:t>, foram estudados os comportamentos em regime permanente e dinâmico das diferentes configurações.</w:t>
      </w:r>
    </w:p>
    <w:p w14:paraId="3F4B9C7A" w14:textId="77777777" w:rsidR="00A46FA6" w:rsidRDefault="00A46FA6">
      <w:pPr>
        <w:pStyle w:val="Recuodecorpodetexto2"/>
        <w:ind w:left="567" w:firstLine="0"/>
        <w:rPr>
          <w:sz w:val="24"/>
        </w:rPr>
      </w:pPr>
      <w:r>
        <w:rPr>
          <w:sz w:val="24"/>
        </w:rPr>
        <w:t>A configuração adotada foi a que apresentou melhores resultados em regime de operação normal e de emergência quando de perda de circuitos duplos ligados a Subestação e a que também menos alterou os limites convencionados para operação do Sistema de 440kV.</w:t>
      </w:r>
    </w:p>
    <w:p w14:paraId="3F4B9C7B" w14:textId="77777777" w:rsidR="00A46FA6" w:rsidRDefault="00A46FA6">
      <w:pPr>
        <w:pStyle w:val="Recuodecorpodetexto2"/>
        <w:ind w:left="567" w:firstLine="0"/>
        <w:rPr>
          <w:sz w:val="24"/>
        </w:rPr>
      </w:pPr>
      <w:r>
        <w:rPr>
          <w:sz w:val="24"/>
        </w:rPr>
        <w:t>Além da simulação em regime permanente foi verificado também o comportamento dinâmico do Sistema Interligado como um todo.</w:t>
      </w:r>
    </w:p>
    <w:p w14:paraId="3F4B9C7C" w14:textId="77777777" w:rsidR="00A46FA6" w:rsidRDefault="00A46FA6">
      <w:pPr>
        <w:pStyle w:val="Recuodecorpodetexto2"/>
        <w:ind w:left="567" w:firstLine="0"/>
        <w:rPr>
          <w:sz w:val="24"/>
        </w:rPr>
      </w:pPr>
    </w:p>
    <w:p w14:paraId="3F4B9C7D" w14:textId="77777777" w:rsidR="00A46FA6" w:rsidRDefault="00A46FA6">
      <w:pPr>
        <w:pStyle w:val="Recuodecorpodetexto2"/>
        <w:ind w:left="1560" w:hanging="993"/>
        <w:rPr>
          <w:i/>
          <w:sz w:val="24"/>
        </w:rPr>
      </w:pPr>
      <w:r>
        <w:rPr>
          <w:b/>
          <w:i/>
          <w:sz w:val="24"/>
        </w:rPr>
        <w:t>NOTA:</w:t>
      </w:r>
      <w:r>
        <w:rPr>
          <w:b/>
          <w:i/>
          <w:sz w:val="24"/>
        </w:rPr>
        <w:tab/>
      </w:r>
      <w:r w:rsidR="004257E9" w:rsidRPr="004257E9">
        <w:rPr>
          <w:b/>
          <w:i/>
          <w:sz w:val="24"/>
        </w:rPr>
        <w:t>alertamos que em algumas configurações alternativas poderá ocorrer sobrecarga nos</w:t>
      </w:r>
      <w:r w:rsidR="0099521A">
        <w:rPr>
          <w:b/>
          <w:i/>
          <w:sz w:val="24"/>
        </w:rPr>
        <w:t xml:space="preserve"> travessões 1 ou 2 do 10524-1. P</w:t>
      </w:r>
      <w:r w:rsidR="004257E9" w:rsidRPr="004257E9">
        <w:rPr>
          <w:b/>
          <w:i/>
          <w:sz w:val="24"/>
        </w:rPr>
        <w:t>ara tanto quando da aplicação destas configurações informaremos as manobras de adoção</w:t>
      </w:r>
      <w:r w:rsidR="003C600D">
        <w:rPr>
          <w:i/>
          <w:sz w:val="24"/>
        </w:rPr>
        <w:t>.</w:t>
      </w:r>
    </w:p>
    <w:p w14:paraId="3F4B9C7E" w14:textId="77777777" w:rsidR="00A46FA6" w:rsidRDefault="00A46FA6">
      <w:pPr>
        <w:pStyle w:val="Corpodetexto2"/>
      </w:pPr>
    </w:p>
    <w:p w14:paraId="3F4B9C7F" w14:textId="77777777" w:rsidR="00A46FA6" w:rsidRDefault="00A46FA6">
      <w:pPr>
        <w:pStyle w:val="Corpodetexto2"/>
      </w:pPr>
    </w:p>
    <w:p w14:paraId="3F4B9C80" w14:textId="77777777" w:rsidR="00A46FA6" w:rsidRDefault="00A46FA6" w:rsidP="00A85CD8">
      <w:pPr>
        <w:pStyle w:val="Ttulo2"/>
        <w:ind w:firstLine="720"/>
      </w:pPr>
      <w:bookmarkStart w:id="33" w:name="_Toc513533763"/>
      <w:bookmarkStart w:id="34" w:name="_Toc136595498"/>
      <w:r>
        <w:t>4.4.2.</w:t>
      </w:r>
      <w:r>
        <w:tab/>
        <w:t>DESCRIÇÃO DA CONFIGURAÇÃO</w:t>
      </w:r>
      <w:r w:rsidR="00D64B77">
        <w:t xml:space="preserve"> NORMAL</w:t>
      </w:r>
      <w:r>
        <w:t>:</w:t>
      </w:r>
      <w:bookmarkEnd w:id="33"/>
      <w:bookmarkEnd w:id="34"/>
    </w:p>
    <w:p w14:paraId="3F4B9C81" w14:textId="77777777" w:rsidR="00A46FA6" w:rsidRDefault="00A46FA6" w:rsidP="00405259">
      <w:pPr>
        <w:pStyle w:val="Ttulo2"/>
        <w:rPr>
          <w:sz w:val="16"/>
        </w:rPr>
      </w:pPr>
    </w:p>
    <w:p w14:paraId="3F4B9C82" w14:textId="77777777" w:rsidR="00A46FA6" w:rsidRDefault="00A46FA6">
      <w:pPr>
        <w:pStyle w:val="Corpodetexto2"/>
        <w:rPr>
          <w:sz w:val="16"/>
        </w:rPr>
      </w:pPr>
    </w:p>
    <w:p w14:paraId="3F4B9C83" w14:textId="77777777" w:rsidR="00A46FA6" w:rsidRPr="007721D4" w:rsidRDefault="00D64B77" w:rsidP="00A46FA6">
      <w:pPr>
        <w:pStyle w:val="Corpodetexto2"/>
        <w:numPr>
          <w:ilvl w:val="0"/>
          <w:numId w:val="2"/>
        </w:numPr>
        <w:tabs>
          <w:tab w:val="clear" w:pos="360"/>
        </w:tabs>
        <w:spacing w:before="60" w:after="60"/>
        <w:ind w:left="1276" w:hanging="425"/>
      </w:pPr>
      <w:r>
        <w:t>Segmento 1</w:t>
      </w:r>
      <w:r w:rsidR="00D066B8">
        <w:t xml:space="preserve"> (magenta)</w:t>
      </w:r>
      <w:r>
        <w:t xml:space="preserve">: compreende os seguintes Bays conectados: </w:t>
      </w:r>
      <w:r w:rsidR="00D066B8">
        <w:t>ASS</w:t>
      </w:r>
      <w:r>
        <w:t xml:space="preserve">, </w:t>
      </w:r>
      <w:r w:rsidR="00573091">
        <w:t>BAG</w:t>
      </w:r>
      <w:r w:rsidR="00D066B8">
        <w:t xml:space="preserve"> C-1, </w:t>
      </w:r>
      <w:r w:rsidR="00A45F18" w:rsidRPr="007721D4">
        <w:t>CE</w:t>
      </w:r>
      <w:r w:rsidR="00D066B8" w:rsidRPr="007721D4">
        <w:t>, TR-5, CAV</w:t>
      </w:r>
      <w:r w:rsidRPr="007721D4">
        <w:t xml:space="preserve"> e </w:t>
      </w:r>
      <w:r w:rsidR="00D066B8" w:rsidRPr="007721D4">
        <w:t>TR-2</w:t>
      </w:r>
      <w:r w:rsidR="00A46FA6" w:rsidRPr="007721D4">
        <w:t>.</w:t>
      </w:r>
    </w:p>
    <w:p w14:paraId="3F4B9C84" w14:textId="46F63D41" w:rsidR="00D64B77" w:rsidRDefault="00D64B77" w:rsidP="00D64B77">
      <w:pPr>
        <w:pStyle w:val="Corpodetexto2"/>
        <w:numPr>
          <w:ilvl w:val="0"/>
          <w:numId w:val="2"/>
        </w:numPr>
        <w:tabs>
          <w:tab w:val="clear" w:pos="360"/>
        </w:tabs>
        <w:spacing w:before="60" w:after="60"/>
        <w:ind w:left="1276" w:hanging="425"/>
      </w:pPr>
      <w:r>
        <w:t>Segmento 2</w:t>
      </w:r>
      <w:r w:rsidR="00D066B8">
        <w:t xml:space="preserve"> (azul)</w:t>
      </w:r>
      <w:r>
        <w:t xml:space="preserve">: compreende os seguintes Bays conectados: GET C-2, </w:t>
      </w:r>
      <w:r w:rsidR="004355CC">
        <w:t>ARA e</w:t>
      </w:r>
      <w:r>
        <w:t xml:space="preserve"> OES.</w:t>
      </w:r>
    </w:p>
    <w:p w14:paraId="3F4B9C85" w14:textId="532A27A8" w:rsidR="00D64B77" w:rsidRDefault="00D64B77" w:rsidP="00D64B77">
      <w:pPr>
        <w:pStyle w:val="Corpodetexto2"/>
        <w:numPr>
          <w:ilvl w:val="0"/>
          <w:numId w:val="2"/>
        </w:numPr>
        <w:tabs>
          <w:tab w:val="clear" w:pos="360"/>
        </w:tabs>
        <w:spacing w:before="60" w:after="60"/>
        <w:ind w:left="1276" w:hanging="425"/>
      </w:pPr>
      <w:r>
        <w:t>Segmento 3</w:t>
      </w:r>
      <w:r w:rsidR="00D066B8">
        <w:t xml:space="preserve"> (verde)</w:t>
      </w:r>
      <w:r>
        <w:t>: compreende os seguintes Bays conectados: GET C-</w:t>
      </w:r>
      <w:r w:rsidR="00D066B8">
        <w:t>1</w:t>
      </w:r>
      <w:r>
        <w:t xml:space="preserve">, </w:t>
      </w:r>
      <w:r w:rsidR="00D066B8">
        <w:t>TR-</w:t>
      </w:r>
      <w:r w:rsidR="004355CC">
        <w:t>1 e</w:t>
      </w:r>
      <w:r>
        <w:t xml:space="preserve"> </w:t>
      </w:r>
      <w:r w:rsidR="00AB4B63">
        <w:t>BRC</w:t>
      </w:r>
      <w:r>
        <w:t>.</w:t>
      </w:r>
    </w:p>
    <w:p w14:paraId="3F4B9C86" w14:textId="77777777" w:rsidR="00D64B77" w:rsidRDefault="00D64B77" w:rsidP="00D64B77">
      <w:pPr>
        <w:pStyle w:val="Corpodetexto2"/>
        <w:numPr>
          <w:ilvl w:val="0"/>
          <w:numId w:val="2"/>
        </w:numPr>
        <w:tabs>
          <w:tab w:val="clear" w:pos="360"/>
        </w:tabs>
        <w:spacing w:before="60" w:after="60"/>
        <w:ind w:left="1276" w:hanging="425"/>
      </w:pPr>
      <w:r>
        <w:t>Segmento 4</w:t>
      </w:r>
      <w:r w:rsidR="00D066B8">
        <w:t xml:space="preserve"> (vermelho)</w:t>
      </w:r>
      <w:r>
        <w:t xml:space="preserve">: compreende os seguintes Bays conectados: </w:t>
      </w:r>
      <w:r w:rsidR="00573091">
        <w:t>BAG</w:t>
      </w:r>
      <w:r>
        <w:t xml:space="preserve"> C-2 e </w:t>
      </w:r>
      <w:r w:rsidR="00D066B8">
        <w:t>STO.</w:t>
      </w:r>
    </w:p>
    <w:p w14:paraId="3F4B9C87" w14:textId="77777777" w:rsidR="00A46FA6" w:rsidRDefault="00A46FA6" w:rsidP="00A46FA6">
      <w:pPr>
        <w:pStyle w:val="Corpodetexto2"/>
        <w:numPr>
          <w:ilvl w:val="0"/>
          <w:numId w:val="2"/>
        </w:numPr>
        <w:tabs>
          <w:tab w:val="clear" w:pos="360"/>
        </w:tabs>
        <w:spacing w:before="60" w:after="60"/>
        <w:ind w:left="1276" w:hanging="425"/>
      </w:pPr>
      <w:r>
        <w:t>Travessão 1 do 10524-1: Conecta a BR-1</w:t>
      </w:r>
      <w:r w:rsidR="00406554">
        <w:t>B</w:t>
      </w:r>
      <w:r>
        <w:t xml:space="preserve"> à BR-4</w:t>
      </w:r>
      <w:r w:rsidR="00406554">
        <w:t>B</w:t>
      </w:r>
      <w:r>
        <w:t>.</w:t>
      </w:r>
    </w:p>
    <w:p w14:paraId="3F4B9C88" w14:textId="77777777" w:rsidR="00A46FA6" w:rsidRDefault="00A46FA6" w:rsidP="00A46FA6">
      <w:pPr>
        <w:pStyle w:val="Corpodetexto2"/>
        <w:numPr>
          <w:ilvl w:val="0"/>
          <w:numId w:val="2"/>
        </w:numPr>
        <w:tabs>
          <w:tab w:val="clear" w:pos="360"/>
        </w:tabs>
        <w:spacing w:before="60" w:after="60"/>
        <w:ind w:left="1276" w:hanging="425"/>
      </w:pPr>
      <w:r>
        <w:t>Travessão 2 do 10524-1: Conecta a BR-2</w:t>
      </w:r>
      <w:r w:rsidR="00406554">
        <w:t>B</w:t>
      </w:r>
      <w:r>
        <w:t xml:space="preserve"> à BR-3</w:t>
      </w:r>
      <w:r w:rsidR="00406554">
        <w:t>B</w:t>
      </w:r>
      <w:r>
        <w:t>.</w:t>
      </w:r>
    </w:p>
    <w:p w14:paraId="3F4B9C89" w14:textId="77777777" w:rsidR="00A46FA6" w:rsidRDefault="00A46FA6" w:rsidP="00A46FA6">
      <w:pPr>
        <w:pStyle w:val="Corpodetexto2"/>
        <w:numPr>
          <w:ilvl w:val="0"/>
          <w:numId w:val="2"/>
        </w:numPr>
        <w:tabs>
          <w:tab w:val="clear" w:pos="360"/>
        </w:tabs>
        <w:spacing w:before="60" w:after="60"/>
        <w:ind w:left="1276" w:hanging="425"/>
      </w:pPr>
      <w:r>
        <w:t>Travessão 1 do 10524-3: Conecta a BR-1</w:t>
      </w:r>
      <w:r w:rsidR="00406554">
        <w:t>D</w:t>
      </w:r>
      <w:r>
        <w:t xml:space="preserve"> à BR-4</w:t>
      </w:r>
      <w:r w:rsidR="00406554">
        <w:t>D</w:t>
      </w:r>
      <w:r>
        <w:t>.</w:t>
      </w:r>
    </w:p>
    <w:p w14:paraId="3F4B9C8A" w14:textId="77777777" w:rsidR="00A46FA6" w:rsidRDefault="00A46FA6" w:rsidP="00A46FA6">
      <w:pPr>
        <w:pStyle w:val="Corpodetexto2"/>
        <w:numPr>
          <w:ilvl w:val="0"/>
          <w:numId w:val="2"/>
        </w:numPr>
        <w:tabs>
          <w:tab w:val="clear" w:pos="360"/>
        </w:tabs>
        <w:spacing w:before="60" w:after="60"/>
        <w:ind w:left="1276" w:hanging="425"/>
      </w:pPr>
      <w:r>
        <w:t>Travessão 2 do 10524-3: Conecta a BR-2</w:t>
      </w:r>
      <w:r w:rsidR="00406554">
        <w:t>D</w:t>
      </w:r>
      <w:r>
        <w:t xml:space="preserve"> à BR-3</w:t>
      </w:r>
      <w:r w:rsidR="00406554">
        <w:t>D</w:t>
      </w:r>
      <w:r>
        <w:t>.</w:t>
      </w:r>
    </w:p>
    <w:p w14:paraId="3F4B9C8B" w14:textId="77777777" w:rsidR="00D066B8" w:rsidRDefault="00D066B8" w:rsidP="00D066B8">
      <w:pPr>
        <w:pStyle w:val="Corpodetexto2"/>
        <w:spacing w:before="60" w:after="60"/>
        <w:ind w:left="1276"/>
      </w:pPr>
    </w:p>
    <w:p w14:paraId="3F4B9C8C" w14:textId="77777777" w:rsidR="00A46FA6" w:rsidRDefault="00A46FA6">
      <w:pPr>
        <w:pStyle w:val="Corpodetexto2"/>
        <w:spacing w:before="60" w:after="60"/>
        <w:ind w:left="1276" w:hanging="1276"/>
      </w:pPr>
      <w:r>
        <w:rPr>
          <w:b/>
        </w:rPr>
        <w:t xml:space="preserve">Obs.:  </w:t>
      </w:r>
      <w:r>
        <w:t>1.</w:t>
      </w:r>
      <w:r>
        <w:rPr>
          <w:b/>
        </w:rPr>
        <w:t xml:space="preserve"> </w:t>
      </w:r>
      <w:r>
        <w:t>Nesta configuração os disjuntores de paralelo 10524-1</w:t>
      </w:r>
      <w:r w:rsidR="00D066B8">
        <w:t xml:space="preserve">, </w:t>
      </w:r>
      <w:r>
        <w:t>3,</w:t>
      </w:r>
      <w:r w:rsidR="00D066B8">
        <w:t xml:space="preserve"> 5 e 6</w:t>
      </w:r>
      <w:r>
        <w:t xml:space="preserve"> operam normalmente ligados.</w:t>
      </w:r>
    </w:p>
    <w:p w14:paraId="3F4B9C8D" w14:textId="77777777" w:rsidR="00A46FA6" w:rsidRPr="00406554" w:rsidRDefault="00A46FA6" w:rsidP="00764DBF">
      <w:pPr>
        <w:pStyle w:val="Corpodetexto2"/>
        <w:numPr>
          <w:ilvl w:val="0"/>
          <w:numId w:val="11"/>
        </w:numPr>
        <w:spacing w:before="60" w:after="60"/>
        <w:rPr>
          <w:sz w:val="16"/>
        </w:rPr>
      </w:pPr>
      <w:r>
        <w:t>Devido ao fator limitan</w:t>
      </w:r>
      <w:r w:rsidR="002831D9">
        <w:t>te dos seccionadores (3150</w:t>
      </w:r>
      <w:r>
        <w:t xml:space="preserve"> A), toda modalidade alternativa em que a SE ficar operando somente por um travessão, haverá necessidade de monitoramento da corrente neste travessão.</w:t>
      </w:r>
    </w:p>
    <w:p w14:paraId="3F4B9C8E" w14:textId="77777777" w:rsidR="00406554" w:rsidRDefault="008D6E8C" w:rsidP="00764DBF">
      <w:pPr>
        <w:pStyle w:val="Corpodetexto2"/>
        <w:numPr>
          <w:ilvl w:val="0"/>
          <w:numId w:val="11"/>
        </w:numPr>
        <w:spacing w:before="60" w:after="60"/>
        <w:rPr>
          <w:sz w:val="16"/>
        </w:rPr>
      </w:pPr>
      <w:r>
        <w:t xml:space="preserve">Caso </w:t>
      </w:r>
      <w:r w:rsidR="00171ACE">
        <w:t>a Área de Estudos o</w:t>
      </w:r>
      <w:r>
        <w:t>pte por transferir o TR-2</w:t>
      </w:r>
      <w:r w:rsidR="004E34B2">
        <w:t xml:space="preserve"> e/ou </w:t>
      </w:r>
      <w:r w:rsidR="00833AC8">
        <w:t>CAV</w:t>
      </w:r>
      <w:r>
        <w:t xml:space="preserve"> para o segmento BR-3D ou 4D</w:t>
      </w:r>
      <w:r w:rsidR="004E34B2">
        <w:t xml:space="preserve"> </w:t>
      </w:r>
      <w:r>
        <w:t xml:space="preserve">quando </w:t>
      </w:r>
      <w:r w:rsidR="00406554">
        <w:t xml:space="preserve">a SE </w:t>
      </w:r>
      <w:r w:rsidR="00B6719C">
        <w:t xml:space="preserve">ficar operando somente por um travessão do 10524-1, esta transferência deverá obrigatoriamente ser executada com </w:t>
      </w:r>
      <w:r w:rsidR="00395F39">
        <w:t>desligamento</w:t>
      </w:r>
      <w:r w:rsidR="00B6719C">
        <w:t xml:space="preserve"> </w:t>
      </w:r>
      <w:r w:rsidR="00395F39">
        <w:t>d</w:t>
      </w:r>
      <w:r w:rsidR="00B6719C">
        <w:t>o TR-2</w:t>
      </w:r>
      <w:r w:rsidR="004E34B2">
        <w:t xml:space="preserve"> e/ou </w:t>
      </w:r>
      <w:r w:rsidR="00833AC8">
        <w:t>CAV</w:t>
      </w:r>
      <w:r w:rsidR="00B6719C">
        <w:t xml:space="preserve"> para evitar fechamento de anel n</w:t>
      </w:r>
      <w:r w:rsidR="00B57312">
        <w:t>os barramentos da</w:t>
      </w:r>
      <w:r w:rsidR="00B6719C">
        <w:t xml:space="preserve"> SE através de seccionadores</w:t>
      </w:r>
      <w:r w:rsidR="00395F39">
        <w:t xml:space="preserve"> 10529-</w:t>
      </w:r>
      <w:r w:rsidR="004E34B2">
        <w:t>270 ou 272</w:t>
      </w:r>
      <w:r w:rsidR="00B6719C">
        <w:t>.</w:t>
      </w:r>
    </w:p>
    <w:p w14:paraId="3F4B9C8F" w14:textId="77777777" w:rsidR="00F928BE" w:rsidRDefault="00D204FA" w:rsidP="00764DBF">
      <w:pPr>
        <w:pStyle w:val="Corpodetexto2"/>
        <w:numPr>
          <w:ilvl w:val="0"/>
          <w:numId w:val="11"/>
        </w:numPr>
        <w:spacing w:before="60" w:after="60"/>
      </w:pPr>
      <w:r>
        <w:t>Estando o TR-5 no segmento BR-3B o seccionador 10529-88 deverá permanecer fechado</w:t>
      </w:r>
      <w:r w:rsidR="00F928BE">
        <w:t>,</w:t>
      </w:r>
      <w:r>
        <w:t xml:space="preserve"> bem como, estando o TR-5 no segmento BR-4B o seccionador 10529-86 deverá permanecer fechado. Esta configuração faz-se necessária para que a proteção Diferencial de Barras contemple o TR-5 nestes segmentos de Barra.</w:t>
      </w:r>
    </w:p>
    <w:p w14:paraId="3F4B9C90" w14:textId="77777777" w:rsidR="00F928BE" w:rsidRDefault="00F928BE" w:rsidP="00F928BE">
      <w:pPr>
        <w:pStyle w:val="Corpodetexto2"/>
        <w:spacing w:before="60" w:after="60"/>
        <w:rPr>
          <w:sz w:val="16"/>
        </w:rPr>
      </w:pPr>
    </w:p>
    <w:p w14:paraId="3F4B9C91" w14:textId="77777777" w:rsidR="00A46FA6" w:rsidRDefault="00A46FA6">
      <w:pPr>
        <w:pStyle w:val="Corpodetexto2"/>
        <w:spacing w:before="60" w:after="60"/>
        <w:rPr>
          <w:sz w:val="16"/>
        </w:rPr>
      </w:pPr>
    </w:p>
    <w:p w14:paraId="3F4B9C92" w14:textId="77777777" w:rsidR="00A46FA6" w:rsidRDefault="00A46FA6">
      <w:pPr>
        <w:pStyle w:val="Corpodetexto2"/>
        <w:spacing w:before="60" w:after="60"/>
        <w:rPr>
          <w:sz w:val="16"/>
        </w:rPr>
      </w:pPr>
    </w:p>
    <w:p w14:paraId="3F4B9C93" w14:textId="77777777" w:rsidR="00A46FA6" w:rsidRPr="000259DC" w:rsidRDefault="00A46FA6" w:rsidP="00A85CD8">
      <w:pPr>
        <w:pStyle w:val="Ttulo2"/>
        <w:ind w:left="131" w:firstLine="720"/>
      </w:pPr>
      <w:bookmarkStart w:id="35" w:name="_Toc513533764"/>
      <w:bookmarkStart w:id="36" w:name="_Toc136595499"/>
      <w:r w:rsidRPr="000259DC">
        <w:t>4.4.3.</w:t>
      </w:r>
      <w:r w:rsidRPr="000259DC">
        <w:tab/>
        <w:t>FILOSOFIA DE OPERAÇÃO DA CONFIGURAÇÃO:</w:t>
      </w:r>
      <w:bookmarkEnd w:id="35"/>
      <w:bookmarkEnd w:id="36"/>
    </w:p>
    <w:p w14:paraId="3F4B9C94" w14:textId="77777777" w:rsidR="00A46FA6" w:rsidRDefault="00A46FA6">
      <w:pPr>
        <w:pStyle w:val="Corpodetexto2"/>
        <w:spacing w:before="60" w:after="60"/>
        <w:rPr>
          <w:b/>
        </w:rPr>
      </w:pPr>
    </w:p>
    <w:p w14:paraId="3F4B9C95" w14:textId="77777777" w:rsidR="00A46FA6" w:rsidRDefault="00AE0204" w:rsidP="00A85CD8">
      <w:pPr>
        <w:pStyle w:val="Ttulo2"/>
        <w:ind w:left="720" w:firstLine="720"/>
      </w:pPr>
      <w:bookmarkStart w:id="37" w:name="_Toc136595500"/>
      <w:r>
        <w:t>4.4.3.1</w:t>
      </w:r>
      <w:r w:rsidR="00405259">
        <w:t>.</w:t>
      </w:r>
      <w:r>
        <w:t xml:space="preserve"> </w:t>
      </w:r>
      <w:r w:rsidR="0023162A">
        <w:t>Proteçã</w:t>
      </w:r>
      <w:r w:rsidR="000734B3">
        <w:t>o Diferencial e S</w:t>
      </w:r>
      <w:r w:rsidR="0023162A">
        <w:t>eparação de Barras</w:t>
      </w:r>
      <w:bookmarkEnd w:id="37"/>
    </w:p>
    <w:p w14:paraId="3F4B9C96" w14:textId="6AF8EC08" w:rsidR="0023162A" w:rsidRPr="0023162A" w:rsidRDefault="0023162A" w:rsidP="0023162A">
      <w:pPr>
        <w:pStyle w:val="Recuodecorpodetexto2"/>
        <w:ind w:left="567"/>
        <w:rPr>
          <w:sz w:val="24"/>
        </w:rPr>
      </w:pPr>
      <w:r w:rsidRPr="0023162A">
        <w:rPr>
          <w:sz w:val="24"/>
        </w:rPr>
        <w:t xml:space="preserve">A função da proteção diferencial de </w:t>
      </w:r>
      <w:r w:rsidR="00247C53">
        <w:rPr>
          <w:sz w:val="24"/>
        </w:rPr>
        <w:t>Barra</w:t>
      </w:r>
      <w:r w:rsidRPr="0023162A">
        <w:rPr>
          <w:sz w:val="24"/>
        </w:rPr>
        <w:t xml:space="preserve">s conjugada com esquema contra falha de disjuntor é desligar seletivamente todos os disjuntores conectados à </w:t>
      </w:r>
      <w:r w:rsidR="00247C53">
        <w:rPr>
          <w:sz w:val="24"/>
        </w:rPr>
        <w:t>Barra</w:t>
      </w:r>
      <w:r w:rsidRPr="0023162A">
        <w:rPr>
          <w:sz w:val="24"/>
        </w:rPr>
        <w:t xml:space="preserve"> ou trecho da </w:t>
      </w:r>
      <w:r w:rsidR="00247C53">
        <w:rPr>
          <w:sz w:val="24"/>
        </w:rPr>
        <w:t>Barra</w:t>
      </w:r>
      <w:r w:rsidRPr="0023162A">
        <w:rPr>
          <w:sz w:val="24"/>
        </w:rPr>
        <w:t xml:space="preserve"> onde ocorreu o </w:t>
      </w:r>
      <w:r w:rsidR="000A62EE" w:rsidRPr="0023162A">
        <w:rPr>
          <w:sz w:val="24"/>
        </w:rPr>
        <w:t>curto-circuito</w:t>
      </w:r>
      <w:r w:rsidRPr="0023162A">
        <w:rPr>
          <w:sz w:val="24"/>
        </w:rPr>
        <w:t xml:space="preserve"> ou a falha de disjuntor, a fim de eliminar a circulação de corrente no equipamento onde ocorreu a falta (anormalidade), assim preservando o equipamento em questão.</w:t>
      </w:r>
    </w:p>
    <w:p w14:paraId="3F4B9C97" w14:textId="13402DAD" w:rsidR="0023162A" w:rsidRPr="0023162A" w:rsidRDefault="0023162A" w:rsidP="0023162A">
      <w:pPr>
        <w:pStyle w:val="Recuodecorpodetexto2"/>
        <w:ind w:left="567"/>
        <w:rPr>
          <w:sz w:val="24"/>
        </w:rPr>
      </w:pPr>
      <w:r w:rsidRPr="0023162A">
        <w:rPr>
          <w:sz w:val="24"/>
        </w:rPr>
        <w:t>A proteção de Bauru ate</w:t>
      </w:r>
      <w:r>
        <w:rPr>
          <w:sz w:val="24"/>
        </w:rPr>
        <w:t xml:space="preserve">nde ao estabelecido no </w:t>
      </w:r>
      <w:r w:rsidRPr="0023162A">
        <w:rPr>
          <w:sz w:val="24"/>
        </w:rPr>
        <w:t>Procedime</w:t>
      </w:r>
      <w:r>
        <w:rPr>
          <w:sz w:val="24"/>
        </w:rPr>
        <w:t xml:space="preserve">ntos de Rede, </w:t>
      </w:r>
      <w:r w:rsidRPr="0023162A">
        <w:rPr>
          <w:sz w:val="24"/>
        </w:rPr>
        <w:t xml:space="preserve">do ONS. A proteção é digital, adaptativa, de fabricação Siemens, tipo 7SS52, contemplando uma </w:t>
      </w:r>
      <w:r w:rsidR="00C37EBA">
        <w:rPr>
          <w:sz w:val="24"/>
        </w:rPr>
        <w:t>U</w:t>
      </w:r>
      <w:r w:rsidRPr="0023162A">
        <w:rPr>
          <w:sz w:val="24"/>
        </w:rPr>
        <w:t xml:space="preserve">nidade </w:t>
      </w:r>
      <w:r w:rsidR="00C37EBA">
        <w:rPr>
          <w:sz w:val="24"/>
        </w:rPr>
        <w:t>C</w:t>
      </w:r>
      <w:r w:rsidRPr="0023162A">
        <w:rPr>
          <w:sz w:val="24"/>
        </w:rPr>
        <w:t xml:space="preserve">entral e 22 </w:t>
      </w:r>
      <w:r w:rsidR="00C37EBA">
        <w:rPr>
          <w:sz w:val="24"/>
        </w:rPr>
        <w:t>U</w:t>
      </w:r>
      <w:r w:rsidRPr="0023162A">
        <w:rPr>
          <w:sz w:val="24"/>
        </w:rPr>
        <w:t xml:space="preserve">nidades de </w:t>
      </w:r>
      <w:r w:rsidR="008C0367">
        <w:rPr>
          <w:sz w:val="24"/>
        </w:rPr>
        <w:t>Bay</w:t>
      </w:r>
      <w:r w:rsidRPr="0023162A">
        <w:rPr>
          <w:sz w:val="24"/>
        </w:rPr>
        <w:t xml:space="preserve">, interligadas por fibra óptica, e sistema de comunicação para aquisição remota de dados de oscilografia e de </w:t>
      </w:r>
      <w:r w:rsidR="007B5D3A" w:rsidRPr="0023162A">
        <w:rPr>
          <w:sz w:val="24"/>
        </w:rPr>
        <w:t>sequenciamento</w:t>
      </w:r>
      <w:r w:rsidRPr="0023162A">
        <w:rPr>
          <w:sz w:val="24"/>
        </w:rPr>
        <w:t xml:space="preserve"> de eventos.</w:t>
      </w:r>
    </w:p>
    <w:p w14:paraId="3F4B9C98" w14:textId="77777777" w:rsidR="0023162A" w:rsidRPr="0023162A" w:rsidRDefault="009361BE" w:rsidP="0023162A">
      <w:pPr>
        <w:pStyle w:val="Recuodecorpodetexto2"/>
        <w:ind w:left="567"/>
        <w:rPr>
          <w:sz w:val="24"/>
        </w:rPr>
      </w:pPr>
      <w:r>
        <w:rPr>
          <w:sz w:val="24"/>
        </w:rPr>
        <w:t>As proteções estão</w:t>
      </w:r>
      <w:r w:rsidR="0023162A" w:rsidRPr="0023162A">
        <w:rPr>
          <w:sz w:val="24"/>
        </w:rPr>
        <w:t xml:space="preserve"> instalada</w:t>
      </w:r>
      <w:r>
        <w:rPr>
          <w:sz w:val="24"/>
        </w:rPr>
        <w:t>s</w:t>
      </w:r>
      <w:r w:rsidR="0023162A" w:rsidRPr="0023162A">
        <w:rPr>
          <w:sz w:val="24"/>
        </w:rPr>
        <w:t xml:space="preserve"> de forma distribuída, em painéis próprios, localizados </w:t>
      </w:r>
      <w:r w:rsidR="007A597A">
        <w:rPr>
          <w:sz w:val="24"/>
        </w:rPr>
        <w:t>nas respectivas</w:t>
      </w:r>
      <w:r w:rsidR="0023162A" w:rsidRPr="0023162A">
        <w:rPr>
          <w:sz w:val="24"/>
        </w:rPr>
        <w:t xml:space="preserve"> casas de relés.</w:t>
      </w:r>
    </w:p>
    <w:p w14:paraId="3F4B9C99" w14:textId="77777777" w:rsidR="0023162A" w:rsidRPr="0023162A" w:rsidRDefault="0023162A" w:rsidP="0023162A">
      <w:pPr>
        <w:pStyle w:val="Recuodecorpodetexto2"/>
        <w:ind w:left="567"/>
        <w:rPr>
          <w:sz w:val="24"/>
        </w:rPr>
      </w:pPr>
      <w:r w:rsidRPr="0023162A">
        <w:rPr>
          <w:sz w:val="24"/>
        </w:rPr>
        <w:t xml:space="preserve">Além da indicação local no painel da proteção, os sinais de trip, bloqueios e alarme de inconsistência dos contatos de secionadoras são levados ao painel anunciador de alarmes localizado na </w:t>
      </w:r>
      <w:r w:rsidR="001E4D3C">
        <w:rPr>
          <w:sz w:val="24"/>
        </w:rPr>
        <w:t>S</w:t>
      </w:r>
      <w:r w:rsidRPr="0023162A">
        <w:rPr>
          <w:sz w:val="24"/>
        </w:rPr>
        <w:t xml:space="preserve">ala de </w:t>
      </w:r>
      <w:r w:rsidR="001E4D3C">
        <w:rPr>
          <w:sz w:val="24"/>
        </w:rPr>
        <w:t>C</w:t>
      </w:r>
      <w:r w:rsidRPr="0023162A">
        <w:rPr>
          <w:sz w:val="24"/>
        </w:rPr>
        <w:t xml:space="preserve">omando </w:t>
      </w:r>
      <w:r w:rsidR="001E4D3C">
        <w:rPr>
          <w:sz w:val="24"/>
        </w:rPr>
        <w:t>C</w:t>
      </w:r>
      <w:r w:rsidRPr="0023162A">
        <w:rPr>
          <w:sz w:val="24"/>
        </w:rPr>
        <w:t>entralizado.</w:t>
      </w:r>
    </w:p>
    <w:p w14:paraId="3F4B9C9A" w14:textId="77777777" w:rsidR="0023162A" w:rsidRPr="0023162A" w:rsidRDefault="0023162A" w:rsidP="0023162A">
      <w:pPr>
        <w:pStyle w:val="Recuodecorpodetexto2"/>
        <w:ind w:left="567"/>
        <w:rPr>
          <w:sz w:val="24"/>
        </w:rPr>
      </w:pPr>
      <w:r w:rsidRPr="0023162A">
        <w:rPr>
          <w:sz w:val="24"/>
        </w:rPr>
        <w:t>Na face frontal da unidade de proteção 7SS52 está disponível para a área de operação uma interface homem-máquina (IHM), composta de teclado, display e leds de sinalização com indicação de "proteção atuada", "falha da proteção"</w:t>
      </w:r>
      <w:r w:rsidR="001E4D3C">
        <w:rPr>
          <w:sz w:val="24"/>
        </w:rPr>
        <w:t>,</w:t>
      </w:r>
      <w:r w:rsidRPr="0023162A">
        <w:rPr>
          <w:sz w:val="24"/>
        </w:rPr>
        <w:t xml:space="preserve"> etc. Está disponível para uso da área de manutenção, uma interface serial para conexão de computador portátil. Na Instrução Operativa encontra-se um módulo tipo passo a passo para retirada de informações disponíveis na unidade central e nas unidades de </w:t>
      </w:r>
      <w:r w:rsidR="008C0367">
        <w:rPr>
          <w:sz w:val="24"/>
        </w:rPr>
        <w:t>Bay</w:t>
      </w:r>
      <w:r w:rsidRPr="0023162A">
        <w:rPr>
          <w:sz w:val="24"/>
        </w:rPr>
        <w:t xml:space="preserve"> da proteção.</w:t>
      </w:r>
    </w:p>
    <w:p w14:paraId="3F4B9C9B" w14:textId="0273913C" w:rsidR="0023162A" w:rsidRDefault="0023162A" w:rsidP="0023162A">
      <w:pPr>
        <w:pStyle w:val="Recuodecorpodetexto2"/>
        <w:ind w:left="567" w:firstLine="153"/>
        <w:rPr>
          <w:sz w:val="24"/>
        </w:rPr>
      </w:pPr>
      <w:r>
        <w:rPr>
          <w:sz w:val="24"/>
        </w:rPr>
        <w:t xml:space="preserve">              </w:t>
      </w:r>
      <w:r w:rsidRPr="0023162A">
        <w:rPr>
          <w:sz w:val="24"/>
        </w:rPr>
        <w:t xml:space="preserve">A proteção possui rotinas de </w:t>
      </w:r>
      <w:r w:rsidR="00C302FD" w:rsidRPr="0023162A">
        <w:rPr>
          <w:sz w:val="24"/>
        </w:rPr>
        <w:t>autoteste</w:t>
      </w:r>
      <w:r w:rsidRPr="0023162A">
        <w:rPr>
          <w:sz w:val="24"/>
        </w:rPr>
        <w:t xml:space="preserve"> e monitoração contínua de todas as funções principais da proteção, identificando quaisquer eventuais falhas tanto de hardware quanto de software. Para indicação de defeito interno, a proteção contempla visual frontal e contato de saída para alarme e sinalização.</w:t>
      </w:r>
    </w:p>
    <w:p w14:paraId="3F4B9C9C" w14:textId="0FFEDDD9" w:rsidR="0023162A" w:rsidRPr="000F1F53" w:rsidRDefault="0023162A" w:rsidP="0023162A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 </w:t>
      </w:r>
      <w:r w:rsidRPr="0023162A">
        <w:rPr>
          <w:sz w:val="24"/>
        </w:rPr>
        <w:t xml:space="preserve">O esquema de separação de </w:t>
      </w:r>
      <w:r w:rsidR="00247C53">
        <w:rPr>
          <w:sz w:val="24"/>
        </w:rPr>
        <w:t>Barra</w:t>
      </w:r>
      <w:r w:rsidRPr="0023162A">
        <w:rPr>
          <w:sz w:val="24"/>
        </w:rPr>
        <w:t xml:space="preserve">s da SE Bauru é composto por dois reles de sobrecorrente digitais </w:t>
      </w:r>
      <w:r w:rsidR="001E4D3C">
        <w:rPr>
          <w:sz w:val="24"/>
        </w:rPr>
        <w:t>modelo</w:t>
      </w:r>
      <w:r w:rsidRPr="0023162A">
        <w:rPr>
          <w:sz w:val="24"/>
        </w:rPr>
        <w:t xml:space="preserve"> MiCOM </w:t>
      </w:r>
      <w:r w:rsidR="001E4D3C">
        <w:rPr>
          <w:sz w:val="24"/>
        </w:rPr>
        <w:t xml:space="preserve">P122 </w:t>
      </w:r>
      <w:r w:rsidRPr="0023162A">
        <w:rPr>
          <w:sz w:val="24"/>
        </w:rPr>
        <w:t xml:space="preserve">da </w:t>
      </w:r>
      <w:r w:rsidR="001E4D3C">
        <w:rPr>
          <w:sz w:val="24"/>
        </w:rPr>
        <w:t xml:space="preserve">marca </w:t>
      </w:r>
      <w:r w:rsidRPr="0023162A">
        <w:rPr>
          <w:sz w:val="24"/>
        </w:rPr>
        <w:t>ALSTOM, instalados em enrolamentos separados dos TC’s dos disjuntores 10524-5 e 6, de forma diferencial, e redundante, visando dotar o esquema de maior confiabilidade operaci</w:t>
      </w:r>
      <w:r>
        <w:rPr>
          <w:sz w:val="24"/>
        </w:rPr>
        <w:t xml:space="preserve">onal e facilidade de manutenção, lembrando que esse esquema </w:t>
      </w:r>
      <w:r w:rsidR="00D427AB">
        <w:rPr>
          <w:sz w:val="24"/>
        </w:rPr>
        <w:t>é</w:t>
      </w:r>
      <w:r>
        <w:rPr>
          <w:sz w:val="24"/>
        </w:rPr>
        <w:t xml:space="preserve"> considerado alternativo e em caso </w:t>
      </w:r>
      <w:r w:rsidR="00D427AB">
        <w:rPr>
          <w:sz w:val="24"/>
        </w:rPr>
        <w:t>de</w:t>
      </w:r>
      <w:r>
        <w:rPr>
          <w:sz w:val="24"/>
        </w:rPr>
        <w:t xml:space="preserve"> manutenção ou indisponibilidade da proteção diferencial o mesmo pode ser colocado em operação, quando o esquema diferencial de </w:t>
      </w:r>
      <w:r w:rsidR="00247C53">
        <w:rPr>
          <w:sz w:val="24"/>
        </w:rPr>
        <w:t>Barra</w:t>
      </w:r>
      <w:r>
        <w:rPr>
          <w:sz w:val="24"/>
        </w:rPr>
        <w:t xml:space="preserve">s está operando o mesmo permanece bloqueado. </w:t>
      </w:r>
    </w:p>
    <w:p w14:paraId="3F4B9C9D" w14:textId="77777777" w:rsidR="00A46FA6" w:rsidRPr="000F1F53" w:rsidRDefault="00A46FA6" w:rsidP="000F1F53">
      <w:pPr>
        <w:pStyle w:val="Recuodecorpodetexto2"/>
        <w:ind w:left="567" w:firstLine="0"/>
        <w:rPr>
          <w:sz w:val="24"/>
        </w:rPr>
      </w:pPr>
    </w:p>
    <w:p w14:paraId="3F4B9C9E" w14:textId="77777777" w:rsidR="00A46FA6" w:rsidRPr="000F1F53" w:rsidRDefault="0023162A" w:rsidP="000F1F53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</w:t>
      </w:r>
      <w:r w:rsidR="00A46FA6" w:rsidRPr="000F1F53">
        <w:rPr>
          <w:sz w:val="24"/>
        </w:rPr>
        <w:t xml:space="preserve">Na SE Bauru o </w:t>
      </w:r>
      <w:r w:rsidR="00C02AD8" w:rsidRPr="000F1F53">
        <w:rPr>
          <w:sz w:val="24"/>
        </w:rPr>
        <w:t>relé</w:t>
      </w:r>
      <w:r w:rsidR="00A46FA6" w:rsidRPr="000F1F53">
        <w:rPr>
          <w:sz w:val="24"/>
        </w:rPr>
        <w:t xml:space="preserve"> MiCOM P122 está sendo utilizado dentro do referido esquema como uma proteção de sobrecorrente trifásica a tempo definido, para detecção de defeitos </w:t>
      </w:r>
      <w:r w:rsidR="00A46FA6" w:rsidRPr="000F1F53">
        <w:rPr>
          <w:sz w:val="24"/>
        </w:rPr>
        <w:lastRenderedPageBreak/>
        <w:t xml:space="preserve">envolvendo ou não a terra, em qualquer segmento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>, e para qualquer configuração operativa da subestação.</w:t>
      </w:r>
    </w:p>
    <w:p w14:paraId="3F4B9C9F" w14:textId="77777777" w:rsidR="00A46FA6" w:rsidRPr="000F1F53" w:rsidRDefault="00A46FA6" w:rsidP="000F1F53">
      <w:pPr>
        <w:pStyle w:val="Recuodecorpodetexto2"/>
        <w:ind w:left="567" w:firstLine="0"/>
        <w:rPr>
          <w:sz w:val="24"/>
        </w:rPr>
      </w:pPr>
    </w:p>
    <w:p w14:paraId="3F4B9CA0" w14:textId="77777777" w:rsidR="00A46FA6" w:rsidRPr="000F1F53" w:rsidRDefault="0023162A" w:rsidP="000F1F53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</w:t>
      </w:r>
      <w:r w:rsidR="00A46FA6" w:rsidRPr="000F1F53">
        <w:rPr>
          <w:sz w:val="24"/>
        </w:rPr>
        <w:t xml:space="preserve">Assim sendo, quando a subestação estiver operando em anel, ou seja, com os disjuntores 10524-1, 3, 5 e 6 ligados, na ocorrência de um defeito em qualquer segmento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>, os reles de sobrecorrente serão sensibilizados e comandarão a abertura desses disjuntores, após uma temporização de aproximadamente 200 mseg.</w:t>
      </w:r>
    </w:p>
    <w:p w14:paraId="3F4B9CA1" w14:textId="77777777" w:rsidR="00A46FA6" w:rsidRPr="000F1F53" w:rsidRDefault="0023162A" w:rsidP="0023162A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</w:t>
      </w:r>
      <w:r w:rsidR="00A46FA6" w:rsidRPr="000F1F53">
        <w:rPr>
          <w:sz w:val="24"/>
        </w:rPr>
        <w:t xml:space="preserve">O defeito fica condicionado a uma seção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>, sendo eliminado pelas proteções de retaguarda, com tempos aproximados de 500 mseg., para os terminais de linha, e de 1,95 seg. para os transformadores.</w:t>
      </w:r>
    </w:p>
    <w:p w14:paraId="3F4B9CA2" w14:textId="27CE7FAA" w:rsidR="00A46FA6" w:rsidRPr="000F1F53" w:rsidRDefault="0023162A" w:rsidP="0023162A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</w:t>
      </w:r>
      <w:r w:rsidR="00A46FA6" w:rsidRPr="000F1F53">
        <w:rPr>
          <w:sz w:val="24"/>
        </w:rPr>
        <w:t xml:space="preserve">Assim sendo, no caso de um defeito em qualquer segmento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 xml:space="preserve">, o esquema irá operar dentro do tempo especificado, separando a subestação em quatro seções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 xml:space="preserve">, ficando o defeito condicionado a uma determinada seção, sendo eliminado pela operação </w:t>
      </w:r>
      <w:r w:rsidR="000A62EE" w:rsidRPr="000F1F53">
        <w:rPr>
          <w:sz w:val="24"/>
        </w:rPr>
        <w:t>das quintas</w:t>
      </w:r>
      <w:r w:rsidR="00A46FA6" w:rsidRPr="000F1F53">
        <w:rPr>
          <w:sz w:val="24"/>
        </w:rPr>
        <w:t xml:space="preserve"> zonas das proteções locais e/ou </w:t>
      </w:r>
      <w:r w:rsidR="00C0335D" w:rsidRPr="000F1F53">
        <w:rPr>
          <w:sz w:val="24"/>
        </w:rPr>
        <w:t>pelas segundas</w:t>
      </w:r>
      <w:r w:rsidR="00A46FA6" w:rsidRPr="000F1F53">
        <w:rPr>
          <w:sz w:val="24"/>
        </w:rPr>
        <w:t xml:space="preserve"> zonas dos terminais remotos das linhas, e pelas proteções instaladas nos transformadores eventualmente conectados ao segmento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 xml:space="preserve"> faltoso.</w:t>
      </w:r>
    </w:p>
    <w:p w14:paraId="3F4B9CA3" w14:textId="77777777" w:rsidR="00A46FA6" w:rsidRPr="000F1F53" w:rsidRDefault="0023162A" w:rsidP="0023162A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</w:t>
      </w:r>
      <w:r w:rsidR="00A46FA6" w:rsidRPr="000F1F53">
        <w:rPr>
          <w:sz w:val="24"/>
        </w:rPr>
        <w:t xml:space="preserve">A ordem de desligamento da quinta zona das proteções dos </w:t>
      </w:r>
      <w:r w:rsidR="008C0367">
        <w:rPr>
          <w:sz w:val="24"/>
        </w:rPr>
        <w:t>Bays</w:t>
      </w:r>
      <w:r w:rsidR="00A46FA6" w:rsidRPr="000F1F53">
        <w:rPr>
          <w:sz w:val="24"/>
        </w:rPr>
        <w:t xml:space="preserve"> de linha, bem como da</w:t>
      </w:r>
      <w:r w:rsidR="00C0335D" w:rsidRPr="000F1F53">
        <w:rPr>
          <w:sz w:val="24"/>
        </w:rPr>
        <w:t>s</w:t>
      </w:r>
      <w:r w:rsidR="00A46FA6" w:rsidRPr="000F1F53">
        <w:rPr>
          <w:sz w:val="24"/>
        </w:rPr>
        <w:t xml:space="preserve"> proteç</w:t>
      </w:r>
      <w:r w:rsidR="00C0335D" w:rsidRPr="000F1F53">
        <w:rPr>
          <w:sz w:val="24"/>
        </w:rPr>
        <w:t>ões</w:t>
      </w:r>
      <w:r w:rsidR="00A46FA6" w:rsidRPr="000F1F53">
        <w:rPr>
          <w:sz w:val="24"/>
        </w:rPr>
        <w:t xml:space="preserve"> dos transformadores, será condicionada a operação dos reles de sobrecorrente do esquema de separação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>s, de forma a assegurar maior confiabilidade e segurança ao esquema, evitando-se assim a possibilidade de desligamentos indevidos.</w:t>
      </w:r>
    </w:p>
    <w:p w14:paraId="3F4B9CA4" w14:textId="3F918AF9" w:rsidR="00A46FA6" w:rsidRPr="000F1F53" w:rsidRDefault="00A46FA6" w:rsidP="000F1F53">
      <w:pPr>
        <w:pStyle w:val="Recuodecorpodetexto2"/>
        <w:ind w:left="567" w:firstLine="0"/>
        <w:rPr>
          <w:sz w:val="24"/>
        </w:rPr>
      </w:pPr>
      <w:r w:rsidRPr="000F1F53">
        <w:rPr>
          <w:sz w:val="24"/>
        </w:rPr>
        <w:t>Nota:</w:t>
      </w:r>
      <w:r w:rsidRPr="000F1F53">
        <w:rPr>
          <w:sz w:val="24"/>
        </w:rPr>
        <w:tab/>
        <w:t xml:space="preserve">Quando da utilização dos disjuntores de paralelo 10524-1 ou 3 em substituição aos </w:t>
      </w:r>
      <w:r w:rsidR="001E4D3C">
        <w:rPr>
          <w:sz w:val="24"/>
        </w:rPr>
        <w:t xml:space="preserve">demais </w:t>
      </w:r>
      <w:r w:rsidRPr="000F1F53">
        <w:rPr>
          <w:sz w:val="24"/>
        </w:rPr>
        <w:t xml:space="preserve">disjuntores, o TRIP proveniente do sistema </w:t>
      </w:r>
      <w:r w:rsidR="00D427AB" w:rsidRPr="000F1F53">
        <w:rPr>
          <w:sz w:val="24"/>
        </w:rPr>
        <w:t>de proteção</w:t>
      </w:r>
      <w:r w:rsidRPr="000F1F53">
        <w:rPr>
          <w:sz w:val="24"/>
        </w:rPr>
        <w:t xml:space="preserve"> instalado nos disjuntores de paralelo será bloqueado automaticamente pela chave de </w:t>
      </w:r>
      <w:r w:rsidR="00AE4BB0" w:rsidRPr="000F1F53">
        <w:rPr>
          <w:sz w:val="24"/>
        </w:rPr>
        <w:t>transferência</w:t>
      </w:r>
      <w:r w:rsidRPr="000F1F53">
        <w:rPr>
          <w:sz w:val="24"/>
        </w:rPr>
        <w:t xml:space="preserve"> de proteção dos </w:t>
      </w:r>
      <w:r w:rsidR="008C0367">
        <w:rPr>
          <w:sz w:val="24"/>
        </w:rPr>
        <w:t>Bays</w:t>
      </w:r>
      <w:r w:rsidRPr="000F1F53">
        <w:rPr>
          <w:sz w:val="24"/>
        </w:rPr>
        <w:t>.</w:t>
      </w:r>
    </w:p>
    <w:p w14:paraId="3F4B9CA5" w14:textId="77777777" w:rsidR="00A46FA6" w:rsidRPr="000F1F53" w:rsidRDefault="0023162A" w:rsidP="000F1F53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</w:t>
      </w:r>
      <w:r w:rsidR="00A46FA6" w:rsidRPr="000F1F53">
        <w:rPr>
          <w:sz w:val="24"/>
        </w:rPr>
        <w:t xml:space="preserve">Deverá ser evitada a liberação </w:t>
      </w:r>
      <w:r w:rsidR="00AE4BB0" w:rsidRPr="000F1F53">
        <w:rPr>
          <w:sz w:val="24"/>
        </w:rPr>
        <w:t>simultânea</w:t>
      </w:r>
      <w:r w:rsidR="00A46FA6" w:rsidRPr="000F1F53">
        <w:rPr>
          <w:sz w:val="24"/>
        </w:rPr>
        <w:t xml:space="preserve"> dos disjuntores 10524-5 e 6, em virtude da proteção do esquema de separação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>s estar instaladas em enrolamentos dos TC’s desses disjuntores, e o comando para atuação do esquema ser proveniente dos mesmos. Casos especiais envolvendo liberação desses disjuntores deverão ser previamente acordados com</w:t>
      </w:r>
      <w:r w:rsidR="00AA213E" w:rsidRPr="000F1F53">
        <w:rPr>
          <w:sz w:val="24"/>
        </w:rPr>
        <w:t xml:space="preserve"> a Área de E</w:t>
      </w:r>
      <w:r w:rsidR="00A46FA6" w:rsidRPr="000F1F53">
        <w:rPr>
          <w:sz w:val="24"/>
        </w:rPr>
        <w:t>studo</w:t>
      </w:r>
      <w:r w:rsidR="002D5F92" w:rsidRPr="000F1F53">
        <w:rPr>
          <w:sz w:val="24"/>
        </w:rPr>
        <w:t>s</w:t>
      </w:r>
      <w:r w:rsidR="00A46FA6" w:rsidRPr="000F1F53">
        <w:rPr>
          <w:sz w:val="24"/>
        </w:rPr>
        <w:t xml:space="preserve"> da Empresa.</w:t>
      </w:r>
    </w:p>
    <w:p w14:paraId="3F4B9CA6" w14:textId="77777777" w:rsidR="0023162A" w:rsidRDefault="0023162A">
      <w:pPr>
        <w:pStyle w:val="Corpodetexto2"/>
        <w:spacing w:before="60" w:after="60"/>
        <w:ind w:left="2268" w:firstLine="426"/>
      </w:pPr>
    </w:p>
    <w:p w14:paraId="3F4B9CA7" w14:textId="77777777" w:rsidR="008458F5" w:rsidRDefault="008458F5">
      <w:pPr>
        <w:pStyle w:val="Corpodetexto2"/>
        <w:spacing w:before="60" w:after="60"/>
        <w:ind w:left="709"/>
        <w:rPr>
          <w:b/>
        </w:rPr>
      </w:pPr>
    </w:p>
    <w:p w14:paraId="3F4B9CA8" w14:textId="77777777" w:rsidR="00A46FA6" w:rsidRDefault="00A46FA6" w:rsidP="00A85CD8">
      <w:pPr>
        <w:pStyle w:val="Ttulo2"/>
        <w:ind w:left="720" w:firstLine="720"/>
      </w:pPr>
      <w:bookmarkStart w:id="38" w:name="_Toc136595501"/>
      <w:r w:rsidRPr="00AE0204">
        <w:t>4.4.3.</w:t>
      </w:r>
      <w:r w:rsidR="00AE0204" w:rsidRPr="00AE0204">
        <w:t>2</w:t>
      </w:r>
      <w:r w:rsidRPr="00AE0204">
        <w:t>.</w:t>
      </w:r>
      <w:r w:rsidRPr="00AE0204">
        <w:tab/>
        <w:t xml:space="preserve">Esquema de falha de disjuntor de </w:t>
      </w:r>
      <w:r w:rsidR="008C0367">
        <w:t>Bays</w:t>
      </w:r>
      <w:r w:rsidRPr="00AE0204">
        <w:t xml:space="preserve"> de linha ou transformadores</w:t>
      </w:r>
      <w:bookmarkEnd w:id="38"/>
    </w:p>
    <w:p w14:paraId="3F4B9CA9" w14:textId="77777777" w:rsidR="00652BAE" w:rsidRDefault="00652BAE" w:rsidP="00652BAE"/>
    <w:p w14:paraId="3F4B9CAA" w14:textId="42B7B192" w:rsidR="00652BAE" w:rsidRPr="00652BAE" w:rsidRDefault="00902FD1" w:rsidP="00652BAE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</w:t>
      </w:r>
      <w:r w:rsidR="00652BAE" w:rsidRPr="00652BAE">
        <w:rPr>
          <w:sz w:val="24"/>
        </w:rPr>
        <w:t xml:space="preserve">A abertura ou fechamento manual do disjuntor que ocasione atuação da discordância de pólos não inicia a contagem do tempo para o disparo. Nos </w:t>
      </w:r>
      <w:r w:rsidR="008C0367">
        <w:rPr>
          <w:sz w:val="24"/>
        </w:rPr>
        <w:t>Bay</w:t>
      </w:r>
      <w:r w:rsidR="00652BAE" w:rsidRPr="00652BAE">
        <w:rPr>
          <w:sz w:val="24"/>
        </w:rPr>
        <w:t>s de LT</w:t>
      </w:r>
      <w:r w:rsidR="001E4D3C">
        <w:rPr>
          <w:sz w:val="24"/>
        </w:rPr>
        <w:t xml:space="preserve">s e do </w:t>
      </w:r>
      <w:r w:rsidR="00137F26">
        <w:rPr>
          <w:sz w:val="24"/>
        </w:rPr>
        <w:t>CE</w:t>
      </w:r>
      <w:r w:rsidR="00652BAE" w:rsidRPr="00652BAE">
        <w:rPr>
          <w:sz w:val="24"/>
        </w:rPr>
        <w:t xml:space="preserve">, a proteção contra falha de disjuntor está configurada para comandar a abertura dos disjuntores conectados </w:t>
      </w:r>
      <w:r w:rsidR="00D427AB" w:rsidRPr="00652BAE">
        <w:rPr>
          <w:sz w:val="24"/>
        </w:rPr>
        <w:t>à</w:t>
      </w:r>
      <w:r w:rsidR="00652BAE" w:rsidRPr="00652BAE">
        <w:rPr>
          <w:sz w:val="24"/>
        </w:rPr>
        <w:t xml:space="preserve"> mesma </w:t>
      </w:r>
      <w:r w:rsidR="00247C53">
        <w:rPr>
          <w:sz w:val="24"/>
        </w:rPr>
        <w:t>Barra</w:t>
      </w:r>
      <w:r w:rsidR="00652BAE" w:rsidRPr="00652BAE">
        <w:rPr>
          <w:sz w:val="24"/>
        </w:rPr>
        <w:t xml:space="preserve"> da subestação e enviar um sinal de transferência de desligamento do disjuntor na extremidade remota da linha. Os recursos de </w:t>
      </w:r>
      <w:r w:rsidR="00C302FD" w:rsidRPr="00652BAE">
        <w:rPr>
          <w:sz w:val="24"/>
        </w:rPr>
        <w:t>Teleproteção</w:t>
      </w:r>
      <w:r w:rsidR="00652BAE" w:rsidRPr="00652BAE">
        <w:rPr>
          <w:sz w:val="24"/>
        </w:rPr>
        <w:t xml:space="preserve"> para a transferência direta de desligamentos estão disponíveis e efetivos para as LT</w:t>
      </w:r>
      <w:r w:rsidR="00573091">
        <w:rPr>
          <w:sz w:val="24"/>
        </w:rPr>
        <w:t>s</w:t>
      </w:r>
      <w:r w:rsidR="00652BAE" w:rsidRPr="00652BAE">
        <w:rPr>
          <w:sz w:val="24"/>
        </w:rPr>
        <w:t xml:space="preserve"> que interligam com as subestações de </w:t>
      </w:r>
      <w:r w:rsidR="00573091">
        <w:rPr>
          <w:sz w:val="24"/>
        </w:rPr>
        <w:t>Getulina</w:t>
      </w:r>
      <w:r w:rsidR="00652BAE" w:rsidRPr="00652BAE">
        <w:rPr>
          <w:sz w:val="24"/>
        </w:rPr>
        <w:t xml:space="preserve"> e </w:t>
      </w:r>
      <w:r w:rsidR="00573091">
        <w:rPr>
          <w:sz w:val="24"/>
        </w:rPr>
        <w:t>Baguaçu</w:t>
      </w:r>
      <w:r w:rsidR="00652BAE" w:rsidRPr="00652BAE">
        <w:rPr>
          <w:sz w:val="24"/>
        </w:rPr>
        <w:t>. Para as demais LT</w:t>
      </w:r>
      <w:r w:rsidR="001E4D3C">
        <w:rPr>
          <w:sz w:val="24"/>
        </w:rPr>
        <w:t>s</w:t>
      </w:r>
      <w:r w:rsidR="00652BAE" w:rsidRPr="00652BAE">
        <w:rPr>
          <w:sz w:val="24"/>
        </w:rPr>
        <w:t xml:space="preserve">, a transferência direta de desligamento será efetivada assim que os recursos de </w:t>
      </w:r>
      <w:r w:rsidR="00C302FD" w:rsidRPr="00652BAE">
        <w:rPr>
          <w:sz w:val="24"/>
        </w:rPr>
        <w:t>Teleproteção</w:t>
      </w:r>
      <w:r w:rsidR="00652BAE" w:rsidRPr="00652BAE">
        <w:rPr>
          <w:sz w:val="24"/>
        </w:rPr>
        <w:t xml:space="preserve"> estiverem disponíveis. Nos </w:t>
      </w:r>
      <w:r w:rsidR="008C0367">
        <w:rPr>
          <w:sz w:val="24"/>
        </w:rPr>
        <w:t>Bay</w:t>
      </w:r>
      <w:r w:rsidR="00652BAE" w:rsidRPr="00652BAE">
        <w:rPr>
          <w:sz w:val="24"/>
        </w:rPr>
        <w:t xml:space="preserve">s de TR, a proteção contra falha de disjuntor está configurada para </w:t>
      </w:r>
      <w:r w:rsidR="00652BAE" w:rsidRPr="00652BAE">
        <w:rPr>
          <w:sz w:val="24"/>
        </w:rPr>
        <w:lastRenderedPageBreak/>
        <w:t xml:space="preserve">comandar a abertura dos disjuntores conectados </w:t>
      </w:r>
      <w:r w:rsidR="000A62EE" w:rsidRPr="00652BAE">
        <w:rPr>
          <w:sz w:val="24"/>
        </w:rPr>
        <w:t>à</w:t>
      </w:r>
      <w:r w:rsidR="00652BAE" w:rsidRPr="00652BAE">
        <w:rPr>
          <w:sz w:val="24"/>
        </w:rPr>
        <w:t xml:space="preserve"> mesma </w:t>
      </w:r>
      <w:r w:rsidR="00247C53">
        <w:rPr>
          <w:sz w:val="24"/>
        </w:rPr>
        <w:t>Barra</w:t>
      </w:r>
      <w:r w:rsidR="00652BAE" w:rsidRPr="00652BAE">
        <w:rPr>
          <w:sz w:val="24"/>
        </w:rPr>
        <w:t xml:space="preserve"> da subestação e enviar um sinal de desligamento para o disjuntor do lado de 138 kV.</w:t>
      </w:r>
    </w:p>
    <w:p w14:paraId="3F4B9CAB" w14:textId="2AC571A4" w:rsidR="00652BAE" w:rsidRPr="00652BAE" w:rsidRDefault="00902FD1" w:rsidP="00652BAE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</w:t>
      </w:r>
      <w:r w:rsidR="00652BAE" w:rsidRPr="00652BAE">
        <w:rPr>
          <w:sz w:val="24"/>
        </w:rPr>
        <w:t xml:space="preserve">Esta função somente entra em operação caso a própria proteção 87B ou alguma proteção de linha, </w:t>
      </w:r>
      <w:r w:rsidR="00C302FD" w:rsidRPr="00652BAE">
        <w:rPr>
          <w:sz w:val="24"/>
        </w:rPr>
        <w:t>Trafo</w:t>
      </w:r>
      <w:r w:rsidR="00652BAE" w:rsidRPr="00652BAE">
        <w:rPr>
          <w:sz w:val="24"/>
        </w:rPr>
        <w:t xml:space="preserve"> ou reator venha a operar, consequentemente enviando um sinal de trip monofásico ou trifásico para desligamento do disjuntor correspondente e este na </w:t>
      </w:r>
      <w:r w:rsidR="00F5747B" w:rsidRPr="00652BAE">
        <w:rPr>
          <w:sz w:val="24"/>
        </w:rPr>
        <w:t>sequência</w:t>
      </w:r>
      <w:r w:rsidR="00652BAE" w:rsidRPr="00652BAE">
        <w:rPr>
          <w:sz w:val="24"/>
        </w:rPr>
        <w:t xml:space="preserve">, venha a falhar quaisquer dos </w:t>
      </w:r>
      <w:r w:rsidR="00220D35" w:rsidRPr="00652BAE">
        <w:rPr>
          <w:sz w:val="24"/>
        </w:rPr>
        <w:t>três</w:t>
      </w:r>
      <w:r w:rsidR="00652BAE" w:rsidRPr="00652BAE">
        <w:rPr>
          <w:sz w:val="24"/>
        </w:rPr>
        <w:t xml:space="preserve"> polos na abertura. Para tanto, a função 50BF conta com as seguintes características: </w:t>
      </w:r>
    </w:p>
    <w:p w14:paraId="3F4B9CAC" w14:textId="77777777" w:rsidR="00652BAE" w:rsidRPr="00652BAE" w:rsidRDefault="00902FD1" w:rsidP="00652BAE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</w:t>
      </w:r>
      <w:r w:rsidR="00652BAE" w:rsidRPr="00652BAE">
        <w:rPr>
          <w:sz w:val="24"/>
        </w:rPr>
        <w:t>Supervisão de estado do DJ por contato auxiliar ou por corrente, desde que a corrente mínima para supervisão de estado do DJ supere o nível 10% da corrente nominal do TC.</w:t>
      </w:r>
    </w:p>
    <w:p w14:paraId="3F4B9CAD" w14:textId="77777777" w:rsidR="00652BAE" w:rsidRPr="00652BAE" w:rsidRDefault="00902FD1" w:rsidP="00652BAE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</w:t>
      </w:r>
      <w:r w:rsidR="00652BAE" w:rsidRPr="00652BAE">
        <w:rPr>
          <w:sz w:val="24"/>
        </w:rPr>
        <w:t xml:space="preserve">Utilização da mesma lógica de desligamento seletivo da proteção diferencial de </w:t>
      </w:r>
      <w:r w:rsidR="00247C53">
        <w:rPr>
          <w:sz w:val="24"/>
        </w:rPr>
        <w:t>Barra</w:t>
      </w:r>
      <w:r w:rsidR="00652BAE" w:rsidRPr="00652BAE">
        <w:rPr>
          <w:sz w:val="24"/>
        </w:rPr>
        <w:t xml:space="preserve">s (imagem da S/E chamada “isolator replica”), devido a isto, caso a proteção de </w:t>
      </w:r>
      <w:r w:rsidR="00247C53">
        <w:rPr>
          <w:sz w:val="24"/>
        </w:rPr>
        <w:t>Barra</w:t>
      </w:r>
      <w:r w:rsidR="00652BAE" w:rsidRPr="00652BAE">
        <w:rPr>
          <w:sz w:val="24"/>
        </w:rPr>
        <w:t xml:space="preserve">s 87B seja bloqueada, automaticamente a proteção 50BF também será bloqueada, por outro lado, se a proteção 50BF for bloqueada, não ocorre o bloqueio da proteção 87B. </w:t>
      </w:r>
    </w:p>
    <w:p w14:paraId="3F4B9CAE" w14:textId="77777777" w:rsidR="00652BAE" w:rsidRPr="00652BAE" w:rsidRDefault="00902FD1" w:rsidP="00652BAE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</w:t>
      </w:r>
      <w:r w:rsidR="00652BAE" w:rsidRPr="00652BAE">
        <w:rPr>
          <w:sz w:val="24"/>
        </w:rPr>
        <w:t xml:space="preserve">Supervisão do circuito de trip de todos os </w:t>
      </w:r>
      <w:r w:rsidR="008C0367">
        <w:rPr>
          <w:sz w:val="24"/>
        </w:rPr>
        <w:t>Bays</w:t>
      </w:r>
      <w:r w:rsidR="00652BAE" w:rsidRPr="00652BAE">
        <w:rPr>
          <w:sz w:val="24"/>
        </w:rPr>
        <w:t xml:space="preserve">, incluindo o anel de </w:t>
      </w:r>
      <w:r w:rsidR="00A14F92" w:rsidRPr="00652BAE">
        <w:rPr>
          <w:sz w:val="24"/>
        </w:rPr>
        <w:t>transferência</w:t>
      </w:r>
      <w:r w:rsidR="00652BAE" w:rsidRPr="00652BAE">
        <w:rPr>
          <w:sz w:val="24"/>
        </w:rPr>
        <w:t xml:space="preserve"> para os DJ "paralelos" para ativação da partida externa (trip pelas proteções de LT; TR ou RE) e partida interna ativada pela própria atuação da função 87B(</w:t>
      </w:r>
      <w:r w:rsidR="00247C53">
        <w:rPr>
          <w:sz w:val="24"/>
        </w:rPr>
        <w:t>Barra</w:t>
      </w:r>
      <w:r w:rsidR="00652BAE" w:rsidRPr="00652BAE">
        <w:rPr>
          <w:sz w:val="24"/>
        </w:rPr>
        <w:t>).</w:t>
      </w:r>
    </w:p>
    <w:p w14:paraId="3F4B9CAF" w14:textId="77777777" w:rsidR="00652BAE" w:rsidRPr="00652BAE" w:rsidRDefault="00652BAE" w:rsidP="00652BAE">
      <w:pPr>
        <w:pStyle w:val="Recuodecorpodetexto2"/>
        <w:ind w:left="567" w:firstLine="0"/>
        <w:rPr>
          <w:sz w:val="24"/>
        </w:rPr>
      </w:pPr>
      <w:r w:rsidRPr="00652BAE">
        <w:rPr>
          <w:sz w:val="24"/>
        </w:rPr>
        <w:t xml:space="preserve">IMPORTANTE: Sempre que o </w:t>
      </w:r>
      <w:r w:rsidR="008C0367">
        <w:rPr>
          <w:sz w:val="24"/>
        </w:rPr>
        <w:t>Bay</w:t>
      </w:r>
      <w:r w:rsidRPr="00652BAE">
        <w:rPr>
          <w:sz w:val="24"/>
        </w:rPr>
        <w:t xml:space="preserve"> for liberado para manutenção, deverá ser bloqueada a ativação da partida externa da função 50BF somente pela chave instalada ao lado da chave de comando do respectivo disjuntor na sala de comando centralizado (Bloqueio 50BF individual).</w:t>
      </w:r>
    </w:p>
    <w:p w14:paraId="3F4B9CB0" w14:textId="722D2B30" w:rsidR="00652BAE" w:rsidRDefault="00902FD1" w:rsidP="00652BAE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 </w:t>
      </w:r>
      <w:r w:rsidR="00652BAE" w:rsidRPr="00652BAE">
        <w:rPr>
          <w:sz w:val="24"/>
        </w:rPr>
        <w:t>A partir da detecção de um sinal de trip interno ou externo, é disparad</w:t>
      </w:r>
      <w:r w:rsidR="000D29EE">
        <w:rPr>
          <w:sz w:val="24"/>
        </w:rPr>
        <w:t>o um cronô</w:t>
      </w:r>
      <w:r w:rsidR="00652BAE" w:rsidRPr="00652BAE">
        <w:rPr>
          <w:sz w:val="24"/>
        </w:rPr>
        <w:t xml:space="preserve">metro e conferido o tempo de 250mseg, em caso de confirmação de falha do DJ ao final desta contagem de tempo, é emitido o disparo (trip) para todos os </w:t>
      </w:r>
      <w:r w:rsidR="00C302FD" w:rsidRPr="00652BAE">
        <w:rPr>
          <w:sz w:val="24"/>
        </w:rPr>
        <w:t>Dj</w:t>
      </w:r>
      <w:r w:rsidR="00652BAE" w:rsidRPr="00652BAE">
        <w:rPr>
          <w:sz w:val="24"/>
        </w:rPr>
        <w:t xml:space="preserve"> adjacentes e transfer trip para outra extremidade no caso das </w:t>
      </w:r>
      <w:r w:rsidR="00C302FD" w:rsidRPr="00652BAE">
        <w:rPr>
          <w:sz w:val="24"/>
        </w:rPr>
        <w:t>LTs</w:t>
      </w:r>
      <w:r w:rsidR="00652BAE" w:rsidRPr="00652BAE">
        <w:rPr>
          <w:sz w:val="24"/>
        </w:rPr>
        <w:t xml:space="preserve"> e respectivas sinalizações na unidade </w:t>
      </w:r>
      <w:r w:rsidR="000A62EE" w:rsidRPr="00652BAE">
        <w:rPr>
          <w:sz w:val="24"/>
        </w:rPr>
        <w:t>central,</w:t>
      </w:r>
      <w:r w:rsidR="00652BAE" w:rsidRPr="00652BAE">
        <w:rPr>
          <w:sz w:val="24"/>
        </w:rPr>
        <w:t xml:space="preserve"> unidades de </w:t>
      </w:r>
      <w:r w:rsidR="008C0367">
        <w:rPr>
          <w:sz w:val="24"/>
        </w:rPr>
        <w:t>Bay</w:t>
      </w:r>
      <w:r w:rsidR="00652BAE" w:rsidRPr="00652BAE">
        <w:rPr>
          <w:sz w:val="24"/>
        </w:rPr>
        <w:t>´s e sala de comando centralizado.</w:t>
      </w:r>
    </w:p>
    <w:p w14:paraId="3F4B9CB1" w14:textId="77777777" w:rsidR="00A6600F" w:rsidRDefault="00A6600F" w:rsidP="00A6600F">
      <w:pPr>
        <w:pStyle w:val="Recuodecorpodetexto2"/>
        <w:tabs>
          <w:tab w:val="left" w:pos="7155"/>
        </w:tabs>
        <w:ind w:left="567" w:firstLine="0"/>
        <w:rPr>
          <w:sz w:val="24"/>
        </w:rPr>
      </w:pPr>
    </w:p>
    <w:p w14:paraId="3F4B9CB2" w14:textId="00406614" w:rsidR="00A6600F" w:rsidRDefault="00A6600F" w:rsidP="00A85CD8">
      <w:pPr>
        <w:pStyle w:val="Ttulo2"/>
        <w:ind w:left="567" w:firstLine="720"/>
      </w:pPr>
      <w:bookmarkStart w:id="39" w:name="_Toc136595502"/>
      <w:r w:rsidRPr="00AE0204">
        <w:t>4.4.3.</w:t>
      </w:r>
      <w:r>
        <w:t>3</w:t>
      </w:r>
      <w:r w:rsidR="000D29EE">
        <w:t xml:space="preserve">. </w:t>
      </w:r>
      <w:r w:rsidRPr="00A6600F">
        <w:t xml:space="preserve">Filosofia do Esquema de falha de disjuntor de Bays de linha </w:t>
      </w:r>
      <w:r w:rsidR="000A1B7A" w:rsidRPr="00A6600F">
        <w:t xml:space="preserve">ou </w:t>
      </w:r>
      <w:r w:rsidR="000A1B7A">
        <w:t>transformadores</w:t>
      </w:r>
      <w:r w:rsidRPr="00A6600F">
        <w:t>, quando operando pelo relé MICOM sobrecorrente alternativo</w:t>
      </w:r>
      <w:bookmarkEnd w:id="39"/>
    </w:p>
    <w:p w14:paraId="3F4B9CB3" w14:textId="4198ACE3" w:rsidR="00A46FA6" w:rsidRPr="000F1F53" w:rsidRDefault="00902FD1" w:rsidP="00AE11F0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 </w:t>
      </w:r>
      <w:r w:rsidR="00A46FA6" w:rsidRPr="000F1F53">
        <w:rPr>
          <w:sz w:val="24"/>
        </w:rPr>
        <w:t xml:space="preserve">A filosofia estabelece que, no caso de falha do disjuntor de um dos </w:t>
      </w:r>
      <w:r w:rsidR="008C0367">
        <w:rPr>
          <w:sz w:val="24"/>
        </w:rPr>
        <w:t>Bays</w:t>
      </w:r>
      <w:r w:rsidR="00A46FA6" w:rsidRPr="000F1F53">
        <w:rPr>
          <w:sz w:val="24"/>
        </w:rPr>
        <w:t xml:space="preserve">, a proteção de falha de disjuntor deste </w:t>
      </w:r>
      <w:r w:rsidR="008C0367">
        <w:rPr>
          <w:sz w:val="24"/>
        </w:rPr>
        <w:t>Bay</w:t>
      </w:r>
      <w:r w:rsidR="00A46FA6" w:rsidRPr="000F1F53">
        <w:rPr>
          <w:sz w:val="24"/>
        </w:rPr>
        <w:t xml:space="preserve"> desligue primeiramente os disjuntores 10524-1, 5 e 6 ou 10524-3, 5 e 6, dependendo da seção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 xml:space="preserve"> ao qual </w:t>
      </w:r>
      <w:r w:rsidR="000A1B7A" w:rsidRPr="000F1F53">
        <w:rPr>
          <w:sz w:val="24"/>
        </w:rPr>
        <w:t>está</w:t>
      </w:r>
      <w:r w:rsidR="00A46FA6" w:rsidRPr="000F1F53">
        <w:rPr>
          <w:sz w:val="24"/>
        </w:rPr>
        <w:t xml:space="preserve"> conectado o componente afetado, isolando-a das dema</w:t>
      </w:r>
      <w:r w:rsidR="00AE11F0">
        <w:rPr>
          <w:sz w:val="24"/>
        </w:rPr>
        <w:t>is seções pertencentes ao anel</w:t>
      </w:r>
    </w:p>
    <w:p w14:paraId="3F4B9CB4" w14:textId="77777777" w:rsidR="00A46FA6" w:rsidRPr="000F1F53" w:rsidRDefault="00902FD1" w:rsidP="00AE11F0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 </w:t>
      </w:r>
      <w:r w:rsidR="00A46FA6" w:rsidRPr="000F1F53">
        <w:rPr>
          <w:sz w:val="24"/>
        </w:rPr>
        <w:t xml:space="preserve">A ordem de desligamento da quinta zona das proteções dos </w:t>
      </w:r>
      <w:r w:rsidR="008C0367">
        <w:rPr>
          <w:sz w:val="24"/>
        </w:rPr>
        <w:t>Bays</w:t>
      </w:r>
      <w:r w:rsidR="00A46FA6" w:rsidRPr="000F1F53">
        <w:rPr>
          <w:sz w:val="24"/>
        </w:rPr>
        <w:t xml:space="preserve"> de linha, bem como da proteção de distância dos transformadores está condicionada a operação da função falha de disjuntor de qualquer um dos </w:t>
      </w:r>
      <w:r w:rsidR="008C0367">
        <w:rPr>
          <w:sz w:val="24"/>
        </w:rPr>
        <w:t>Bays</w:t>
      </w:r>
      <w:r w:rsidR="00A46FA6" w:rsidRPr="000F1F53">
        <w:rPr>
          <w:sz w:val="24"/>
        </w:rPr>
        <w:t xml:space="preserve">, ou do esquema de separação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>s.</w:t>
      </w:r>
    </w:p>
    <w:p w14:paraId="3F4B9CB5" w14:textId="77777777" w:rsidR="00A46FA6" w:rsidRPr="000F1F53" w:rsidRDefault="00902FD1" w:rsidP="00AE11F0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 </w:t>
      </w:r>
      <w:r w:rsidR="00A46FA6" w:rsidRPr="000F1F53">
        <w:rPr>
          <w:sz w:val="24"/>
        </w:rPr>
        <w:t xml:space="preserve">Nessas condições a eliminação de defeito em qualquer seção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 xml:space="preserve"> ou linha de </w:t>
      </w:r>
      <w:r w:rsidR="00944001" w:rsidRPr="000F1F53">
        <w:rPr>
          <w:sz w:val="24"/>
        </w:rPr>
        <w:t>transmissão seguida de falha de disjuntor</w:t>
      </w:r>
      <w:r w:rsidR="00A46FA6" w:rsidRPr="000F1F53">
        <w:rPr>
          <w:sz w:val="24"/>
        </w:rPr>
        <w:t xml:space="preserve"> ocorrerá com um te</w:t>
      </w:r>
      <w:r w:rsidR="00AE11F0">
        <w:rPr>
          <w:sz w:val="24"/>
        </w:rPr>
        <w:t>mpo de aproximadamente 450 mseg</w:t>
      </w:r>
    </w:p>
    <w:p w14:paraId="3F4B9CB6" w14:textId="192D4CF9" w:rsidR="00A46FA6" w:rsidRPr="000F1F53" w:rsidRDefault="00902FD1" w:rsidP="00AE11F0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 </w:t>
      </w:r>
      <w:r w:rsidR="00A46FA6" w:rsidRPr="000F1F53">
        <w:rPr>
          <w:sz w:val="24"/>
        </w:rPr>
        <w:t xml:space="preserve">A principal característica do esquema de falha de disjuntor é sempre proceder a separação da SE Bauru em </w:t>
      </w:r>
      <w:r w:rsidR="003018BB" w:rsidRPr="000F1F53">
        <w:rPr>
          <w:sz w:val="24"/>
        </w:rPr>
        <w:t>quatro</w:t>
      </w:r>
      <w:r w:rsidR="00A46FA6" w:rsidRPr="000F1F53">
        <w:rPr>
          <w:sz w:val="24"/>
        </w:rPr>
        <w:t xml:space="preserve"> seções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 xml:space="preserve">s, preservando-se </w:t>
      </w:r>
      <w:r w:rsidR="000A1B7A" w:rsidRPr="000F1F53">
        <w:rPr>
          <w:sz w:val="24"/>
        </w:rPr>
        <w:t>¾ da</w:t>
      </w:r>
      <w:r w:rsidR="00A46FA6" w:rsidRPr="000F1F53">
        <w:rPr>
          <w:sz w:val="24"/>
        </w:rPr>
        <w:t xml:space="preserve"> mesma e </w:t>
      </w:r>
      <w:r w:rsidR="00A46FA6" w:rsidRPr="000F1F53">
        <w:rPr>
          <w:sz w:val="24"/>
        </w:rPr>
        <w:lastRenderedPageBreak/>
        <w:t>condiciona</w:t>
      </w:r>
      <w:r w:rsidR="00AA213E" w:rsidRPr="000F1F53">
        <w:rPr>
          <w:sz w:val="24"/>
        </w:rPr>
        <w:t>n</w:t>
      </w:r>
      <w:r w:rsidR="00A46FA6" w:rsidRPr="000F1F53">
        <w:rPr>
          <w:sz w:val="24"/>
        </w:rPr>
        <w:t>do o defeito a uma única seção que será eliminado pela quinta zona das proteções de distância e proteções de distância dos transformadores.</w:t>
      </w:r>
    </w:p>
    <w:p w14:paraId="3F4B9CB7" w14:textId="77777777" w:rsidR="00FA55DD" w:rsidRPr="000F1F53" w:rsidRDefault="00902FD1" w:rsidP="00AE11F0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   </w:t>
      </w:r>
      <w:r w:rsidR="00A46FA6" w:rsidRPr="000F1F53">
        <w:rPr>
          <w:sz w:val="24"/>
        </w:rPr>
        <w:t xml:space="preserve">A utilização da quinta zona dos reles de distância dos </w:t>
      </w:r>
      <w:r w:rsidR="008C0367">
        <w:rPr>
          <w:sz w:val="24"/>
        </w:rPr>
        <w:t>Bays</w:t>
      </w:r>
      <w:r w:rsidR="00A46FA6" w:rsidRPr="000F1F53">
        <w:rPr>
          <w:sz w:val="24"/>
        </w:rPr>
        <w:t xml:space="preserve"> de linha, bem como a instalação do </w:t>
      </w:r>
      <w:r w:rsidR="00C02AD8" w:rsidRPr="000F1F53">
        <w:rPr>
          <w:sz w:val="24"/>
        </w:rPr>
        <w:t>relé</w:t>
      </w:r>
      <w:r w:rsidR="00A46FA6" w:rsidRPr="000F1F53">
        <w:rPr>
          <w:sz w:val="24"/>
        </w:rPr>
        <w:t xml:space="preserve"> de distância para cada um dos transformadores, são fundamentais para o esquema de falha de disjuntor, uma vez que garantirá a identificação e eliminação de defeitos próximos aos terminais remotos das linhas conectadas à SE Bauru, seguido de falha de disjuntor, em tempos reduzidos.</w:t>
      </w:r>
    </w:p>
    <w:p w14:paraId="3F4B9CB8" w14:textId="518050BF" w:rsidR="00A46FA6" w:rsidRPr="000F1F53" w:rsidRDefault="00A46FA6" w:rsidP="000F1F53">
      <w:pPr>
        <w:pStyle w:val="Recuodecorpodetexto2"/>
        <w:ind w:left="567" w:firstLine="0"/>
        <w:rPr>
          <w:sz w:val="24"/>
        </w:rPr>
      </w:pPr>
      <w:r w:rsidRPr="000F1F53">
        <w:rPr>
          <w:sz w:val="24"/>
        </w:rPr>
        <w:t>Nota:</w:t>
      </w:r>
      <w:r w:rsidRPr="000F1F53">
        <w:rPr>
          <w:sz w:val="24"/>
        </w:rPr>
        <w:tab/>
        <w:t>Em caso de atuação das proteções mencionada</w:t>
      </w:r>
      <w:r w:rsidR="004257E9" w:rsidRPr="000F1F53">
        <w:rPr>
          <w:sz w:val="24"/>
        </w:rPr>
        <w:t>s</w:t>
      </w:r>
      <w:r w:rsidRPr="000F1F53">
        <w:rPr>
          <w:sz w:val="24"/>
        </w:rPr>
        <w:t xml:space="preserve"> a </w:t>
      </w:r>
      <w:r w:rsidR="000A1B7A" w:rsidRPr="000F1F53">
        <w:rPr>
          <w:sz w:val="24"/>
        </w:rPr>
        <w:t>sequência</w:t>
      </w:r>
      <w:r w:rsidRPr="000F1F53">
        <w:rPr>
          <w:sz w:val="24"/>
        </w:rPr>
        <w:t xml:space="preserve"> para restabelecimento </w:t>
      </w:r>
      <w:r w:rsidR="000A1B7A" w:rsidRPr="000F1F53">
        <w:rPr>
          <w:sz w:val="24"/>
        </w:rPr>
        <w:t>deverá</w:t>
      </w:r>
      <w:r w:rsidRPr="000F1F53">
        <w:rPr>
          <w:sz w:val="24"/>
        </w:rPr>
        <w:t xml:space="preserve"> ser iniciada preferencialmente pelos disjuntores 10524-5 e 6.</w:t>
      </w:r>
    </w:p>
    <w:p w14:paraId="3F4B9CB9" w14:textId="77777777" w:rsidR="00902FD1" w:rsidRDefault="00902FD1">
      <w:pPr>
        <w:pStyle w:val="Corpodetexto2"/>
        <w:spacing w:before="60" w:after="60"/>
      </w:pPr>
    </w:p>
    <w:p w14:paraId="3F4B9CBA" w14:textId="77777777" w:rsidR="000E4336" w:rsidRDefault="000E4336">
      <w:pPr>
        <w:pStyle w:val="Corpodetexto2"/>
        <w:spacing w:before="60" w:after="60"/>
      </w:pPr>
    </w:p>
    <w:p w14:paraId="3F4B9CBB" w14:textId="77777777" w:rsidR="00A46FA6" w:rsidRPr="00AE0204" w:rsidRDefault="00A46FA6" w:rsidP="00A85CD8">
      <w:pPr>
        <w:pStyle w:val="Ttulo2"/>
        <w:ind w:firstLine="567"/>
      </w:pPr>
      <w:bookmarkStart w:id="40" w:name="_Toc513533765"/>
      <w:bookmarkStart w:id="41" w:name="_Toc136595503"/>
      <w:r w:rsidRPr="00AE0204">
        <w:t>4.4.4.</w:t>
      </w:r>
      <w:r w:rsidRPr="00AE0204">
        <w:tab/>
        <w:t>FILOSOFIA DE ATUAÇÃO DAS PROTEÇÕES DO RE-6</w:t>
      </w:r>
      <w:bookmarkEnd w:id="40"/>
      <w:bookmarkEnd w:id="41"/>
    </w:p>
    <w:p w14:paraId="3F4B9CBC" w14:textId="77777777" w:rsidR="00A46FA6" w:rsidRDefault="00A46FA6">
      <w:pPr>
        <w:pStyle w:val="Corpodetexto2"/>
        <w:spacing w:before="60" w:after="60"/>
      </w:pPr>
    </w:p>
    <w:p w14:paraId="3F4B9CBD" w14:textId="77777777" w:rsidR="00A46FA6" w:rsidRDefault="00AE11F0" w:rsidP="00A85CD8">
      <w:pPr>
        <w:pStyle w:val="Ttulo2"/>
        <w:ind w:left="720" w:firstLine="720"/>
      </w:pPr>
      <w:bookmarkStart w:id="42" w:name="_Toc136595504"/>
      <w:r>
        <w:t>4.4.4.1</w:t>
      </w:r>
      <w:r w:rsidR="00A46FA6">
        <w:t>.</w:t>
      </w:r>
      <w:r w:rsidR="00A46FA6">
        <w:tab/>
        <w:t>Filosofia com RE-6 operando na Barra</w:t>
      </w:r>
      <w:bookmarkEnd w:id="42"/>
    </w:p>
    <w:p w14:paraId="3F4B9CBE" w14:textId="77777777" w:rsidR="00A46FA6" w:rsidRPr="000F1F53" w:rsidRDefault="00902FD1" w:rsidP="000F1F53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</w:t>
      </w:r>
      <w:r w:rsidR="00A46FA6" w:rsidRPr="000F1F53">
        <w:rPr>
          <w:sz w:val="24"/>
        </w:rPr>
        <w:t xml:space="preserve">Neste caso, as proteções atuam sobre o disjuntor do RE-6 (10552-44). Em caso de falha do disjuntor do RE-6, a proteção de falha de disjuntor deste </w:t>
      </w:r>
      <w:r w:rsidR="008C0367">
        <w:rPr>
          <w:sz w:val="24"/>
        </w:rPr>
        <w:t>Bay</w:t>
      </w:r>
      <w:r w:rsidR="00A46FA6" w:rsidRPr="000F1F53">
        <w:rPr>
          <w:sz w:val="24"/>
        </w:rPr>
        <w:t xml:space="preserve"> (50BF) deverá provocar o desligamento dos disjuntores de interligação de </w:t>
      </w:r>
      <w:r w:rsidR="00247C53">
        <w:rPr>
          <w:sz w:val="24"/>
        </w:rPr>
        <w:t>Barra</w:t>
      </w:r>
      <w:r w:rsidR="00A46FA6" w:rsidRPr="000F1F53">
        <w:rPr>
          <w:sz w:val="24"/>
        </w:rPr>
        <w:t xml:space="preserve">s 10524-1 e 5 (BR-2) ou 6 (BR-1), dependendo da </w:t>
      </w:r>
      <w:r w:rsidR="00247C53">
        <w:rPr>
          <w:sz w:val="24"/>
        </w:rPr>
        <w:t>Barra</w:t>
      </w:r>
      <w:r w:rsidR="00A46FA6" w:rsidRPr="000F1F53">
        <w:rPr>
          <w:sz w:val="24"/>
        </w:rPr>
        <w:t xml:space="preserve"> em que o RE-6 estiver operando.</w:t>
      </w:r>
    </w:p>
    <w:p w14:paraId="3F4B9CBF" w14:textId="77777777" w:rsidR="00A46FA6" w:rsidRPr="000F1F53" w:rsidRDefault="00A46FA6" w:rsidP="000F1F53">
      <w:pPr>
        <w:pStyle w:val="Recuodecorpodetexto2"/>
        <w:ind w:left="567" w:firstLine="0"/>
        <w:rPr>
          <w:sz w:val="24"/>
        </w:rPr>
      </w:pPr>
      <w:r w:rsidRPr="000F1F53">
        <w:rPr>
          <w:sz w:val="24"/>
        </w:rPr>
        <w:t>Obs.:</w:t>
      </w:r>
      <w:r w:rsidRPr="000F1F53">
        <w:rPr>
          <w:sz w:val="24"/>
        </w:rPr>
        <w:tab/>
        <w:t xml:space="preserve">Quando o disjuntor 10524-1 estiver substituindo um dos disjuntores dos </w:t>
      </w:r>
      <w:r w:rsidR="008C0367">
        <w:rPr>
          <w:sz w:val="24"/>
        </w:rPr>
        <w:t>Bays</w:t>
      </w:r>
      <w:r w:rsidRPr="000F1F53">
        <w:rPr>
          <w:sz w:val="24"/>
        </w:rPr>
        <w:t xml:space="preserve"> de linha ou transformador, o mesmo fica excluído do esquema de falha de disjuntor do RE-6.</w:t>
      </w:r>
    </w:p>
    <w:p w14:paraId="3F4B9CC0" w14:textId="77777777" w:rsidR="00A46FA6" w:rsidRPr="000F1F53" w:rsidRDefault="00902FD1" w:rsidP="000F1F53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</w:t>
      </w:r>
      <w:r w:rsidR="00A46FA6" w:rsidRPr="000F1F53">
        <w:rPr>
          <w:sz w:val="24"/>
        </w:rPr>
        <w:t xml:space="preserve">Quando da realização de manobras envolvendo a liberação da </w:t>
      </w:r>
      <w:r w:rsidR="00247C53">
        <w:rPr>
          <w:sz w:val="24"/>
        </w:rPr>
        <w:t>Barra</w:t>
      </w:r>
      <w:r w:rsidR="00A46FA6" w:rsidRPr="000F1F53">
        <w:rPr>
          <w:sz w:val="24"/>
        </w:rPr>
        <w:t xml:space="preserve"> 1 ou 2, a </w:t>
      </w:r>
      <w:r w:rsidR="00AE4BB0" w:rsidRPr="000F1F53">
        <w:rPr>
          <w:sz w:val="24"/>
        </w:rPr>
        <w:t>transferência</w:t>
      </w:r>
      <w:r w:rsidR="00A46FA6" w:rsidRPr="000F1F53">
        <w:rPr>
          <w:sz w:val="24"/>
        </w:rPr>
        <w:t xml:space="preserve"> do </w:t>
      </w:r>
      <w:r w:rsidR="008C0367">
        <w:rPr>
          <w:sz w:val="24"/>
        </w:rPr>
        <w:t>Bay</w:t>
      </w:r>
      <w:r w:rsidR="00A46FA6" w:rsidRPr="000F1F53">
        <w:rPr>
          <w:sz w:val="24"/>
        </w:rPr>
        <w:t xml:space="preserve"> do RE-6, de uma Barra para a outra, somente poderá ser efetuada com pique, ou seja, com o disjuntor 10552-44 na posição desligado</w:t>
      </w:r>
      <w:r w:rsidR="00873A34" w:rsidRPr="000F1F53">
        <w:rPr>
          <w:sz w:val="24"/>
        </w:rPr>
        <w:t>. E</w:t>
      </w:r>
      <w:r w:rsidR="00256BEA" w:rsidRPr="000F1F53">
        <w:rPr>
          <w:sz w:val="24"/>
        </w:rPr>
        <w:t xml:space="preserve">ste procedimento visa a não-deterioração dos contatos dos seccionadores </w:t>
      </w:r>
      <w:r w:rsidR="00873A34" w:rsidRPr="000F1F53">
        <w:rPr>
          <w:sz w:val="24"/>
        </w:rPr>
        <w:t xml:space="preserve">das </w:t>
      </w:r>
      <w:r w:rsidR="00247C53">
        <w:rPr>
          <w:sz w:val="24"/>
        </w:rPr>
        <w:t>Barra</w:t>
      </w:r>
      <w:r w:rsidR="00873A34" w:rsidRPr="000F1F53">
        <w:rPr>
          <w:sz w:val="24"/>
        </w:rPr>
        <w:t>s por reativo indutivo</w:t>
      </w:r>
      <w:r w:rsidR="00A46FA6" w:rsidRPr="000F1F53">
        <w:rPr>
          <w:sz w:val="24"/>
        </w:rPr>
        <w:t>.</w:t>
      </w:r>
    </w:p>
    <w:p w14:paraId="3F4B9CC1" w14:textId="77777777" w:rsidR="00A46FA6" w:rsidRDefault="00A46FA6">
      <w:pPr>
        <w:pStyle w:val="Corpodetexto2"/>
        <w:spacing w:before="60" w:after="60"/>
        <w:ind w:left="2835" w:hanging="567"/>
      </w:pPr>
    </w:p>
    <w:p w14:paraId="3F4B9CC2" w14:textId="77777777" w:rsidR="00A46FA6" w:rsidRDefault="00A46FA6" w:rsidP="00A85CD8">
      <w:pPr>
        <w:pStyle w:val="Ttulo2"/>
        <w:ind w:left="720" w:firstLine="720"/>
      </w:pPr>
      <w:bookmarkStart w:id="43" w:name="_Toc136595505"/>
      <w:r>
        <w:t>4.4.4.</w:t>
      </w:r>
      <w:r w:rsidR="00AE11F0">
        <w:t>2</w:t>
      </w:r>
      <w:r>
        <w:t>.</w:t>
      </w:r>
      <w:r>
        <w:tab/>
        <w:t xml:space="preserve">Filosofia com RE-6 substituindo outro reator em </w:t>
      </w:r>
      <w:r w:rsidR="008C0367">
        <w:t>Bay</w:t>
      </w:r>
      <w:r>
        <w:t xml:space="preserve"> de LT</w:t>
      </w:r>
      <w:bookmarkEnd w:id="43"/>
    </w:p>
    <w:p w14:paraId="3F4B9CC3" w14:textId="48B71C9C" w:rsidR="00A46FA6" w:rsidRPr="000F1F53" w:rsidRDefault="00902FD1" w:rsidP="000F1F53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</w:t>
      </w:r>
      <w:r w:rsidR="00A46FA6" w:rsidRPr="000F1F53">
        <w:rPr>
          <w:sz w:val="24"/>
        </w:rPr>
        <w:t xml:space="preserve">Nos </w:t>
      </w:r>
      <w:r w:rsidR="008C0367">
        <w:rPr>
          <w:sz w:val="24"/>
        </w:rPr>
        <w:t>Bays</w:t>
      </w:r>
      <w:r w:rsidR="00A46FA6" w:rsidRPr="000F1F53">
        <w:rPr>
          <w:sz w:val="24"/>
        </w:rPr>
        <w:t xml:space="preserve"> de LT que possuem reator, existe uma chave de seleção de atuação das proteções do reator da referida LT, onde é possível selecionar sua atuação para o disjuntor do reator ou da linha. Na situação onde o RE-6 está substituindo o reator da LT, o RE-6 passa a </w:t>
      </w:r>
      <w:r w:rsidR="002C21D2" w:rsidRPr="000F1F53">
        <w:rPr>
          <w:sz w:val="24"/>
        </w:rPr>
        <w:t>obedecer a este</w:t>
      </w:r>
      <w:r w:rsidR="00A46FA6" w:rsidRPr="000F1F53">
        <w:rPr>
          <w:sz w:val="24"/>
        </w:rPr>
        <w:t xml:space="preserve"> critério quando de atuação de proteção.</w:t>
      </w:r>
    </w:p>
    <w:p w14:paraId="3F4B9CC4" w14:textId="348FBB8A" w:rsidR="00A46FA6" w:rsidRPr="000F1F53" w:rsidRDefault="00902FD1" w:rsidP="000F1F53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</w:t>
      </w:r>
      <w:r w:rsidR="00A46FA6" w:rsidRPr="000F1F53">
        <w:rPr>
          <w:sz w:val="24"/>
        </w:rPr>
        <w:t xml:space="preserve">Havendo atuação de proteção do RE-6 e estando a seleção para o disjuntor do reator, e </w:t>
      </w:r>
      <w:r w:rsidR="000A1B7A" w:rsidRPr="000F1F53">
        <w:rPr>
          <w:sz w:val="24"/>
        </w:rPr>
        <w:t xml:space="preserve">em </w:t>
      </w:r>
      <w:r w:rsidR="000A1B7A">
        <w:rPr>
          <w:sz w:val="24"/>
        </w:rPr>
        <w:t>caso</w:t>
      </w:r>
      <w:r w:rsidR="00A46FA6" w:rsidRPr="000F1F53">
        <w:rPr>
          <w:sz w:val="24"/>
        </w:rPr>
        <w:t xml:space="preserve"> de falha do disjuntor 10552-44, a proteção do RE-6 deverá provocar o desligamento da LT em que o RE-6 está conectado.</w:t>
      </w:r>
    </w:p>
    <w:p w14:paraId="3F4B9CC5" w14:textId="77777777" w:rsidR="00A46FA6" w:rsidRPr="000F1F53" w:rsidRDefault="00902FD1" w:rsidP="000F1F53">
      <w:pPr>
        <w:pStyle w:val="Recuodecorpodetexto2"/>
        <w:ind w:left="567" w:firstLine="0"/>
        <w:rPr>
          <w:sz w:val="24"/>
        </w:rPr>
      </w:pPr>
      <w:r>
        <w:rPr>
          <w:sz w:val="24"/>
        </w:rPr>
        <w:t xml:space="preserve">               </w:t>
      </w:r>
      <w:r w:rsidR="00A46FA6" w:rsidRPr="000F1F53">
        <w:rPr>
          <w:sz w:val="24"/>
        </w:rPr>
        <w:t>No caso de a seleção estar para o disjuntor da LT, e em caso de falha do disjuntor da LT, a proteção do RE-6 deverá provocar o desligamento do disjuntor 10552-44.</w:t>
      </w:r>
    </w:p>
    <w:p w14:paraId="3F4B9CC6" w14:textId="77777777" w:rsidR="00C818F2" w:rsidRDefault="00A46FA6" w:rsidP="00902FD1">
      <w:pPr>
        <w:pStyle w:val="Recuodecorpodetexto2"/>
        <w:ind w:left="567" w:firstLine="0"/>
        <w:rPr>
          <w:sz w:val="24"/>
        </w:rPr>
      </w:pPr>
      <w:r w:rsidRPr="000F1F53">
        <w:rPr>
          <w:sz w:val="24"/>
        </w:rPr>
        <w:t>Obs.:</w:t>
      </w:r>
      <w:r w:rsidRPr="000F1F53">
        <w:rPr>
          <w:sz w:val="24"/>
        </w:rPr>
        <w:tab/>
        <w:t>Quando o RE-6 estiver sendo utilizado em substituição a um dos reatores manobráveis, o MIAR do reator substituído atuará sobre o disjuntor do RE-6 (10552-44).</w:t>
      </w:r>
    </w:p>
    <w:p w14:paraId="3F4B9CC7" w14:textId="77777777" w:rsidR="00C818F2" w:rsidRDefault="00C818F2" w:rsidP="00257463">
      <w:pPr>
        <w:rPr>
          <w:rFonts w:ascii="Arial" w:hAnsi="Arial"/>
          <w:sz w:val="24"/>
        </w:rPr>
      </w:pPr>
    </w:p>
    <w:p w14:paraId="3F4B9CC8" w14:textId="77777777" w:rsidR="00C818F2" w:rsidRDefault="00C818F2" w:rsidP="00257463">
      <w:pPr>
        <w:rPr>
          <w:rFonts w:ascii="Arial" w:hAnsi="Arial"/>
          <w:sz w:val="24"/>
        </w:rPr>
      </w:pPr>
    </w:p>
    <w:p w14:paraId="3F4B9CE2" w14:textId="72087E66" w:rsidR="00257463" w:rsidRDefault="003B170F" w:rsidP="00A85CD8">
      <w:pPr>
        <w:pStyle w:val="Ttulo2"/>
        <w:jc w:val="center"/>
      </w:pPr>
      <w:r>
        <w:br w:type="page"/>
      </w:r>
      <w:bookmarkStart w:id="44" w:name="_Toc513533766"/>
      <w:bookmarkStart w:id="45" w:name="_Toc136595506"/>
      <w:r w:rsidR="006D5D2C">
        <w:lastRenderedPageBreak/>
        <w:t xml:space="preserve">5. </w:t>
      </w:r>
      <w:r w:rsidR="00257463">
        <w:t>CONFIGURAÇ</w:t>
      </w:r>
      <w:r w:rsidR="004257E9">
        <w:t>Õ</w:t>
      </w:r>
      <w:r w:rsidR="00257463">
        <w:t xml:space="preserve">ES </w:t>
      </w:r>
      <w:r w:rsidR="006D5D2C">
        <w:t xml:space="preserve">ALTERNATIVAS </w:t>
      </w:r>
      <w:r w:rsidR="00257463">
        <w:t>DE OPERAÇÃO</w:t>
      </w:r>
      <w:bookmarkEnd w:id="44"/>
      <w:bookmarkEnd w:id="45"/>
    </w:p>
    <w:p w14:paraId="3F4B9CE3" w14:textId="77777777" w:rsidR="00257463" w:rsidRDefault="00257463" w:rsidP="00257463">
      <w:pPr>
        <w:rPr>
          <w:rFonts w:ascii="Arial" w:hAnsi="Arial"/>
          <w:sz w:val="24"/>
        </w:rPr>
      </w:pPr>
    </w:p>
    <w:p w14:paraId="3F4B9CE4" w14:textId="77777777" w:rsidR="00DD5188" w:rsidRDefault="00DD5188" w:rsidP="00257463">
      <w:pPr>
        <w:rPr>
          <w:rFonts w:ascii="Arial" w:hAnsi="Arial"/>
          <w:sz w:val="24"/>
        </w:rPr>
      </w:pPr>
    </w:p>
    <w:p w14:paraId="3F4B9CE5" w14:textId="77777777" w:rsidR="00DD5188" w:rsidRPr="00DD5188" w:rsidRDefault="00DD5188" w:rsidP="00DD5188">
      <w:pPr>
        <w:rPr>
          <w:rFonts w:ascii="Arial" w:hAnsi="Arial"/>
          <w:sz w:val="24"/>
        </w:rPr>
      </w:pPr>
    </w:p>
    <w:p w14:paraId="3F4B9CE6" w14:textId="77777777" w:rsidR="00DD5188" w:rsidRPr="00DD5188" w:rsidRDefault="00DD5188" w:rsidP="00DD5188">
      <w:pPr>
        <w:rPr>
          <w:rFonts w:ascii="Arial" w:hAnsi="Arial"/>
          <w:sz w:val="24"/>
        </w:rPr>
      </w:pPr>
    </w:p>
    <w:p w14:paraId="3F4B9CEA" w14:textId="77777777" w:rsidR="00DD5188" w:rsidRPr="00DD5188" w:rsidRDefault="00DD5188" w:rsidP="00DD5188">
      <w:pPr>
        <w:rPr>
          <w:rFonts w:ascii="Arial" w:hAnsi="Arial"/>
          <w:sz w:val="24"/>
        </w:rPr>
        <w:sectPr w:rsidR="00DD5188" w:rsidRPr="00DD5188" w:rsidSect="00C302FD">
          <w:headerReference w:type="even" r:id="rId17"/>
          <w:headerReference w:type="default" r:id="rId18"/>
          <w:headerReference w:type="first" r:id="rId19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CEB" w14:textId="77777777" w:rsidR="00A25529" w:rsidRDefault="00A25529" w:rsidP="00A85CD8">
      <w:pPr>
        <w:pStyle w:val="Ttulo2"/>
        <w:ind w:firstLine="720"/>
      </w:pPr>
      <w:bookmarkStart w:id="46" w:name="_Toc513533767"/>
      <w:bookmarkStart w:id="47" w:name="_Toc136595507"/>
      <w:r w:rsidRPr="00AE0204">
        <w:lastRenderedPageBreak/>
        <w:t>5.</w:t>
      </w:r>
      <w:r w:rsidR="00AE0204" w:rsidRPr="00AE0204">
        <w:t>1</w:t>
      </w:r>
      <w:r w:rsidRPr="00AE0204">
        <w:t>.</w:t>
      </w:r>
      <w:r w:rsidRPr="00AE0204">
        <w:tab/>
      </w:r>
      <w:r w:rsidRPr="00E900A6">
        <w:rPr>
          <w:highlight w:val="yellow"/>
        </w:rPr>
        <w:t xml:space="preserve">LIBERAÇÃO DO SEGMENTO BR-1A – </w:t>
      </w:r>
      <w:r w:rsidR="00F27AC9" w:rsidRPr="00E900A6">
        <w:rPr>
          <w:highlight w:val="yellow"/>
        </w:rPr>
        <w:t>1</w:t>
      </w:r>
      <w:r w:rsidR="007721D4" w:rsidRPr="00E900A6">
        <w:rPr>
          <w:highlight w:val="yellow"/>
        </w:rPr>
        <w:t>ª</w:t>
      </w:r>
      <w:r w:rsidRPr="00E900A6">
        <w:rPr>
          <w:highlight w:val="yellow"/>
        </w:rPr>
        <w:t xml:space="preserve"> MODALIDADE</w:t>
      </w:r>
      <w:bookmarkEnd w:id="46"/>
      <w:bookmarkEnd w:id="47"/>
    </w:p>
    <w:p w14:paraId="3F4B9CEC" w14:textId="77777777" w:rsidR="0077451A" w:rsidRDefault="0077451A" w:rsidP="0077451A"/>
    <w:p w14:paraId="3F4B9CED" w14:textId="77777777" w:rsidR="0077451A" w:rsidRPr="0077451A" w:rsidRDefault="0077451A" w:rsidP="0077451A"/>
    <w:p w14:paraId="3F4B9CEE" w14:textId="77777777" w:rsidR="00A25529" w:rsidRPr="00A25529" w:rsidRDefault="00496F6D" w:rsidP="00A25529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73" wp14:editId="3F4BA674">
            <wp:extent cx="9361170" cy="444563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mod BR-1A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CEF" w14:textId="77777777" w:rsidR="00A25529" w:rsidRPr="00A25529" w:rsidRDefault="00A25529" w:rsidP="00A25529">
      <w:pPr>
        <w:jc w:val="center"/>
        <w:rPr>
          <w:rFonts w:ascii="Arial" w:hAnsi="Arial"/>
          <w:sz w:val="24"/>
        </w:rPr>
        <w:sectPr w:rsidR="00A25529" w:rsidRPr="00A25529" w:rsidSect="00C302FD">
          <w:headerReference w:type="even" r:id="rId21"/>
          <w:headerReference w:type="default" r:id="rId22"/>
          <w:footerReference w:type="default" r:id="rId23"/>
          <w:headerReference w:type="first" r:id="rId24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  <w:docGrid w:linePitch="272"/>
        </w:sectPr>
      </w:pPr>
    </w:p>
    <w:p w14:paraId="3F4B9CF0" w14:textId="77777777" w:rsidR="00A25529" w:rsidRPr="00A25529" w:rsidRDefault="004C18F2" w:rsidP="00A85CD8">
      <w:pPr>
        <w:pStyle w:val="Ttulo2"/>
        <w:ind w:firstLine="720"/>
      </w:pPr>
      <w:bookmarkStart w:id="48" w:name="_Toc513533768"/>
      <w:bookmarkStart w:id="49" w:name="_Toc513555596"/>
      <w:bookmarkStart w:id="50" w:name="_Toc136595508"/>
      <w:r>
        <w:lastRenderedPageBreak/>
        <w:t>5.1.1</w:t>
      </w:r>
      <w:r w:rsidR="00DD5188">
        <w:t xml:space="preserve">. </w:t>
      </w:r>
      <w:r>
        <w:t xml:space="preserve"> </w:t>
      </w:r>
      <w:r w:rsidR="00A25529" w:rsidRPr="00A25529">
        <w:t>LIBERAÇÃO DO SEGMENTO BR-1A</w:t>
      </w:r>
      <w:bookmarkEnd w:id="48"/>
      <w:bookmarkEnd w:id="49"/>
      <w:bookmarkEnd w:id="50"/>
    </w:p>
    <w:p w14:paraId="3F4B9CF1" w14:textId="77777777" w:rsidR="00A25529" w:rsidRPr="00A25529" w:rsidRDefault="00A25529" w:rsidP="00A25529"/>
    <w:p w14:paraId="3F4B9CF2" w14:textId="77777777" w:rsidR="00A25529" w:rsidRPr="00A25529" w:rsidRDefault="00A25529" w:rsidP="00A25529"/>
    <w:p w14:paraId="3F4B9CF3" w14:textId="77777777" w:rsidR="00A25529" w:rsidRPr="00A25529" w:rsidRDefault="00A25529" w:rsidP="00A25529"/>
    <w:p w14:paraId="3F4B9CF4" w14:textId="77777777" w:rsidR="00A25529" w:rsidRPr="00A25529" w:rsidRDefault="00A25529" w:rsidP="00A25529"/>
    <w:p w14:paraId="3F4B9CF5" w14:textId="77777777" w:rsidR="00A25529" w:rsidRPr="00A25529" w:rsidRDefault="00F27AC9" w:rsidP="00A25529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1</w:t>
      </w:r>
      <w:r w:rsidR="00A25529" w:rsidRPr="00A25529">
        <w:rPr>
          <w:rFonts w:ascii="Arial" w:hAnsi="Arial"/>
          <w:sz w:val="24"/>
          <w:vertAlign w:val="superscript"/>
        </w:rPr>
        <w:t>a</w:t>
      </w:r>
      <w:r w:rsidR="00A25529" w:rsidRPr="00A25529">
        <w:rPr>
          <w:rFonts w:ascii="Arial" w:hAnsi="Arial"/>
          <w:sz w:val="24"/>
        </w:rPr>
        <w:t xml:space="preserve"> MODALIDADE ALTERNATIVA</w:t>
      </w:r>
    </w:p>
    <w:p w14:paraId="3F4B9CF6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CF7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CF8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CF9" w14:textId="77777777" w:rsidR="00A25529" w:rsidRPr="00A25529" w:rsidRDefault="00A25529" w:rsidP="00A25529">
      <w:pPr>
        <w:rPr>
          <w:rFonts w:ascii="Arial" w:hAnsi="Arial"/>
          <w:sz w:val="24"/>
        </w:rPr>
      </w:pPr>
      <w:r w:rsidRPr="00A25529">
        <w:rPr>
          <w:rFonts w:ascii="Arial" w:hAnsi="Arial"/>
          <w:b/>
          <w:sz w:val="24"/>
        </w:rPr>
        <w:t>LIBERAÇÃO:</w:t>
      </w:r>
      <w:r w:rsidRPr="00A25529">
        <w:rPr>
          <w:rFonts w:ascii="Arial" w:hAnsi="Arial"/>
          <w:sz w:val="24"/>
        </w:rPr>
        <w:t xml:space="preserve"> </w:t>
      </w:r>
    </w:p>
    <w:p w14:paraId="3F4B9CFA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CFB" w14:textId="77777777" w:rsidR="00A25529" w:rsidRPr="00D8006E" w:rsidRDefault="00687FB5" w:rsidP="00F542BF">
      <w:pPr>
        <w:pStyle w:val="PargrafodaLista"/>
        <w:numPr>
          <w:ilvl w:val="0"/>
          <w:numId w:val="4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-22</w:t>
      </w:r>
    </w:p>
    <w:p w14:paraId="3F4B9CFC" w14:textId="77777777" w:rsidR="00A25529" w:rsidRPr="00D8006E" w:rsidRDefault="00687FB5" w:rsidP="00F542BF">
      <w:pPr>
        <w:pStyle w:val="PargrafodaLista"/>
        <w:numPr>
          <w:ilvl w:val="0"/>
          <w:numId w:val="4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-20</w:t>
      </w:r>
    </w:p>
    <w:p w14:paraId="3F4B9CFD" w14:textId="77777777" w:rsidR="00A25529" w:rsidRPr="00D8006E" w:rsidRDefault="00687FB5" w:rsidP="00F542BF">
      <w:pPr>
        <w:pStyle w:val="PargrafodaLista"/>
        <w:numPr>
          <w:ilvl w:val="0"/>
          <w:numId w:val="4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-8</w:t>
      </w:r>
    </w:p>
    <w:p w14:paraId="3F4B9CFE" w14:textId="77777777" w:rsidR="00A25529" w:rsidRPr="00D8006E" w:rsidRDefault="00687FB5" w:rsidP="00F542BF">
      <w:pPr>
        <w:pStyle w:val="PargrafodaLista"/>
        <w:numPr>
          <w:ilvl w:val="0"/>
          <w:numId w:val="4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-10 e 68</w:t>
      </w:r>
    </w:p>
    <w:p w14:paraId="3F4B9CFF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00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01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02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03" w14:textId="77777777" w:rsidR="00A25529" w:rsidRPr="00A25529" w:rsidRDefault="00A25529" w:rsidP="00A25529">
      <w:pPr>
        <w:rPr>
          <w:rFonts w:ascii="Arial" w:hAnsi="Arial"/>
          <w:b/>
          <w:sz w:val="24"/>
        </w:rPr>
      </w:pPr>
      <w:r w:rsidRPr="00A25529">
        <w:rPr>
          <w:rFonts w:ascii="Arial" w:hAnsi="Arial"/>
          <w:b/>
          <w:sz w:val="24"/>
        </w:rPr>
        <w:t>NORMALIZAÇÃO:</w:t>
      </w:r>
      <w:r w:rsidRPr="00A25529">
        <w:rPr>
          <w:rFonts w:ascii="Arial" w:hAnsi="Arial"/>
          <w:b/>
          <w:sz w:val="24"/>
        </w:rPr>
        <w:tab/>
      </w:r>
    </w:p>
    <w:p w14:paraId="3F4B9D04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D05" w14:textId="77777777" w:rsidR="00A25529" w:rsidRPr="00D8006E" w:rsidRDefault="00687FB5" w:rsidP="004B6FE7">
      <w:pPr>
        <w:pStyle w:val="PargrafodaLista"/>
        <w:numPr>
          <w:ilvl w:val="0"/>
          <w:numId w:val="4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-68 e 10</w:t>
      </w:r>
    </w:p>
    <w:p w14:paraId="3F4B9D06" w14:textId="77777777" w:rsidR="00A25529" w:rsidRPr="00D8006E" w:rsidRDefault="00687FB5" w:rsidP="004B6FE7">
      <w:pPr>
        <w:pStyle w:val="PargrafodaLista"/>
        <w:numPr>
          <w:ilvl w:val="0"/>
          <w:numId w:val="4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-8</w:t>
      </w:r>
    </w:p>
    <w:p w14:paraId="3F4B9D07" w14:textId="77777777" w:rsidR="00A25529" w:rsidRPr="00D8006E" w:rsidRDefault="00687FB5" w:rsidP="004B6FE7">
      <w:pPr>
        <w:pStyle w:val="PargrafodaLista"/>
        <w:numPr>
          <w:ilvl w:val="0"/>
          <w:numId w:val="4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-20</w:t>
      </w:r>
    </w:p>
    <w:p w14:paraId="3F4B9D08" w14:textId="77777777" w:rsidR="00A25529" w:rsidRPr="00D8006E" w:rsidRDefault="00687FB5" w:rsidP="004B6FE7">
      <w:pPr>
        <w:pStyle w:val="PargrafodaLista"/>
        <w:numPr>
          <w:ilvl w:val="0"/>
          <w:numId w:val="4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-22</w:t>
      </w:r>
    </w:p>
    <w:p w14:paraId="3F4B9D09" w14:textId="77777777" w:rsidR="00A25529" w:rsidRPr="00A25529" w:rsidRDefault="00A25529" w:rsidP="00A25529">
      <w:pPr>
        <w:jc w:val="center"/>
        <w:rPr>
          <w:rFonts w:ascii="Arial" w:hAnsi="Arial"/>
          <w:sz w:val="24"/>
        </w:rPr>
      </w:pPr>
    </w:p>
    <w:p w14:paraId="3F4B9D0A" w14:textId="77777777" w:rsidR="00A25529" w:rsidRPr="00A25529" w:rsidRDefault="00A25529" w:rsidP="00A25529">
      <w:pPr>
        <w:jc w:val="center"/>
        <w:rPr>
          <w:rFonts w:ascii="Arial" w:hAnsi="Arial"/>
          <w:sz w:val="24"/>
        </w:rPr>
        <w:sectPr w:rsidR="00A25529" w:rsidRPr="00A25529" w:rsidSect="00C302FD">
          <w:headerReference w:type="even" r:id="rId25"/>
          <w:headerReference w:type="default" r:id="rId26"/>
          <w:footerReference w:type="default" r:id="rId27"/>
          <w:headerReference w:type="first" r:id="rId28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D0B" w14:textId="77777777" w:rsidR="00A25529" w:rsidRPr="004C18F2" w:rsidRDefault="00A25529" w:rsidP="00A85CD8">
      <w:pPr>
        <w:pStyle w:val="Ttulo2"/>
        <w:ind w:firstLine="360"/>
      </w:pPr>
      <w:bookmarkStart w:id="51" w:name="_Toc513533769"/>
      <w:bookmarkStart w:id="52" w:name="_Toc136595509"/>
      <w:r w:rsidRPr="004C18F2">
        <w:lastRenderedPageBreak/>
        <w:t>5.</w:t>
      </w:r>
      <w:r w:rsidR="004C18F2" w:rsidRPr="004C18F2">
        <w:t>2</w:t>
      </w:r>
      <w:r w:rsidRPr="004C18F2">
        <w:t>.</w:t>
      </w:r>
      <w:r w:rsidRPr="004C18F2">
        <w:tab/>
        <w:t xml:space="preserve">LIBERAÇÃO DO SEGMENTO BR-2A – </w:t>
      </w:r>
      <w:r w:rsidR="008D112B" w:rsidRPr="004C18F2">
        <w:t>2</w:t>
      </w:r>
      <w:r w:rsidR="007721D4">
        <w:t>ª</w:t>
      </w:r>
      <w:r w:rsidRPr="004C18F2">
        <w:t xml:space="preserve"> MODALIDADE</w:t>
      </w:r>
      <w:bookmarkEnd w:id="51"/>
      <w:bookmarkEnd w:id="52"/>
    </w:p>
    <w:p w14:paraId="3F4B9D0C" w14:textId="77777777" w:rsidR="00A25529" w:rsidRPr="00A25529" w:rsidRDefault="00A25529" w:rsidP="00A25529">
      <w:pPr>
        <w:jc w:val="center"/>
        <w:rPr>
          <w:rFonts w:ascii="Arial" w:hAnsi="Arial"/>
          <w:sz w:val="24"/>
        </w:rPr>
      </w:pPr>
    </w:p>
    <w:p w14:paraId="3F4B9D0D" w14:textId="77777777" w:rsidR="00A25529" w:rsidRPr="00A25529" w:rsidRDefault="00A21E0A" w:rsidP="00A25529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75" wp14:editId="3F4BA676">
            <wp:extent cx="9361170" cy="44456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mod BR-2A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D0E" w14:textId="77777777" w:rsidR="00A25529" w:rsidRPr="00A25529" w:rsidRDefault="00A25529" w:rsidP="00A25529">
      <w:pPr>
        <w:jc w:val="center"/>
        <w:rPr>
          <w:rFonts w:ascii="Arial" w:hAnsi="Arial"/>
          <w:sz w:val="24"/>
        </w:rPr>
        <w:sectPr w:rsidR="00A25529" w:rsidRPr="00A25529" w:rsidSect="00C302FD">
          <w:headerReference w:type="even" r:id="rId30"/>
          <w:headerReference w:type="default" r:id="rId31"/>
          <w:headerReference w:type="first" r:id="rId32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D0F" w14:textId="77777777" w:rsidR="00A25529" w:rsidRPr="00A25529" w:rsidRDefault="00A25529" w:rsidP="00A85CD8">
      <w:pPr>
        <w:pStyle w:val="Ttulo2"/>
        <w:ind w:firstLine="720"/>
      </w:pPr>
      <w:bookmarkStart w:id="53" w:name="_Toc513533770"/>
      <w:bookmarkStart w:id="54" w:name="_Toc513555598"/>
      <w:bookmarkStart w:id="55" w:name="_Toc136595510"/>
      <w:r w:rsidRPr="00A25529">
        <w:lastRenderedPageBreak/>
        <w:t>5.</w:t>
      </w:r>
      <w:r w:rsidR="004C18F2">
        <w:t>2.1</w:t>
      </w:r>
      <w:r w:rsidRPr="00A25529">
        <w:t>.</w:t>
      </w:r>
      <w:r w:rsidRPr="00A25529">
        <w:tab/>
        <w:t>LIBERAÇÃO DO SEGMENTO BR-2A</w:t>
      </w:r>
      <w:bookmarkEnd w:id="53"/>
      <w:bookmarkEnd w:id="54"/>
      <w:bookmarkEnd w:id="55"/>
    </w:p>
    <w:p w14:paraId="3F4B9D10" w14:textId="77777777" w:rsidR="00A25529" w:rsidRPr="00A25529" w:rsidRDefault="00A25529" w:rsidP="00A25529">
      <w:pPr>
        <w:jc w:val="center"/>
        <w:rPr>
          <w:rFonts w:ascii="Arial" w:hAnsi="Arial"/>
          <w:sz w:val="24"/>
        </w:rPr>
      </w:pPr>
    </w:p>
    <w:p w14:paraId="3F4B9D11" w14:textId="77777777" w:rsidR="00A25529" w:rsidRPr="00A25529" w:rsidRDefault="00A25529" w:rsidP="00A25529">
      <w:pPr>
        <w:jc w:val="center"/>
        <w:rPr>
          <w:rFonts w:ascii="Arial" w:hAnsi="Arial"/>
          <w:sz w:val="24"/>
        </w:rPr>
      </w:pPr>
    </w:p>
    <w:p w14:paraId="3F4B9D12" w14:textId="77777777" w:rsidR="00A25529" w:rsidRPr="00A25529" w:rsidRDefault="00A25529" w:rsidP="00A25529">
      <w:pPr>
        <w:jc w:val="center"/>
        <w:rPr>
          <w:rFonts w:ascii="Arial" w:hAnsi="Arial"/>
          <w:sz w:val="24"/>
        </w:rPr>
      </w:pPr>
    </w:p>
    <w:p w14:paraId="3F4B9D13" w14:textId="77777777" w:rsidR="00A25529" w:rsidRPr="00A25529" w:rsidRDefault="008D112B" w:rsidP="00A25529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2</w:t>
      </w:r>
      <w:r w:rsidR="00A25529" w:rsidRPr="00A25529">
        <w:rPr>
          <w:rFonts w:ascii="Arial" w:hAnsi="Arial"/>
          <w:sz w:val="24"/>
          <w:vertAlign w:val="superscript"/>
        </w:rPr>
        <w:t>a</w:t>
      </w:r>
      <w:r w:rsidR="00A25529" w:rsidRPr="00A25529">
        <w:rPr>
          <w:rFonts w:ascii="Arial" w:hAnsi="Arial"/>
          <w:sz w:val="24"/>
        </w:rPr>
        <w:t xml:space="preserve">  MODALIDADE ALTERNATIVA</w:t>
      </w:r>
    </w:p>
    <w:p w14:paraId="3F4B9D14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D15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D16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D17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D18" w14:textId="77777777" w:rsidR="00A25529" w:rsidRPr="00A25529" w:rsidRDefault="00A25529" w:rsidP="00A25529">
      <w:pPr>
        <w:rPr>
          <w:rFonts w:ascii="Arial" w:hAnsi="Arial"/>
          <w:sz w:val="24"/>
        </w:rPr>
      </w:pPr>
      <w:r w:rsidRPr="00A25529">
        <w:rPr>
          <w:rFonts w:ascii="Arial" w:hAnsi="Arial"/>
          <w:b/>
          <w:sz w:val="24"/>
        </w:rPr>
        <w:t>LIBERAÇÃO:</w:t>
      </w:r>
      <w:r w:rsidRPr="00A25529">
        <w:rPr>
          <w:rFonts w:ascii="Arial" w:hAnsi="Arial"/>
          <w:sz w:val="24"/>
        </w:rPr>
        <w:t xml:space="preserve"> </w:t>
      </w:r>
    </w:p>
    <w:p w14:paraId="3F4B9D19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D1A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D1B" w14:textId="77777777" w:rsidR="00A25529" w:rsidRPr="00D8006E" w:rsidRDefault="00687FB5" w:rsidP="00F542BF">
      <w:pPr>
        <w:pStyle w:val="PargrafodaLista"/>
        <w:numPr>
          <w:ilvl w:val="0"/>
          <w:numId w:val="4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-258</w:t>
      </w:r>
    </w:p>
    <w:p w14:paraId="3F4B9D1C" w14:textId="77777777" w:rsidR="00A25529" w:rsidRPr="00D8006E" w:rsidRDefault="00687FB5" w:rsidP="00F542BF">
      <w:pPr>
        <w:pStyle w:val="PargrafodaLista"/>
        <w:numPr>
          <w:ilvl w:val="0"/>
          <w:numId w:val="4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-256 e 66</w:t>
      </w:r>
    </w:p>
    <w:p w14:paraId="3F4B9D1D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1E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1F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20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21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22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23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24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25" w14:textId="77777777" w:rsidR="00A25529" w:rsidRPr="00A25529" w:rsidRDefault="00A25529" w:rsidP="00A25529">
      <w:pPr>
        <w:spacing w:before="60" w:after="60"/>
        <w:rPr>
          <w:rFonts w:ascii="Arial" w:hAnsi="Arial"/>
          <w:sz w:val="24"/>
        </w:rPr>
      </w:pPr>
    </w:p>
    <w:p w14:paraId="3F4B9D26" w14:textId="77777777" w:rsidR="00A25529" w:rsidRPr="00A25529" w:rsidRDefault="00A25529" w:rsidP="00A25529">
      <w:pPr>
        <w:rPr>
          <w:rFonts w:ascii="Arial" w:hAnsi="Arial"/>
          <w:b/>
          <w:sz w:val="24"/>
        </w:rPr>
      </w:pPr>
      <w:r w:rsidRPr="00A25529">
        <w:rPr>
          <w:rFonts w:ascii="Arial" w:hAnsi="Arial"/>
          <w:b/>
          <w:sz w:val="24"/>
        </w:rPr>
        <w:t>NORMALIZAÇÃO:</w:t>
      </w:r>
      <w:r w:rsidRPr="00A25529">
        <w:rPr>
          <w:rFonts w:ascii="Arial" w:hAnsi="Arial"/>
          <w:b/>
          <w:sz w:val="24"/>
        </w:rPr>
        <w:tab/>
      </w:r>
    </w:p>
    <w:p w14:paraId="3F4B9D27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D28" w14:textId="77777777" w:rsidR="00A25529" w:rsidRPr="00A25529" w:rsidRDefault="00A25529" w:rsidP="00A25529">
      <w:pPr>
        <w:rPr>
          <w:rFonts w:ascii="Arial" w:hAnsi="Arial"/>
          <w:sz w:val="24"/>
        </w:rPr>
      </w:pPr>
    </w:p>
    <w:p w14:paraId="3F4B9D29" w14:textId="77777777" w:rsidR="00A25529" w:rsidRPr="00D8006E" w:rsidRDefault="00687FB5" w:rsidP="004B6FE7">
      <w:pPr>
        <w:pStyle w:val="PargrafodaLista"/>
        <w:numPr>
          <w:ilvl w:val="0"/>
          <w:numId w:val="4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-66 e 256</w:t>
      </w:r>
    </w:p>
    <w:p w14:paraId="3F4B9D2A" w14:textId="77777777" w:rsidR="00A25529" w:rsidRPr="00D8006E" w:rsidRDefault="00687FB5" w:rsidP="004B6FE7">
      <w:pPr>
        <w:pStyle w:val="PargrafodaLista"/>
        <w:numPr>
          <w:ilvl w:val="0"/>
          <w:numId w:val="4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25529" w:rsidRPr="00D8006E">
        <w:rPr>
          <w:rFonts w:ascii="Arial" w:hAnsi="Arial"/>
          <w:sz w:val="24"/>
        </w:rPr>
        <w:t>-258</w:t>
      </w:r>
    </w:p>
    <w:p w14:paraId="3F4B9D2B" w14:textId="77777777" w:rsidR="00D9602A" w:rsidRDefault="00D9602A" w:rsidP="00D9602A">
      <w:pPr>
        <w:jc w:val="center"/>
        <w:rPr>
          <w:rFonts w:ascii="Arial" w:hAnsi="Arial"/>
          <w:sz w:val="24"/>
        </w:rPr>
        <w:sectPr w:rsidR="00D9602A" w:rsidSect="00C302FD">
          <w:headerReference w:type="even" r:id="rId33"/>
          <w:headerReference w:type="default" r:id="rId34"/>
          <w:headerReference w:type="first" r:id="rId35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D2C" w14:textId="77777777" w:rsidR="00D9602A" w:rsidRDefault="006D5D2C" w:rsidP="00A85CD8">
      <w:pPr>
        <w:pStyle w:val="Ttulo2"/>
        <w:ind w:firstLine="360"/>
      </w:pPr>
      <w:bookmarkStart w:id="56" w:name="_Toc513533771"/>
      <w:bookmarkStart w:id="57" w:name="_Toc136595511"/>
      <w:r>
        <w:lastRenderedPageBreak/>
        <w:t>5</w:t>
      </w:r>
      <w:r w:rsidR="00D9602A">
        <w:t>.</w:t>
      </w:r>
      <w:r w:rsidR="004C18F2">
        <w:t>3</w:t>
      </w:r>
      <w:r w:rsidR="00D9602A">
        <w:t>.</w:t>
      </w:r>
      <w:r w:rsidR="00D9602A">
        <w:tab/>
      </w:r>
      <w:r w:rsidR="00DD4811" w:rsidRPr="002341DA">
        <w:rPr>
          <w:rFonts w:cs="Arial"/>
          <w:szCs w:val="24"/>
        </w:rPr>
        <w:t>LIBERAÇÃO DO SEGMENTO BR-</w:t>
      </w:r>
      <w:r w:rsidR="00DD4811">
        <w:rPr>
          <w:rFonts w:cs="Arial"/>
          <w:szCs w:val="24"/>
        </w:rPr>
        <w:t>3</w:t>
      </w:r>
      <w:r w:rsidR="00DD4811" w:rsidRPr="002341DA">
        <w:rPr>
          <w:rFonts w:cs="Arial"/>
          <w:szCs w:val="24"/>
        </w:rPr>
        <w:t>A</w:t>
      </w:r>
      <w:r w:rsidR="00DD4811">
        <w:rPr>
          <w:rFonts w:cs="Arial"/>
          <w:szCs w:val="24"/>
        </w:rPr>
        <w:t xml:space="preserve"> </w:t>
      </w:r>
      <w:r w:rsidR="00DD4811">
        <w:t xml:space="preserve">– </w:t>
      </w:r>
      <w:r w:rsidR="008D112B">
        <w:t>3</w:t>
      </w:r>
      <w:r w:rsidR="00DD4811">
        <w:rPr>
          <w:vertAlign w:val="superscript"/>
        </w:rPr>
        <w:t xml:space="preserve">a </w:t>
      </w:r>
      <w:r w:rsidR="00DD4811">
        <w:t>MODALIDADE</w:t>
      </w:r>
      <w:bookmarkEnd w:id="56"/>
      <w:bookmarkEnd w:id="57"/>
    </w:p>
    <w:p w14:paraId="3F4B9D2D" w14:textId="259ED0D5" w:rsidR="00D9602A" w:rsidRDefault="00A85CD8" w:rsidP="00D9602A">
      <w:pPr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14:paraId="3F4B9D2E" w14:textId="77777777" w:rsidR="00D9602A" w:rsidRDefault="00A21E0A" w:rsidP="00D9602A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77" wp14:editId="3F4BA678">
            <wp:extent cx="9361170" cy="444563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mod BR-3A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D2F" w14:textId="77777777" w:rsidR="00D9602A" w:rsidRDefault="00D9602A" w:rsidP="00D9602A">
      <w:pPr>
        <w:jc w:val="center"/>
        <w:rPr>
          <w:rFonts w:ascii="Arial" w:hAnsi="Arial"/>
          <w:sz w:val="24"/>
        </w:rPr>
        <w:sectPr w:rsidR="00D9602A" w:rsidSect="00C302FD">
          <w:headerReference w:type="even" r:id="rId37"/>
          <w:headerReference w:type="default" r:id="rId38"/>
          <w:headerReference w:type="first" r:id="rId39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D30" w14:textId="77777777" w:rsidR="00A46FA6" w:rsidRDefault="006D5D2C" w:rsidP="00A85CD8">
      <w:pPr>
        <w:pStyle w:val="Ttulo2"/>
        <w:ind w:firstLine="720"/>
      </w:pPr>
      <w:bookmarkStart w:id="58" w:name="_Toc513533772"/>
      <w:bookmarkStart w:id="59" w:name="_Toc513555600"/>
      <w:bookmarkStart w:id="60" w:name="_Toc136595512"/>
      <w:r>
        <w:lastRenderedPageBreak/>
        <w:t>5</w:t>
      </w:r>
      <w:r w:rsidR="00A46FA6">
        <w:t>.</w:t>
      </w:r>
      <w:r w:rsidR="00EB031E">
        <w:t>3</w:t>
      </w:r>
      <w:r w:rsidR="00A46FA6">
        <w:t>.1.</w:t>
      </w:r>
      <w:r w:rsidR="00A46FA6">
        <w:tab/>
        <w:t>LIBERAÇÃO DO SEGMENTO BR-</w:t>
      </w:r>
      <w:r w:rsidR="005A2A05">
        <w:t>3</w:t>
      </w:r>
      <w:r w:rsidR="00A46FA6">
        <w:t>A</w:t>
      </w:r>
      <w:bookmarkEnd w:id="58"/>
      <w:bookmarkEnd w:id="59"/>
      <w:bookmarkEnd w:id="60"/>
    </w:p>
    <w:p w14:paraId="3F4B9D31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32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33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34" w14:textId="77777777" w:rsidR="00A46FA6" w:rsidRDefault="008D112B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MODALIDADE ALTERNATIVA</w:t>
      </w:r>
    </w:p>
    <w:p w14:paraId="3F4B9D35" w14:textId="77777777" w:rsidR="00A46FA6" w:rsidRDefault="00A46FA6">
      <w:pPr>
        <w:rPr>
          <w:rFonts w:ascii="Arial" w:hAnsi="Arial"/>
          <w:sz w:val="24"/>
        </w:rPr>
      </w:pPr>
    </w:p>
    <w:p w14:paraId="3F4B9D36" w14:textId="77777777" w:rsidR="00A46FA6" w:rsidRDefault="00A46FA6">
      <w:pPr>
        <w:rPr>
          <w:rFonts w:ascii="Arial" w:hAnsi="Arial"/>
          <w:sz w:val="24"/>
        </w:rPr>
      </w:pPr>
    </w:p>
    <w:p w14:paraId="3F4B9D37" w14:textId="77777777" w:rsidR="00A46FA6" w:rsidRDefault="00A46FA6">
      <w:pPr>
        <w:rPr>
          <w:rFonts w:ascii="Arial" w:hAnsi="Arial"/>
          <w:sz w:val="24"/>
        </w:rPr>
      </w:pPr>
    </w:p>
    <w:p w14:paraId="3F4B9D38" w14:textId="77777777" w:rsidR="00A46FA6" w:rsidRDefault="00A46FA6">
      <w:pPr>
        <w:rPr>
          <w:rFonts w:ascii="Arial" w:hAnsi="Arial"/>
          <w:sz w:val="24"/>
        </w:rPr>
      </w:pPr>
    </w:p>
    <w:p w14:paraId="3F4B9D39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9D3A" w14:textId="77777777" w:rsidR="00A46FA6" w:rsidRDefault="00A46FA6">
      <w:pPr>
        <w:rPr>
          <w:rFonts w:ascii="Arial" w:hAnsi="Arial"/>
          <w:sz w:val="24"/>
        </w:rPr>
      </w:pPr>
    </w:p>
    <w:p w14:paraId="3F4B9D3B" w14:textId="77777777" w:rsidR="00A46FA6" w:rsidRDefault="00A46FA6">
      <w:pPr>
        <w:rPr>
          <w:rFonts w:ascii="Arial" w:hAnsi="Arial"/>
          <w:sz w:val="24"/>
        </w:rPr>
      </w:pPr>
    </w:p>
    <w:p w14:paraId="3F4B9D3C" w14:textId="5ADEC3C9" w:rsidR="00A46FA6" w:rsidRPr="00D8006E" w:rsidRDefault="00687FB5" w:rsidP="00F542BF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D8006E">
        <w:rPr>
          <w:rFonts w:ascii="Arial" w:hAnsi="Arial"/>
          <w:sz w:val="24"/>
        </w:rPr>
        <w:t xml:space="preserve"> 105</w:t>
      </w:r>
      <w:r w:rsidR="00302F8F">
        <w:rPr>
          <w:rFonts w:ascii="Arial" w:hAnsi="Arial"/>
          <w:sz w:val="24"/>
        </w:rPr>
        <w:t>52</w:t>
      </w:r>
      <w:r w:rsidR="00A46FA6" w:rsidRPr="00D8006E">
        <w:rPr>
          <w:rFonts w:ascii="Arial" w:hAnsi="Arial"/>
          <w:sz w:val="24"/>
        </w:rPr>
        <w:t>-</w:t>
      </w:r>
      <w:r w:rsidR="000478D7">
        <w:rPr>
          <w:rFonts w:ascii="Arial" w:hAnsi="Arial"/>
          <w:sz w:val="24"/>
        </w:rPr>
        <w:t>44</w:t>
      </w:r>
    </w:p>
    <w:p w14:paraId="3F4B9D3D" w14:textId="77777777" w:rsidR="00A46FA6" w:rsidRDefault="00687FB5" w:rsidP="00F542BF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</w:t>
      </w:r>
      <w:r w:rsidR="000478D7">
        <w:rPr>
          <w:rFonts w:ascii="Arial" w:hAnsi="Arial"/>
          <w:sz w:val="24"/>
        </w:rPr>
        <w:t>268</w:t>
      </w:r>
    </w:p>
    <w:p w14:paraId="3F4B9D3E" w14:textId="77777777" w:rsidR="000478D7" w:rsidRPr="000478D7" w:rsidRDefault="00687FB5" w:rsidP="00F542BF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478D7" w:rsidRPr="000478D7">
        <w:rPr>
          <w:rFonts w:ascii="Arial" w:hAnsi="Arial"/>
          <w:sz w:val="24"/>
        </w:rPr>
        <w:t xml:space="preserve"> 10529-266</w:t>
      </w:r>
    </w:p>
    <w:p w14:paraId="3F4B9D3F" w14:textId="321ED589" w:rsidR="000478D7" w:rsidRPr="000478D7" w:rsidRDefault="00687FB5" w:rsidP="00F542BF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B15986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B15986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B15986">
        <w:rPr>
          <w:rFonts w:ascii="Arial" w:hAnsi="Arial"/>
          <w:sz w:val="24"/>
        </w:rPr>
        <w:t xml:space="preserve"> critério </w:t>
      </w:r>
      <w:r w:rsidR="00C24486">
        <w:rPr>
          <w:rFonts w:ascii="Arial" w:hAnsi="Arial"/>
          <w:sz w:val="24"/>
        </w:rPr>
        <w:t xml:space="preserve">do </w:t>
      </w:r>
      <w:r w:rsidR="00B15986">
        <w:rPr>
          <w:rFonts w:ascii="Arial" w:hAnsi="Arial"/>
          <w:sz w:val="24"/>
        </w:rPr>
        <w:t>COT)</w:t>
      </w:r>
    </w:p>
    <w:p w14:paraId="3F4B9D40" w14:textId="77777777" w:rsidR="000478D7" w:rsidRPr="000478D7" w:rsidRDefault="00687FB5" w:rsidP="000478D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478D7" w:rsidRPr="000478D7">
        <w:rPr>
          <w:rFonts w:ascii="Arial" w:hAnsi="Arial"/>
          <w:sz w:val="24"/>
        </w:rPr>
        <w:t xml:space="preserve"> 10529-328</w:t>
      </w:r>
    </w:p>
    <w:p w14:paraId="3F4B9D41" w14:textId="77777777" w:rsidR="000478D7" w:rsidRPr="00D8006E" w:rsidRDefault="00687FB5" w:rsidP="000478D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478D7" w:rsidRPr="00D8006E">
        <w:rPr>
          <w:rFonts w:ascii="Arial" w:hAnsi="Arial"/>
          <w:sz w:val="24"/>
        </w:rPr>
        <w:t xml:space="preserve"> 10529-</w:t>
      </w:r>
      <w:r w:rsidR="000478D7">
        <w:rPr>
          <w:rFonts w:ascii="Arial" w:hAnsi="Arial"/>
          <w:sz w:val="24"/>
        </w:rPr>
        <w:t>330</w:t>
      </w:r>
    </w:p>
    <w:p w14:paraId="3F4B9D42" w14:textId="77777777" w:rsidR="000478D7" w:rsidRPr="00D8006E" w:rsidRDefault="00687FB5" w:rsidP="000478D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478D7" w:rsidRPr="00D8006E">
        <w:rPr>
          <w:rFonts w:ascii="Arial" w:hAnsi="Arial"/>
          <w:sz w:val="24"/>
        </w:rPr>
        <w:t xml:space="preserve"> 10529-296</w:t>
      </w:r>
    </w:p>
    <w:p w14:paraId="3F4B9D43" w14:textId="77777777" w:rsidR="000478D7" w:rsidRPr="000478D7" w:rsidRDefault="00687FB5" w:rsidP="00F542BF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478D7" w:rsidRPr="000478D7">
        <w:rPr>
          <w:rFonts w:ascii="Arial" w:hAnsi="Arial"/>
          <w:sz w:val="24"/>
        </w:rPr>
        <w:t xml:space="preserve"> 10529-298 e 88</w:t>
      </w:r>
    </w:p>
    <w:p w14:paraId="3F4B9D44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9D45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9D46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9D47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9D48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9D49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9D4A" w14:textId="77777777" w:rsidR="00A46FA6" w:rsidRDefault="00A46FA6">
      <w:pPr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NORMALIZAÇÃO:</w:t>
      </w:r>
      <w:r>
        <w:rPr>
          <w:rFonts w:ascii="Arial" w:hAnsi="Arial"/>
          <w:b/>
          <w:sz w:val="24"/>
        </w:rPr>
        <w:tab/>
      </w:r>
    </w:p>
    <w:p w14:paraId="3F4B9D4B" w14:textId="77777777" w:rsidR="00A46FA6" w:rsidRDefault="00A46FA6">
      <w:pPr>
        <w:rPr>
          <w:rFonts w:ascii="Arial" w:hAnsi="Arial"/>
          <w:sz w:val="24"/>
        </w:rPr>
      </w:pPr>
    </w:p>
    <w:p w14:paraId="3F4B9D4C" w14:textId="77777777" w:rsidR="00A46FA6" w:rsidRDefault="00A46FA6">
      <w:pPr>
        <w:rPr>
          <w:rFonts w:ascii="Arial" w:hAnsi="Arial"/>
          <w:sz w:val="24"/>
        </w:rPr>
      </w:pPr>
    </w:p>
    <w:p w14:paraId="3F4B9D4D" w14:textId="77777777" w:rsidR="00A46FA6" w:rsidRPr="00D8006E" w:rsidRDefault="00687FB5" w:rsidP="004B6FE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</w:t>
      </w:r>
      <w:r w:rsidR="005A2A05" w:rsidRPr="00D8006E">
        <w:rPr>
          <w:rFonts w:ascii="Arial" w:hAnsi="Arial"/>
          <w:sz w:val="24"/>
        </w:rPr>
        <w:t>88</w:t>
      </w:r>
      <w:r w:rsidR="00A46FA6" w:rsidRPr="00D8006E">
        <w:rPr>
          <w:rFonts w:ascii="Arial" w:hAnsi="Arial"/>
          <w:sz w:val="24"/>
        </w:rPr>
        <w:t xml:space="preserve"> e 2</w:t>
      </w:r>
      <w:r w:rsidR="005A2A05" w:rsidRPr="00D8006E">
        <w:rPr>
          <w:rFonts w:ascii="Arial" w:hAnsi="Arial"/>
          <w:sz w:val="24"/>
        </w:rPr>
        <w:t>98</w:t>
      </w:r>
    </w:p>
    <w:p w14:paraId="3F4B9D4E" w14:textId="77777777" w:rsidR="00A46FA6" w:rsidRDefault="00687FB5" w:rsidP="004B6FE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-2</w:t>
      </w:r>
      <w:r w:rsidR="005A2A05" w:rsidRPr="00D8006E">
        <w:rPr>
          <w:rFonts w:ascii="Arial" w:hAnsi="Arial"/>
          <w:sz w:val="24"/>
        </w:rPr>
        <w:t>96</w:t>
      </w:r>
    </w:p>
    <w:p w14:paraId="3F4B9D4F" w14:textId="77777777" w:rsidR="000478D7" w:rsidRPr="000478D7" w:rsidRDefault="00687FB5" w:rsidP="004B6FE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478D7" w:rsidRPr="000478D7">
        <w:rPr>
          <w:rFonts w:ascii="Arial" w:hAnsi="Arial"/>
          <w:sz w:val="24"/>
        </w:rPr>
        <w:t xml:space="preserve"> 10529-</w:t>
      </w:r>
      <w:r w:rsidR="000478D7">
        <w:rPr>
          <w:rFonts w:ascii="Arial" w:hAnsi="Arial"/>
          <w:sz w:val="24"/>
        </w:rPr>
        <w:t>330</w:t>
      </w:r>
    </w:p>
    <w:p w14:paraId="3F4B9D50" w14:textId="77777777" w:rsidR="000478D7" w:rsidRPr="00D8006E" w:rsidRDefault="00687FB5" w:rsidP="004B6FE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478D7" w:rsidRPr="00D8006E">
        <w:rPr>
          <w:rFonts w:ascii="Arial" w:hAnsi="Arial"/>
          <w:sz w:val="24"/>
        </w:rPr>
        <w:t xml:space="preserve"> 10529-</w:t>
      </w:r>
      <w:r w:rsidR="000478D7">
        <w:rPr>
          <w:rFonts w:ascii="Arial" w:hAnsi="Arial"/>
          <w:sz w:val="24"/>
        </w:rPr>
        <w:t>328</w:t>
      </w:r>
    </w:p>
    <w:p w14:paraId="3F4B9D51" w14:textId="77777777" w:rsidR="000478D7" w:rsidRPr="00D8006E" w:rsidRDefault="00687FB5" w:rsidP="004B6FE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0478D7" w:rsidRPr="00D8006E">
        <w:rPr>
          <w:rFonts w:ascii="Arial" w:hAnsi="Arial"/>
          <w:sz w:val="24"/>
        </w:rPr>
        <w:t xml:space="preserve"> 10529-</w:t>
      </w:r>
      <w:r w:rsidR="000478D7">
        <w:rPr>
          <w:rFonts w:ascii="Arial" w:hAnsi="Arial"/>
          <w:sz w:val="24"/>
        </w:rPr>
        <w:t>44</w:t>
      </w:r>
    </w:p>
    <w:p w14:paraId="3F4B9D52" w14:textId="77777777" w:rsidR="000478D7" w:rsidRPr="000478D7" w:rsidRDefault="00687FB5" w:rsidP="004B6FE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478D7" w:rsidRPr="000478D7">
        <w:rPr>
          <w:rFonts w:ascii="Arial" w:hAnsi="Arial"/>
          <w:sz w:val="24"/>
        </w:rPr>
        <w:t xml:space="preserve"> 10529-266</w:t>
      </w:r>
    </w:p>
    <w:p w14:paraId="3F4B9D53" w14:textId="77777777" w:rsidR="000478D7" w:rsidRDefault="00687FB5" w:rsidP="004B6FE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478D7" w:rsidRPr="00D8006E">
        <w:rPr>
          <w:rFonts w:ascii="Arial" w:hAnsi="Arial"/>
          <w:sz w:val="24"/>
        </w:rPr>
        <w:t xml:space="preserve"> 10529-</w:t>
      </w:r>
      <w:r w:rsidR="000478D7">
        <w:rPr>
          <w:rFonts w:ascii="Arial" w:hAnsi="Arial"/>
          <w:sz w:val="24"/>
        </w:rPr>
        <w:t>268</w:t>
      </w:r>
    </w:p>
    <w:p w14:paraId="3F4B9D54" w14:textId="0A5386EF" w:rsidR="000478D7" w:rsidRPr="000478D7" w:rsidRDefault="00687FB5" w:rsidP="004B6FE7">
      <w:pPr>
        <w:pStyle w:val="PargrafodaLista"/>
        <w:numPr>
          <w:ilvl w:val="0"/>
          <w:numId w:val="5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B15986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B15986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B15986">
        <w:rPr>
          <w:rFonts w:ascii="Arial" w:hAnsi="Arial"/>
          <w:sz w:val="24"/>
        </w:rPr>
        <w:t xml:space="preserve"> critério </w:t>
      </w:r>
      <w:r w:rsidR="00C24486">
        <w:rPr>
          <w:rFonts w:ascii="Arial" w:hAnsi="Arial"/>
          <w:sz w:val="24"/>
        </w:rPr>
        <w:t xml:space="preserve">do </w:t>
      </w:r>
      <w:r w:rsidR="00B15986">
        <w:rPr>
          <w:rFonts w:ascii="Arial" w:hAnsi="Arial"/>
          <w:sz w:val="24"/>
        </w:rPr>
        <w:t>COT)</w:t>
      </w:r>
    </w:p>
    <w:p w14:paraId="3F4B9D55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56" w14:textId="77777777" w:rsidR="00A46FA6" w:rsidRDefault="00A46FA6">
      <w:pPr>
        <w:jc w:val="center"/>
        <w:rPr>
          <w:rFonts w:ascii="Arial" w:hAnsi="Arial"/>
          <w:sz w:val="24"/>
        </w:rPr>
        <w:sectPr w:rsidR="00A46FA6" w:rsidSect="00C302FD">
          <w:headerReference w:type="even" r:id="rId40"/>
          <w:headerReference w:type="default" r:id="rId41"/>
          <w:headerReference w:type="first" r:id="rId42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D57" w14:textId="77777777" w:rsidR="00A46FA6" w:rsidRPr="00BE2158" w:rsidRDefault="006D5D2C" w:rsidP="00A85CD8">
      <w:pPr>
        <w:pStyle w:val="Ttulo2"/>
        <w:ind w:firstLine="360"/>
      </w:pPr>
      <w:bookmarkStart w:id="61" w:name="_Toc513533773"/>
      <w:bookmarkStart w:id="62" w:name="_Toc136595513"/>
      <w:r w:rsidRPr="00BE2158">
        <w:lastRenderedPageBreak/>
        <w:t>5</w:t>
      </w:r>
      <w:r w:rsidR="00A46FA6" w:rsidRPr="00BE2158">
        <w:t>.</w:t>
      </w:r>
      <w:r w:rsidR="00EB031E">
        <w:t>4</w:t>
      </w:r>
      <w:r w:rsidR="00A46FA6" w:rsidRPr="00BE2158">
        <w:t>.</w:t>
      </w:r>
      <w:r w:rsidR="002B6E91" w:rsidRPr="00BE2158">
        <w:t xml:space="preserve"> </w:t>
      </w:r>
      <w:r w:rsidR="00DD4811" w:rsidRPr="00BE2158">
        <w:t xml:space="preserve">LIBERAÇÃO DO SEGMENTO BR-4A – </w:t>
      </w:r>
      <w:r w:rsidR="008D112B">
        <w:t>4</w:t>
      </w:r>
      <w:r w:rsidR="0084207F">
        <w:t>ª</w:t>
      </w:r>
      <w:r w:rsidR="00DD4811" w:rsidRPr="00BE2158">
        <w:t xml:space="preserve"> MODALIDADE</w:t>
      </w:r>
      <w:bookmarkEnd w:id="61"/>
      <w:bookmarkEnd w:id="62"/>
    </w:p>
    <w:p w14:paraId="3F4B9D58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59" w14:textId="77777777" w:rsidR="00A46FA6" w:rsidRDefault="00A21E0A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79" wp14:editId="3F4BA67A">
            <wp:extent cx="9361170" cy="43573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mod BR-4A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D5A" w14:textId="77777777" w:rsidR="00A46FA6" w:rsidRDefault="00A46FA6">
      <w:pPr>
        <w:jc w:val="center"/>
        <w:rPr>
          <w:rFonts w:ascii="Arial" w:hAnsi="Arial"/>
          <w:sz w:val="24"/>
        </w:rPr>
        <w:sectPr w:rsidR="00A46FA6" w:rsidSect="00C302FD">
          <w:headerReference w:type="even" r:id="rId44"/>
          <w:headerReference w:type="default" r:id="rId45"/>
          <w:headerReference w:type="first" r:id="rId46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D5B" w14:textId="77777777" w:rsidR="00A46FA6" w:rsidRDefault="002B6E91" w:rsidP="00A85CD8">
      <w:pPr>
        <w:pStyle w:val="Ttulo2"/>
        <w:ind w:firstLine="720"/>
      </w:pPr>
      <w:bookmarkStart w:id="63" w:name="_Toc513533774"/>
      <w:bookmarkStart w:id="64" w:name="_Toc513555602"/>
      <w:bookmarkStart w:id="65" w:name="_Toc136595514"/>
      <w:r>
        <w:lastRenderedPageBreak/>
        <w:t>5</w:t>
      </w:r>
      <w:r w:rsidR="00A46FA6">
        <w:t>.</w:t>
      </w:r>
      <w:r w:rsidR="00EB031E">
        <w:t>4</w:t>
      </w:r>
      <w:r w:rsidR="00A46FA6">
        <w:t>.1.</w:t>
      </w:r>
      <w:r w:rsidR="00A46FA6">
        <w:tab/>
        <w:t>LIBERAÇÃO DO SEGMENTO BR-4A</w:t>
      </w:r>
      <w:bookmarkEnd w:id="63"/>
      <w:bookmarkEnd w:id="64"/>
      <w:bookmarkEnd w:id="65"/>
    </w:p>
    <w:p w14:paraId="3F4B9D5C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5D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5E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5F" w14:textId="77777777" w:rsidR="00A46FA6" w:rsidRDefault="008D112B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4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MODALIDADE ALTERNATIVA</w:t>
      </w:r>
    </w:p>
    <w:p w14:paraId="3F4B9D60" w14:textId="77777777" w:rsidR="00A46FA6" w:rsidRDefault="00A46FA6">
      <w:pPr>
        <w:rPr>
          <w:rFonts w:ascii="Arial" w:hAnsi="Arial"/>
          <w:sz w:val="24"/>
        </w:rPr>
      </w:pPr>
    </w:p>
    <w:p w14:paraId="3F4B9D61" w14:textId="77777777" w:rsidR="00A46FA6" w:rsidRDefault="00A46FA6">
      <w:pPr>
        <w:rPr>
          <w:rFonts w:ascii="Arial" w:hAnsi="Arial"/>
          <w:sz w:val="24"/>
        </w:rPr>
      </w:pPr>
    </w:p>
    <w:p w14:paraId="3F4B9D62" w14:textId="77777777" w:rsidR="00A46FA6" w:rsidRDefault="00A46FA6">
      <w:pPr>
        <w:rPr>
          <w:rFonts w:ascii="Arial" w:hAnsi="Arial"/>
          <w:sz w:val="24"/>
        </w:rPr>
      </w:pPr>
    </w:p>
    <w:p w14:paraId="3F4B9D63" w14:textId="77777777" w:rsidR="00A46FA6" w:rsidRDefault="00A46FA6">
      <w:pPr>
        <w:rPr>
          <w:rFonts w:ascii="Arial" w:hAnsi="Arial"/>
          <w:sz w:val="24"/>
        </w:rPr>
      </w:pPr>
    </w:p>
    <w:p w14:paraId="3F4B9D64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9D65" w14:textId="77777777" w:rsidR="00A46FA6" w:rsidRDefault="00A46FA6">
      <w:pPr>
        <w:rPr>
          <w:rFonts w:ascii="Arial" w:hAnsi="Arial"/>
          <w:sz w:val="24"/>
        </w:rPr>
      </w:pPr>
    </w:p>
    <w:p w14:paraId="3F4B9D66" w14:textId="77777777" w:rsidR="000478D7" w:rsidRPr="00D8006E" w:rsidRDefault="00687FB5" w:rsidP="000478D7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478D7" w:rsidRPr="00D8006E">
        <w:rPr>
          <w:rFonts w:ascii="Arial" w:hAnsi="Arial"/>
          <w:sz w:val="24"/>
        </w:rPr>
        <w:t xml:space="preserve"> 10529-34</w:t>
      </w:r>
    </w:p>
    <w:p w14:paraId="3F4B9D67" w14:textId="77777777" w:rsidR="000478D7" w:rsidRPr="000478D7" w:rsidRDefault="00687FB5" w:rsidP="00F542BF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478D7" w:rsidRPr="000478D7">
        <w:rPr>
          <w:rFonts w:ascii="Arial" w:hAnsi="Arial"/>
          <w:sz w:val="24"/>
        </w:rPr>
        <w:t xml:space="preserve"> 10529-36</w:t>
      </w:r>
    </w:p>
    <w:p w14:paraId="3F4B9D68" w14:textId="77777777" w:rsidR="00A46FA6" w:rsidRPr="00D8006E" w:rsidRDefault="00687FB5" w:rsidP="00F542BF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</w:t>
      </w:r>
      <w:r w:rsidR="000478D7">
        <w:rPr>
          <w:rFonts w:ascii="Arial" w:hAnsi="Arial"/>
          <w:sz w:val="24"/>
        </w:rPr>
        <w:t>28</w:t>
      </w:r>
    </w:p>
    <w:p w14:paraId="3F4B9D69" w14:textId="77777777" w:rsidR="00A46FA6" w:rsidRPr="00D8006E" w:rsidRDefault="00687FB5" w:rsidP="00F542BF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</w:t>
      </w:r>
      <w:r w:rsidR="000478D7">
        <w:rPr>
          <w:rFonts w:ascii="Arial" w:hAnsi="Arial"/>
          <w:sz w:val="24"/>
        </w:rPr>
        <w:t>26</w:t>
      </w:r>
    </w:p>
    <w:p w14:paraId="3F4B9D6A" w14:textId="77777777" w:rsidR="00A46FA6" w:rsidRPr="00D8006E" w:rsidRDefault="00687FB5" w:rsidP="00F542BF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</w:t>
      </w:r>
      <w:r w:rsidR="000478D7">
        <w:rPr>
          <w:rFonts w:ascii="Arial" w:hAnsi="Arial"/>
          <w:sz w:val="24"/>
        </w:rPr>
        <w:t>48</w:t>
      </w:r>
    </w:p>
    <w:p w14:paraId="3F4B9D6B" w14:textId="77777777" w:rsidR="00A46FA6" w:rsidRPr="000478D7" w:rsidRDefault="00687FB5" w:rsidP="00F542BF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0478D7">
        <w:rPr>
          <w:rFonts w:ascii="Arial" w:hAnsi="Arial"/>
          <w:sz w:val="24"/>
        </w:rPr>
        <w:t xml:space="preserve"> 10529</w:t>
      </w:r>
      <w:r w:rsidR="00A46FA6" w:rsidRPr="000478D7">
        <w:rPr>
          <w:rFonts w:ascii="Arial" w:hAnsi="Arial"/>
          <w:sz w:val="24"/>
        </w:rPr>
        <w:t>-</w:t>
      </w:r>
      <w:r w:rsidR="00411444" w:rsidRPr="000478D7">
        <w:rPr>
          <w:rFonts w:ascii="Arial" w:hAnsi="Arial"/>
          <w:sz w:val="24"/>
        </w:rPr>
        <w:t>46</w:t>
      </w:r>
      <w:r w:rsidR="00A46FA6" w:rsidRPr="000478D7">
        <w:rPr>
          <w:rFonts w:ascii="Arial" w:hAnsi="Arial"/>
          <w:sz w:val="24"/>
        </w:rPr>
        <w:t xml:space="preserve"> e 86</w:t>
      </w:r>
    </w:p>
    <w:p w14:paraId="3F4B9D6C" w14:textId="77777777" w:rsidR="00A46FA6" w:rsidRPr="00C71CA7" w:rsidRDefault="00A46FA6">
      <w:pPr>
        <w:spacing w:before="60" w:after="60"/>
        <w:rPr>
          <w:rFonts w:ascii="Arial" w:hAnsi="Arial"/>
          <w:sz w:val="24"/>
        </w:rPr>
      </w:pPr>
    </w:p>
    <w:p w14:paraId="3F4B9D6D" w14:textId="77777777" w:rsidR="00A46FA6" w:rsidRPr="00C71CA7" w:rsidRDefault="00A46FA6">
      <w:pPr>
        <w:spacing w:before="60" w:after="60"/>
        <w:rPr>
          <w:rFonts w:ascii="Arial" w:hAnsi="Arial"/>
          <w:sz w:val="24"/>
        </w:rPr>
      </w:pPr>
    </w:p>
    <w:p w14:paraId="3F4B9D6E" w14:textId="77777777" w:rsidR="00A46FA6" w:rsidRPr="00C71CA7" w:rsidRDefault="00A46FA6">
      <w:pPr>
        <w:rPr>
          <w:rFonts w:ascii="Arial" w:hAnsi="Arial"/>
          <w:b/>
          <w:sz w:val="24"/>
        </w:rPr>
      </w:pPr>
      <w:r w:rsidRPr="00C71CA7">
        <w:rPr>
          <w:rFonts w:ascii="Arial" w:hAnsi="Arial"/>
          <w:b/>
          <w:sz w:val="24"/>
        </w:rPr>
        <w:t>NORMALIZAÇÃO:</w:t>
      </w:r>
      <w:r w:rsidRPr="00C71CA7">
        <w:rPr>
          <w:rFonts w:ascii="Arial" w:hAnsi="Arial"/>
          <w:b/>
          <w:sz w:val="24"/>
        </w:rPr>
        <w:tab/>
      </w:r>
    </w:p>
    <w:p w14:paraId="3F4B9D6F" w14:textId="77777777" w:rsidR="00A46FA6" w:rsidRPr="00C71CA7" w:rsidRDefault="00A46FA6">
      <w:pPr>
        <w:rPr>
          <w:rFonts w:ascii="Arial" w:hAnsi="Arial"/>
          <w:sz w:val="24"/>
        </w:rPr>
      </w:pPr>
    </w:p>
    <w:p w14:paraId="3F4B9D70" w14:textId="77777777" w:rsidR="00A46FA6" w:rsidRPr="00D8006E" w:rsidRDefault="00687FB5" w:rsidP="004B6FE7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 xml:space="preserve">-86 e </w:t>
      </w:r>
      <w:r w:rsidR="00411444" w:rsidRPr="00D8006E">
        <w:rPr>
          <w:rFonts w:ascii="Arial" w:hAnsi="Arial"/>
          <w:sz w:val="24"/>
        </w:rPr>
        <w:t>46</w:t>
      </w:r>
    </w:p>
    <w:p w14:paraId="3F4B9D71" w14:textId="77777777" w:rsidR="00A46FA6" w:rsidRPr="00D8006E" w:rsidRDefault="00687FB5" w:rsidP="004B6FE7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</w:t>
      </w:r>
      <w:r w:rsidR="00411444" w:rsidRPr="00D8006E">
        <w:rPr>
          <w:rFonts w:ascii="Arial" w:hAnsi="Arial"/>
          <w:sz w:val="24"/>
        </w:rPr>
        <w:t>4</w:t>
      </w:r>
      <w:r w:rsidR="00A46FA6" w:rsidRPr="00D8006E">
        <w:rPr>
          <w:rFonts w:ascii="Arial" w:hAnsi="Arial"/>
          <w:sz w:val="24"/>
        </w:rPr>
        <w:t>8</w:t>
      </w:r>
    </w:p>
    <w:p w14:paraId="3F4B9D72" w14:textId="77777777" w:rsidR="00A46FA6" w:rsidRPr="00D8006E" w:rsidRDefault="00687FB5" w:rsidP="004B6FE7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</w:t>
      </w:r>
      <w:r w:rsidR="00411444" w:rsidRPr="00D8006E">
        <w:rPr>
          <w:rFonts w:ascii="Arial" w:hAnsi="Arial"/>
          <w:sz w:val="24"/>
        </w:rPr>
        <w:t>2</w:t>
      </w:r>
      <w:r w:rsidR="00A46FA6" w:rsidRPr="00D8006E">
        <w:rPr>
          <w:rFonts w:ascii="Arial" w:hAnsi="Arial"/>
          <w:sz w:val="24"/>
        </w:rPr>
        <w:t>6</w:t>
      </w:r>
    </w:p>
    <w:p w14:paraId="3F4B9D73" w14:textId="77777777" w:rsidR="00A46FA6" w:rsidRPr="00D8006E" w:rsidRDefault="00687FB5" w:rsidP="004B6FE7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4257E9" w:rsidRPr="00D8006E">
        <w:rPr>
          <w:rFonts w:ascii="Arial" w:hAnsi="Arial"/>
          <w:sz w:val="24"/>
        </w:rPr>
        <w:t>-</w:t>
      </w:r>
      <w:r w:rsidR="00411444" w:rsidRPr="00D8006E">
        <w:rPr>
          <w:rFonts w:ascii="Arial" w:hAnsi="Arial"/>
          <w:sz w:val="24"/>
        </w:rPr>
        <w:t>28</w:t>
      </w:r>
    </w:p>
    <w:p w14:paraId="3F4B9D74" w14:textId="77777777" w:rsidR="00A46FA6" w:rsidRPr="00D8006E" w:rsidRDefault="00687FB5" w:rsidP="004B6FE7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</w:t>
      </w:r>
      <w:r w:rsidR="00411444" w:rsidRPr="00D8006E">
        <w:rPr>
          <w:rFonts w:ascii="Arial" w:hAnsi="Arial"/>
          <w:sz w:val="24"/>
        </w:rPr>
        <w:t>3</w:t>
      </w:r>
      <w:r w:rsidR="00A46FA6" w:rsidRPr="00D8006E">
        <w:rPr>
          <w:rFonts w:ascii="Arial" w:hAnsi="Arial"/>
          <w:sz w:val="24"/>
        </w:rPr>
        <w:t>6</w:t>
      </w:r>
    </w:p>
    <w:p w14:paraId="3F4B9D75" w14:textId="77777777" w:rsidR="00A46FA6" w:rsidRPr="00D8006E" w:rsidRDefault="00687FB5" w:rsidP="004B6FE7">
      <w:pPr>
        <w:pStyle w:val="PargrafodaLista"/>
        <w:numPr>
          <w:ilvl w:val="0"/>
          <w:numId w:val="5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A46FA6" w:rsidRPr="00D8006E">
        <w:rPr>
          <w:rFonts w:ascii="Arial" w:hAnsi="Arial"/>
          <w:sz w:val="24"/>
        </w:rPr>
        <w:t>-</w:t>
      </w:r>
      <w:r w:rsidR="00411444" w:rsidRPr="00D8006E">
        <w:rPr>
          <w:rFonts w:ascii="Arial" w:hAnsi="Arial"/>
          <w:sz w:val="24"/>
        </w:rPr>
        <w:t>34</w:t>
      </w:r>
    </w:p>
    <w:p w14:paraId="3F4B9D76" w14:textId="77777777" w:rsidR="00A46FA6" w:rsidRPr="00C71CA7" w:rsidRDefault="00A46FA6">
      <w:pPr>
        <w:jc w:val="center"/>
        <w:rPr>
          <w:rFonts w:ascii="Arial" w:hAnsi="Arial"/>
          <w:sz w:val="24"/>
        </w:rPr>
      </w:pPr>
    </w:p>
    <w:p w14:paraId="3F4B9D77" w14:textId="77777777" w:rsidR="00A46FA6" w:rsidRPr="00C71CA7" w:rsidRDefault="00A46FA6">
      <w:pPr>
        <w:jc w:val="center"/>
        <w:rPr>
          <w:rFonts w:ascii="Arial" w:hAnsi="Arial"/>
          <w:sz w:val="24"/>
        </w:rPr>
        <w:sectPr w:rsidR="00A46FA6" w:rsidRPr="00C71CA7" w:rsidSect="00C302FD">
          <w:headerReference w:type="even" r:id="rId47"/>
          <w:headerReference w:type="default" r:id="rId48"/>
          <w:headerReference w:type="first" r:id="rId49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D78" w14:textId="77777777" w:rsidR="00A46FA6" w:rsidRDefault="002B6E91" w:rsidP="00A85CD8">
      <w:pPr>
        <w:pStyle w:val="Ttulo2"/>
        <w:ind w:firstLine="360"/>
      </w:pPr>
      <w:bookmarkStart w:id="66" w:name="_Toc513533775"/>
      <w:bookmarkStart w:id="67" w:name="_Toc136595515"/>
      <w:r>
        <w:lastRenderedPageBreak/>
        <w:t>5</w:t>
      </w:r>
      <w:r w:rsidR="00A46FA6">
        <w:t>.</w:t>
      </w:r>
      <w:r w:rsidR="00EB031E">
        <w:t>5</w:t>
      </w:r>
      <w:r w:rsidR="00A46FA6">
        <w:t>.</w:t>
      </w:r>
      <w:r>
        <w:t xml:space="preserve"> </w:t>
      </w:r>
      <w:r w:rsidR="008F264E" w:rsidRPr="00DD4811">
        <w:t>LIBERAÇÃO DO SEGMENTO BR-</w:t>
      </w:r>
      <w:r w:rsidR="008F264E">
        <w:t>1B</w:t>
      </w:r>
      <w:r w:rsidR="008F264E" w:rsidRPr="00DD4811">
        <w:t xml:space="preserve"> – </w:t>
      </w:r>
      <w:r w:rsidR="008D112B">
        <w:t>5</w:t>
      </w:r>
      <w:r w:rsidR="00A171F8">
        <w:t>ª</w:t>
      </w:r>
      <w:r w:rsidR="00463417">
        <w:t xml:space="preserve"> MODALIDADE</w:t>
      </w:r>
      <w:bookmarkEnd w:id="66"/>
      <w:bookmarkEnd w:id="67"/>
    </w:p>
    <w:p w14:paraId="3F4B9D79" w14:textId="77777777" w:rsidR="009C19E8" w:rsidRDefault="009C19E8" w:rsidP="009C19E8"/>
    <w:p w14:paraId="3F4B9D7A" w14:textId="77777777" w:rsidR="009C19E8" w:rsidRDefault="009C19E8" w:rsidP="009C19E8"/>
    <w:p w14:paraId="3F4B9D7B" w14:textId="77777777" w:rsidR="009C19E8" w:rsidRDefault="009C19E8" w:rsidP="009C19E8"/>
    <w:p w14:paraId="3F4B9D7C" w14:textId="77777777" w:rsidR="00A46FA6" w:rsidRDefault="00A21E0A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7B" wp14:editId="3F4BA67C">
            <wp:extent cx="9361170" cy="4395470"/>
            <wp:effectExtent l="0" t="0" r="0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mod BR-1B.b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D7D" w14:textId="77777777" w:rsidR="00A46FA6" w:rsidRDefault="00A46FA6">
      <w:pPr>
        <w:jc w:val="both"/>
        <w:rPr>
          <w:rFonts w:ascii="Arial" w:hAnsi="Arial"/>
          <w:sz w:val="24"/>
        </w:rPr>
        <w:sectPr w:rsidR="00A46FA6" w:rsidSect="00C302FD">
          <w:headerReference w:type="even" r:id="rId51"/>
          <w:headerReference w:type="default" r:id="rId52"/>
          <w:headerReference w:type="first" r:id="rId53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D7E" w14:textId="77777777" w:rsidR="00A46FA6" w:rsidRDefault="002B6E91" w:rsidP="00A85CD8">
      <w:pPr>
        <w:pStyle w:val="Ttulo2"/>
        <w:ind w:firstLine="720"/>
      </w:pPr>
      <w:bookmarkStart w:id="68" w:name="_Toc513533776"/>
      <w:bookmarkStart w:id="69" w:name="_Toc513555604"/>
      <w:bookmarkStart w:id="70" w:name="_Toc136595516"/>
      <w:r>
        <w:lastRenderedPageBreak/>
        <w:t>5</w:t>
      </w:r>
      <w:r w:rsidR="00A46FA6">
        <w:t>.</w:t>
      </w:r>
      <w:r w:rsidR="00EB031E">
        <w:t>5</w:t>
      </w:r>
      <w:r w:rsidR="00A46FA6">
        <w:t>.1.</w:t>
      </w:r>
      <w:r w:rsidR="00A46FA6">
        <w:tab/>
        <w:t>LIBERAÇÃO DO SEGMENTO BR-1B</w:t>
      </w:r>
      <w:bookmarkEnd w:id="68"/>
      <w:bookmarkEnd w:id="69"/>
      <w:bookmarkEnd w:id="70"/>
    </w:p>
    <w:p w14:paraId="3F4B9D7F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80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81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D82" w14:textId="77777777" w:rsidR="00A46FA6" w:rsidRDefault="008D112B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5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MODALIDADE ALTERNATIVA</w:t>
      </w:r>
    </w:p>
    <w:p w14:paraId="3F4B9D83" w14:textId="77777777" w:rsidR="00A46FA6" w:rsidRDefault="00A46FA6">
      <w:pPr>
        <w:rPr>
          <w:rFonts w:ascii="Arial" w:hAnsi="Arial"/>
          <w:sz w:val="24"/>
        </w:rPr>
      </w:pPr>
    </w:p>
    <w:p w14:paraId="3F4B9D84" w14:textId="77777777" w:rsidR="00A46FA6" w:rsidRDefault="00A46FA6">
      <w:pPr>
        <w:rPr>
          <w:rFonts w:ascii="Arial" w:hAnsi="Arial"/>
          <w:sz w:val="24"/>
        </w:rPr>
      </w:pPr>
    </w:p>
    <w:p w14:paraId="3F4B9D85" w14:textId="77777777" w:rsidR="00A46FA6" w:rsidRDefault="00A46FA6">
      <w:pPr>
        <w:rPr>
          <w:rFonts w:ascii="Arial" w:hAnsi="Arial"/>
          <w:sz w:val="24"/>
        </w:rPr>
      </w:pPr>
    </w:p>
    <w:p w14:paraId="3F4B9D86" w14:textId="77777777" w:rsidR="00A46FA6" w:rsidRDefault="00A46FA6">
      <w:pPr>
        <w:spacing w:before="40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9D87" w14:textId="77777777" w:rsidR="00A46FA6" w:rsidRDefault="00A46FA6">
      <w:pPr>
        <w:spacing w:before="40"/>
        <w:rPr>
          <w:rFonts w:ascii="Arial" w:hAnsi="Arial"/>
          <w:sz w:val="16"/>
        </w:rPr>
      </w:pPr>
    </w:p>
    <w:p w14:paraId="3F4B9D88" w14:textId="77777777" w:rsidR="00A46FA6" w:rsidRDefault="00A46FA6">
      <w:pPr>
        <w:spacing w:before="40"/>
        <w:rPr>
          <w:rFonts w:ascii="Arial" w:hAnsi="Arial"/>
          <w:sz w:val="16"/>
        </w:rPr>
      </w:pPr>
    </w:p>
    <w:p w14:paraId="3F4B9D89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A46FA6">
        <w:rPr>
          <w:rFonts w:ascii="Arial" w:hAnsi="Arial"/>
          <w:sz w:val="24"/>
        </w:rPr>
        <w:t xml:space="preserve"> 10552-44</w:t>
      </w:r>
    </w:p>
    <w:p w14:paraId="3F4B9D8A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-268</w:t>
      </w:r>
    </w:p>
    <w:p w14:paraId="3F4B9D8B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-266</w:t>
      </w:r>
    </w:p>
    <w:p w14:paraId="3F4B9D8C" w14:textId="1D290296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A46FA6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A46FA6">
        <w:rPr>
          <w:rFonts w:ascii="Arial" w:hAnsi="Arial"/>
          <w:sz w:val="24"/>
        </w:rPr>
        <w:t xml:space="preserve"> critério</w:t>
      </w:r>
      <w:r w:rsidR="00C24486">
        <w:rPr>
          <w:rFonts w:ascii="Arial" w:hAnsi="Arial"/>
          <w:sz w:val="24"/>
        </w:rPr>
        <w:t xml:space="preserve"> do</w:t>
      </w:r>
      <w:r w:rsidR="00A46FA6">
        <w:rPr>
          <w:rFonts w:ascii="Arial" w:hAnsi="Arial"/>
          <w:sz w:val="24"/>
        </w:rPr>
        <w:t xml:space="preserve"> COT)</w:t>
      </w:r>
    </w:p>
    <w:p w14:paraId="3F4B9D8D" w14:textId="77777777" w:rsidR="00F35985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35985">
        <w:rPr>
          <w:rFonts w:ascii="Arial" w:hAnsi="Arial"/>
          <w:sz w:val="24"/>
        </w:rPr>
        <w:t xml:space="preserve"> 10529-8</w:t>
      </w:r>
    </w:p>
    <w:p w14:paraId="3F4B9D8E" w14:textId="77777777" w:rsidR="00F35985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35985">
        <w:rPr>
          <w:rFonts w:ascii="Arial" w:hAnsi="Arial"/>
          <w:sz w:val="24"/>
        </w:rPr>
        <w:t xml:space="preserve"> 10529-10</w:t>
      </w:r>
    </w:p>
    <w:p w14:paraId="3F4B9D8F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B15986">
        <w:rPr>
          <w:rFonts w:ascii="Arial" w:hAnsi="Arial"/>
          <w:sz w:val="24"/>
        </w:rPr>
        <w:t>4</w:t>
      </w:r>
      <w:r w:rsidR="00A46FA6">
        <w:rPr>
          <w:rFonts w:ascii="Arial" w:hAnsi="Arial"/>
          <w:sz w:val="24"/>
        </w:rPr>
        <w:t>8</w:t>
      </w:r>
    </w:p>
    <w:p w14:paraId="3F4B9D90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B15986">
        <w:rPr>
          <w:rFonts w:ascii="Arial" w:hAnsi="Arial"/>
          <w:sz w:val="24"/>
        </w:rPr>
        <w:t>4</w:t>
      </w:r>
      <w:r w:rsidR="00A46FA6">
        <w:rPr>
          <w:rFonts w:ascii="Arial" w:hAnsi="Arial"/>
          <w:sz w:val="24"/>
        </w:rPr>
        <w:t>6</w:t>
      </w:r>
    </w:p>
    <w:p w14:paraId="3F4B9D91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B15986">
        <w:rPr>
          <w:rFonts w:ascii="Arial" w:hAnsi="Arial"/>
          <w:sz w:val="24"/>
        </w:rPr>
        <w:t>2</w:t>
      </w:r>
      <w:r w:rsidR="00A46FA6">
        <w:rPr>
          <w:rFonts w:ascii="Arial" w:hAnsi="Arial"/>
          <w:sz w:val="24"/>
        </w:rPr>
        <w:t>8</w:t>
      </w:r>
    </w:p>
    <w:p w14:paraId="3F4B9D92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B15986">
        <w:rPr>
          <w:rFonts w:ascii="Arial" w:hAnsi="Arial"/>
          <w:sz w:val="24"/>
        </w:rPr>
        <w:t>2</w:t>
      </w:r>
      <w:r w:rsidR="00A46FA6">
        <w:rPr>
          <w:rFonts w:ascii="Arial" w:hAnsi="Arial"/>
          <w:sz w:val="24"/>
        </w:rPr>
        <w:t>6</w:t>
      </w:r>
    </w:p>
    <w:p w14:paraId="3F4B9D93" w14:textId="77777777" w:rsidR="00B15986" w:rsidRDefault="00687FB5" w:rsidP="00B15986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15986">
        <w:rPr>
          <w:rFonts w:ascii="Arial" w:hAnsi="Arial"/>
          <w:sz w:val="24"/>
        </w:rPr>
        <w:t xml:space="preserve"> 10529-60</w:t>
      </w:r>
    </w:p>
    <w:p w14:paraId="3F4B9D94" w14:textId="77777777" w:rsidR="00B15986" w:rsidRPr="00B1598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15986" w:rsidRPr="00B15986">
        <w:rPr>
          <w:rFonts w:ascii="Arial" w:hAnsi="Arial"/>
          <w:sz w:val="24"/>
        </w:rPr>
        <w:t xml:space="preserve"> 10529-</w:t>
      </w:r>
      <w:r w:rsidR="00B15986">
        <w:rPr>
          <w:rFonts w:ascii="Arial" w:hAnsi="Arial"/>
          <w:sz w:val="24"/>
        </w:rPr>
        <w:t>58</w:t>
      </w:r>
    </w:p>
    <w:p w14:paraId="3F4B9D95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A46FA6">
        <w:rPr>
          <w:rFonts w:ascii="Arial" w:hAnsi="Arial"/>
          <w:sz w:val="24"/>
        </w:rPr>
        <w:t>24-1 e 6</w:t>
      </w:r>
    </w:p>
    <w:p w14:paraId="3F4B9D96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-78 e 76</w:t>
      </w:r>
    </w:p>
    <w:p w14:paraId="3F4B9D97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-74</w:t>
      </w:r>
      <w:r w:rsidR="00BC3588">
        <w:rPr>
          <w:rFonts w:ascii="Arial" w:hAnsi="Arial"/>
          <w:sz w:val="24"/>
        </w:rPr>
        <w:t xml:space="preserve"> e 78</w:t>
      </w:r>
    </w:p>
    <w:p w14:paraId="3F4B9D98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A46FA6">
        <w:rPr>
          <w:rFonts w:ascii="Arial" w:hAnsi="Arial"/>
          <w:sz w:val="24"/>
        </w:rPr>
        <w:t>24-1</w:t>
      </w:r>
    </w:p>
    <w:p w14:paraId="3F4B9D99" w14:textId="77777777" w:rsidR="00A46FA6" w:rsidRDefault="00687FB5" w:rsidP="00F542BF">
      <w:pPr>
        <w:numPr>
          <w:ilvl w:val="0"/>
          <w:numId w:val="1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33762C">
        <w:rPr>
          <w:rFonts w:ascii="Arial" w:hAnsi="Arial"/>
          <w:sz w:val="24"/>
        </w:rPr>
        <w:t>4</w:t>
      </w:r>
      <w:r w:rsidR="00A46FA6">
        <w:rPr>
          <w:rFonts w:ascii="Arial" w:hAnsi="Arial"/>
          <w:sz w:val="24"/>
        </w:rPr>
        <w:t>6</w:t>
      </w:r>
    </w:p>
    <w:p w14:paraId="3F4B9D9A" w14:textId="77777777" w:rsidR="00A46FA6" w:rsidRDefault="00687FB5" w:rsidP="00F542BF">
      <w:pPr>
        <w:numPr>
          <w:ilvl w:val="0"/>
          <w:numId w:val="1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33762C">
        <w:rPr>
          <w:rFonts w:ascii="Arial" w:hAnsi="Arial"/>
          <w:sz w:val="24"/>
        </w:rPr>
        <w:t>4</w:t>
      </w:r>
      <w:r w:rsidR="00A46FA6">
        <w:rPr>
          <w:rFonts w:ascii="Arial" w:hAnsi="Arial"/>
          <w:sz w:val="24"/>
        </w:rPr>
        <w:t>8</w:t>
      </w:r>
    </w:p>
    <w:p w14:paraId="3F4B9D9B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33762C">
        <w:rPr>
          <w:rFonts w:ascii="Arial" w:hAnsi="Arial"/>
          <w:sz w:val="24"/>
        </w:rPr>
        <w:t>26</w:t>
      </w:r>
    </w:p>
    <w:p w14:paraId="3F4B9D9C" w14:textId="77777777" w:rsidR="00A46FA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33762C">
        <w:rPr>
          <w:rFonts w:ascii="Arial" w:hAnsi="Arial"/>
          <w:sz w:val="24"/>
        </w:rPr>
        <w:t>28</w:t>
      </w:r>
    </w:p>
    <w:p w14:paraId="3F4B9D9D" w14:textId="77777777" w:rsidR="00B15986" w:rsidRDefault="00687FB5" w:rsidP="00B15986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15986">
        <w:rPr>
          <w:rFonts w:ascii="Arial" w:hAnsi="Arial"/>
          <w:sz w:val="24"/>
        </w:rPr>
        <w:t xml:space="preserve"> 10529-58</w:t>
      </w:r>
    </w:p>
    <w:p w14:paraId="3F4B9D9E" w14:textId="271FD5F7" w:rsidR="00B15986" w:rsidRDefault="00687FB5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15986" w:rsidRPr="00B15986">
        <w:rPr>
          <w:rFonts w:ascii="Arial" w:hAnsi="Arial"/>
          <w:sz w:val="24"/>
        </w:rPr>
        <w:t xml:space="preserve"> 10529-60, 68 e 72</w:t>
      </w:r>
    </w:p>
    <w:p w14:paraId="0B601E81" w14:textId="2931CEA6" w:rsidR="00BF7584" w:rsidRPr="001870F1" w:rsidRDefault="00BF7584" w:rsidP="00F542BF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 10524-6 (</w:t>
      </w:r>
      <w:r w:rsidR="0069034D" w:rsidRPr="001870F1">
        <w:rPr>
          <w:rFonts w:ascii="Arial" w:hAnsi="Arial"/>
          <w:sz w:val="24"/>
        </w:rPr>
        <w:t>À</w:t>
      </w:r>
      <w:r w:rsidRPr="001870F1">
        <w:rPr>
          <w:rFonts w:ascii="Arial" w:hAnsi="Arial"/>
          <w:sz w:val="24"/>
        </w:rPr>
        <w:t xml:space="preserve"> critério </w:t>
      </w:r>
      <w:r w:rsidR="0069034D" w:rsidRPr="001870F1">
        <w:rPr>
          <w:rFonts w:ascii="Arial" w:hAnsi="Arial"/>
          <w:sz w:val="24"/>
        </w:rPr>
        <w:t xml:space="preserve">do </w:t>
      </w:r>
      <w:r w:rsidRPr="001870F1">
        <w:rPr>
          <w:rFonts w:ascii="Arial" w:hAnsi="Arial"/>
          <w:sz w:val="24"/>
        </w:rPr>
        <w:t>COT)</w:t>
      </w:r>
    </w:p>
    <w:p w14:paraId="3F4B9DA0" w14:textId="77777777" w:rsidR="000E0B9C" w:rsidRPr="001870F1" w:rsidRDefault="000E0B9C" w:rsidP="001870F1">
      <w:pPr>
        <w:spacing w:before="40" w:after="40"/>
        <w:ind w:left="360"/>
        <w:rPr>
          <w:rFonts w:ascii="Arial" w:hAnsi="Arial"/>
          <w:sz w:val="24"/>
        </w:rPr>
      </w:pPr>
    </w:p>
    <w:p w14:paraId="3F4B9DA1" w14:textId="77777777" w:rsidR="0033762C" w:rsidRDefault="0033762C">
      <w:pPr>
        <w:spacing w:before="40" w:after="40"/>
        <w:rPr>
          <w:rFonts w:ascii="Arial" w:hAnsi="Arial"/>
          <w:sz w:val="24"/>
        </w:rPr>
      </w:pPr>
    </w:p>
    <w:p w14:paraId="3F4B9DA2" w14:textId="77777777" w:rsidR="004D40EF" w:rsidRDefault="004D40EF">
      <w:pPr>
        <w:spacing w:before="40" w:after="40"/>
        <w:rPr>
          <w:rFonts w:ascii="Arial" w:hAnsi="Arial"/>
          <w:sz w:val="24"/>
        </w:rPr>
      </w:pPr>
    </w:p>
    <w:p w14:paraId="3F4B9DA3" w14:textId="77777777" w:rsidR="00C71CA7" w:rsidRDefault="00C71CA7">
      <w:pPr>
        <w:spacing w:before="40" w:after="40"/>
        <w:rPr>
          <w:rFonts w:ascii="Arial" w:hAnsi="Arial"/>
          <w:sz w:val="24"/>
        </w:rPr>
      </w:pPr>
    </w:p>
    <w:p w14:paraId="3F4B9DA4" w14:textId="77777777" w:rsidR="00C71CA7" w:rsidRDefault="00C71CA7">
      <w:pPr>
        <w:spacing w:before="40" w:after="40"/>
        <w:rPr>
          <w:rFonts w:ascii="Arial" w:hAnsi="Arial"/>
          <w:sz w:val="24"/>
        </w:rPr>
      </w:pPr>
    </w:p>
    <w:p w14:paraId="3F4B9DA5" w14:textId="77777777" w:rsidR="00C71CA7" w:rsidRDefault="00C71CA7">
      <w:pPr>
        <w:spacing w:before="40" w:after="40"/>
        <w:rPr>
          <w:rFonts w:ascii="Arial" w:hAnsi="Arial"/>
          <w:sz w:val="24"/>
        </w:rPr>
      </w:pPr>
    </w:p>
    <w:p w14:paraId="3F4B9DA6" w14:textId="77777777" w:rsidR="00C71CA7" w:rsidRDefault="00C71CA7">
      <w:pPr>
        <w:spacing w:before="40" w:after="40"/>
        <w:rPr>
          <w:rFonts w:ascii="Arial" w:hAnsi="Arial"/>
          <w:sz w:val="24"/>
        </w:rPr>
      </w:pPr>
    </w:p>
    <w:p w14:paraId="3F4B9DA7" w14:textId="77777777" w:rsidR="00C71CA7" w:rsidRDefault="00C71CA7">
      <w:pPr>
        <w:spacing w:before="40" w:after="40"/>
        <w:rPr>
          <w:rFonts w:ascii="Arial" w:hAnsi="Arial"/>
          <w:sz w:val="24"/>
        </w:rPr>
      </w:pPr>
    </w:p>
    <w:p w14:paraId="3F4B9DA8" w14:textId="77777777" w:rsidR="00C71CA7" w:rsidRDefault="00C71CA7">
      <w:pPr>
        <w:spacing w:before="40" w:after="40"/>
        <w:rPr>
          <w:rFonts w:ascii="Arial" w:hAnsi="Arial"/>
          <w:sz w:val="24"/>
        </w:rPr>
      </w:pPr>
    </w:p>
    <w:p w14:paraId="3F4B9DA9" w14:textId="77777777" w:rsidR="00463417" w:rsidRDefault="00463417">
      <w:pPr>
        <w:spacing w:before="40" w:after="40"/>
        <w:rPr>
          <w:rFonts w:ascii="Arial" w:hAnsi="Arial"/>
          <w:sz w:val="24"/>
        </w:rPr>
      </w:pPr>
    </w:p>
    <w:p w14:paraId="3F4B9DAA" w14:textId="77777777" w:rsidR="00947234" w:rsidRDefault="00947234">
      <w:pPr>
        <w:spacing w:before="40" w:after="40"/>
        <w:rPr>
          <w:rFonts w:ascii="Arial" w:hAnsi="Arial"/>
          <w:sz w:val="24"/>
        </w:rPr>
      </w:pPr>
    </w:p>
    <w:p w14:paraId="3F4B9DAB" w14:textId="77777777" w:rsidR="00947234" w:rsidRDefault="00947234">
      <w:pPr>
        <w:spacing w:before="40" w:after="40"/>
        <w:rPr>
          <w:rFonts w:ascii="Arial" w:hAnsi="Arial"/>
          <w:sz w:val="24"/>
        </w:rPr>
      </w:pPr>
    </w:p>
    <w:p w14:paraId="3F4B9DAC" w14:textId="77777777" w:rsidR="00947234" w:rsidRDefault="00947234">
      <w:pPr>
        <w:spacing w:before="40" w:after="40"/>
        <w:rPr>
          <w:rFonts w:ascii="Arial" w:hAnsi="Arial"/>
          <w:sz w:val="24"/>
        </w:rPr>
      </w:pPr>
    </w:p>
    <w:p w14:paraId="3F4B9DAD" w14:textId="77777777" w:rsidR="00947234" w:rsidRDefault="00947234">
      <w:pPr>
        <w:spacing w:before="40" w:after="40"/>
        <w:rPr>
          <w:rFonts w:ascii="Arial" w:hAnsi="Arial"/>
          <w:sz w:val="24"/>
        </w:rPr>
      </w:pPr>
    </w:p>
    <w:p w14:paraId="3F4B9DAE" w14:textId="77777777" w:rsidR="00DE5CF7" w:rsidRDefault="00DE5CF7">
      <w:pPr>
        <w:spacing w:before="40" w:after="40"/>
        <w:rPr>
          <w:rFonts w:ascii="Arial" w:hAnsi="Arial"/>
          <w:b/>
          <w:sz w:val="24"/>
        </w:rPr>
      </w:pPr>
    </w:p>
    <w:p w14:paraId="3F4B9DAF" w14:textId="77777777" w:rsidR="00A46FA6" w:rsidRDefault="00A46FA6">
      <w:pPr>
        <w:spacing w:before="40" w:after="4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NORMALIZAÇÃO:</w:t>
      </w:r>
      <w:r>
        <w:rPr>
          <w:rFonts w:ascii="Arial" w:hAnsi="Arial"/>
          <w:b/>
          <w:sz w:val="24"/>
        </w:rPr>
        <w:tab/>
      </w:r>
    </w:p>
    <w:p w14:paraId="3F4B9DB0" w14:textId="77777777" w:rsidR="00A46FA6" w:rsidRDefault="00A46FA6">
      <w:pPr>
        <w:spacing w:before="40"/>
        <w:rPr>
          <w:rFonts w:ascii="Arial" w:hAnsi="Arial"/>
          <w:sz w:val="16"/>
        </w:rPr>
      </w:pPr>
    </w:p>
    <w:p w14:paraId="24D7EF0B" w14:textId="11839281" w:rsidR="00884FC6" w:rsidRPr="001870F1" w:rsidRDefault="00064907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 xml:space="preserve">BAU: DESLIGAR </w:t>
      </w:r>
      <w:r w:rsidR="00884FC6" w:rsidRPr="001870F1">
        <w:rPr>
          <w:rFonts w:ascii="Arial" w:hAnsi="Arial"/>
          <w:sz w:val="24"/>
        </w:rPr>
        <w:t>10524-6</w:t>
      </w:r>
    </w:p>
    <w:p w14:paraId="2067BE63" w14:textId="431E46EC" w:rsidR="00884FC6" w:rsidRPr="00884FC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BC3588">
        <w:rPr>
          <w:rFonts w:ascii="Arial" w:hAnsi="Arial"/>
          <w:sz w:val="24"/>
        </w:rPr>
        <w:t>-72, 68</w:t>
      </w:r>
      <w:r w:rsidR="00A46FA6">
        <w:rPr>
          <w:rFonts w:ascii="Arial" w:hAnsi="Arial"/>
          <w:sz w:val="24"/>
        </w:rPr>
        <w:t xml:space="preserve"> e </w:t>
      </w:r>
      <w:r w:rsidR="00B15986">
        <w:rPr>
          <w:rFonts w:ascii="Arial" w:hAnsi="Arial"/>
          <w:sz w:val="24"/>
        </w:rPr>
        <w:t>60</w:t>
      </w:r>
    </w:p>
    <w:p w14:paraId="3F4B9DB2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B15986">
        <w:rPr>
          <w:rFonts w:ascii="Arial" w:hAnsi="Arial"/>
          <w:sz w:val="24"/>
        </w:rPr>
        <w:t>58</w:t>
      </w:r>
    </w:p>
    <w:p w14:paraId="3F4B9DB3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B15986">
        <w:rPr>
          <w:rFonts w:ascii="Arial" w:hAnsi="Arial"/>
          <w:sz w:val="24"/>
        </w:rPr>
        <w:t>2</w:t>
      </w:r>
      <w:r w:rsidR="0033762C">
        <w:rPr>
          <w:rFonts w:ascii="Arial" w:hAnsi="Arial"/>
          <w:sz w:val="24"/>
        </w:rPr>
        <w:t>8</w:t>
      </w:r>
    </w:p>
    <w:p w14:paraId="3F4B9DB4" w14:textId="77777777" w:rsidR="004D40EF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B15986">
        <w:rPr>
          <w:rFonts w:ascii="Arial" w:hAnsi="Arial"/>
          <w:sz w:val="24"/>
        </w:rPr>
        <w:t>2</w:t>
      </w:r>
      <w:r w:rsidR="0033762C">
        <w:rPr>
          <w:rFonts w:ascii="Arial" w:hAnsi="Arial"/>
          <w:sz w:val="24"/>
        </w:rPr>
        <w:t>6</w:t>
      </w:r>
    </w:p>
    <w:p w14:paraId="3F4B9DB5" w14:textId="77777777" w:rsidR="00B1598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15986">
        <w:rPr>
          <w:rFonts w:ascii="Arial" w:hAnsi="Arial"/>
          <w:sz w:val="24"/>
        </w:rPr>
        <w:t xml:space="preserve"> 10529-48</w:t>
      </w:r>
    </w:p>
    <w:p w14:paraId="3F4B9DB6" w14:textId="77777777" w:rsidR="00B15986" w:rsidRPr="00B1598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15986" w:rsidRPr="00B15986">
        <w:rPr>
          <w:rFonts w:ascii="Arial" w:hAnsi="Arial"/>
          <w:sz w:val="24"/>
        </w:rPr>
        <w:t xml:space="preserve"> 10529-46</w:t>
      </w:r>
    </w:p>
    <w:p w14:paraId="3F4B9DB7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A46FA6">
        <w:rPr>
          <w:rFonts w:ascii="Arial" w:hAnsi="Arial"/>
          <w:sz w:val="24"/>
        </w:rPr>
        <w:t>24-1</w:t>
      </w:r>
    </w:p>
    <w:p w14:paraId="3F4B9DB8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BC3588">
        <w:rPr>
          <w:rFonts w:ascii="Arial" w:hAnsi="Arial"/>
          <w:sz w:val="24"/>
        </w:rPr>
        <w:t>-</w:t>
      </w:r>
      <w:r w:rsidR="00A46FA6">
        <w:rPr>
          <w:rFonts w:ascii="Arial" w:hAnsi="Arial"/>
          <w:sz w:val="24"/>
        </w:rPr>
        <w:t>78 e 74</w:t>
      </w:r>
    </w:p>
    <w:p w14:paraId="3F4B9DB9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-76 e 78</w:t>
      </w:r>
    </w:p>
    <w:p w14:paraId="3F4B9DBA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A46FA6">
        <w:rPr>
          <w:rFonts w:ascii="Arial" w:hAnsi="Arial"/>
          <w:sz w:val="24"/>
        </w:rPr>
        <w:t>24-6 e 1</w:t>
      </w:r>
    </w:p>
    <w:p w14:paraId="3F4B9DBB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B15986">
        <w:rPr>
          <w:rFonts w:ascii="Arial" w:hAnsi="Arial"/>
          <w:sz w:val="24"/>
        </w:rPr>
        <w:t>58</w:t>
      </w:r>
    </w:p>
    <w:p w14:paraId="3F4B9DBC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</w:t>
      </w:r>
      <w:r w:rsidR="00B15986">
        <w:rPr>
          <w:rFonts w:ascii="Arial" w:hAnsi="Arial"/>
          <w:sz w:val="24"/>
        </w:rPr>
        <w:t>60</w:t>
      </w:r>
    </w:p>
    <w:p w14:paraId="3F4B9DBD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-26</w:t>
      </w:r>
    </w:p>
    <w:p w14:paraId="3F4B9DBE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-28</w:t>
      </w:r>
    </w:p>
    <w:p w14:paraId="3F4B9DBF" w14:textId="77777777" w:rsidR="000E0B9C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E0B9C">
        <w:rPr>
          <w:rFonts w:ascii="Arial" w:hAnsi="Arial"/>
          <w:sz w:val="24"/>
        </w:rPr>
        <w:t xml:space="preserve"> 10529-</w:t>
      </w:r>
      <w:r w:rsidR="00B15986">
        <w:rPr>
          <w:rFonts w:ascii="Arial" w:hAnsi="Arial"/>
          <w:sz w:val="24"/>
        </w:rPr>
        <w:t>46</w:t>
      </w:r>
    </w:p>
    <w:p w14:paraId="3F4B9DC0" w14:textId="77777777" w:rsidR="000E0B9C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E0B9C">
        <w:rPr>
          <w:rFonts w:ascii="Arial" w:hAnsi="Arial"/>
          <w:sz w:val="24"/>
        </w:rPr>
        <w:t xml:space="preserve"> 10529-</w:t>
      </w:r>
      <w:r w:rsidR="00B15986">
        <w:rPr>
          <w:rFonts w:ascii="Arial" w:hAnsi="Arial"/>
          <w:sz w:val="24"/>
        </w:rPr>
        <w:t>4</w:t>
      </w:r>
      <w:r w:rsidR="000E0B9C">
        <w:rPr>
          <w:rFonts w:ascii="Arial" w:hAnsi="Arial"/>
          <w:sz w:val="24"/>
        </w:rPr>
        <w:t>8</w:t>
      </w:r>
    </w:p>
    <w:p w14:paraId="3F4B9DC1" w14:textId="77777777" w:rsidR="00B1598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15986">
        <w:rPr>
          <w:rFonts w:ascii="Arial" w:hAnsi="Arial"/>
          <w:sz w:val="24"/>
        </w:rPr>
        <w:t xml:space="preserve"> 10529-10</w:t>
      </w:r>
    </w:p>
    <w:p w14:paraId="3F4B9DC2" w14:textId="77777777" w:rsidR="00B15986" w:rsidRPr="00B1598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15986" w:rsidRPr="00B15986">
        <w:rPr>
          <w:rFonts w:ascii="Arial" w:hAnsi="Arial"/>
          <w:sz w:val="24"/>
        </w:rPr>
        <w:t xml:space="preserve"> 10529-8</w:t>
      </w:r>
    </w:p>
    <w:p w14:paraId="3F4B9DC3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A46FA6">
        <w:rPr>
          <w:rFonts w:ascii="Arial" w:hAnsi="Arial"/>
          <w:sz w:val="24"/>
        </w:rPr>
        <w:t xml:space="preserve"> 10552-44</w:t>
      </w:r>
    </w:p>
    <w:p w14:paraId="3F4B9DC4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-266</w:t>
      </w:r>
    </w:p>
    <w:p w14:paraId="3F4B9DC5" w14:textId="77777777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A46FA6">
        <w:rPr>
          <w:rFonts w:ascii="Arial" w:hAnsi="Arial"/>
          <w:sz w:val="24"/>
        </w:rPr>
        <w:t>-268</w:t>
      </w:r>
    </w:p>
    <w:p w14:paraId="3F4B9DC6" w14:textId="5D1F7B0D" w:rsidR="00A46FA6" w:rsidRDefault="00687FB5" w:rsidP="004B6FE7">
      <w:pPr>
        <w:numPr>
          <w:ilvl w:val="0"/>
          <w:numId w:val="1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A46FA6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A46FA6">
        <w:rPr>
          <w:rFonts w:ascii="Arial" w:hAnsi="Arial"/>
          <w:sz w:val="24"/>
        </w:rPr>
        <w:t xml:space="preserve"> critério do COT)</w:t>
      </w:r>
    </w:p>
    <w:p w14:paraId="3F4B9DC7" w14:textId="77777777" w:rsidR="00A46FA6" w:rsidRDefault="00A46FA6">
      <w:pPr>
        <w:spacing w:before="40" w:after="40"/>
        <w:rPr>
          <w:rFonts w:ascii="Arial" w:hAnsi="Arial"/>
          <w:sz w:val="24"/>
        </w:rPr>
      </w:pPr>
    </w:p>
    <w:p w14:paraId="3F4B9DC8" w14:textId="77777777" w:rsidR="00A46FA6" w:rsidRDefault="00A46FA6">
      <w:pPr>
        <w:spacing w:before="40" w:after="40"/>
        <w:rPr>
          <w:rFonts w:ascii="Arial" w:hAnsi="Arial"/>
          <w:sz w:val="24"/>
        </w:rPr>
      </w:pPr>
    </w:p>
    <w:p w14:paraId="3F4B9DC9" w14:textId="77777777" w:rsidR="00A46FA6" w:rsidRDefault="00A46FA6">
      <w:pPr>
        <w:jc w:val="center"/>
        <w:rPr>
          <w:rFonts w:ascii="Arial" w:hAnsi="Arial"/>
          <w:sz w:val="24"/>
        </w:rPr>
        <w:sectPr w:rsidR="00A46FA6" w:rsidSect="00C302FD">
          <w:headerReference w:type="even" r:id="rId54"/>
          <w:headerReference w:type="default" r:id="rId55"/>
          <w:headerReference w:type="first" r:id="rId56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DCA" w14:textId="77777777" w:rsidR="00C20AD1" w:rsidRDefault="00C20AD1" w:rsidP="00A85CD8">
      <w:pPr>
        <w:pStyle w:val="Ttulo2"/>
        <w:ind w:firstLine="360"/>
      </w:pPr>
      <w:bookmarkStart w:id="71" w:name="_Toc513533777"/>
      <w:bookmarkStart w:id="72" w:name="_Toc136595517"/>
      <w:r>
        <w:lastRenderedPageBreak/>
        <w:t>5.</w:t>
      </w:r>
      <w:r w:rsidR="00EB031E">
        <w:t>6</w:t>
      </w:r>
      <w:r>
        <w:t>.</w:t>
      </w:r>
      <w:r>
        <w:tab/>
      </w:r>
      <w:r w:rsidRPr="002341DA">
        <w:rPr>
          <w:rFonts w:cs="Arial"/>
          <w:szCs w:val="24"/>
        </w:rPr>
        <w:t>LIBERAÇÃO DO SEGMENTO BR-</w:t>
      </w:r>
      <w:r>
        <w:rPr>
          <w:rFonts w:cs="Arial"/>
          <w:szCs w:val="24"/>
        </w:rPr>
        <w:t xml:space="preserve">2B </w:t>
      </w:r>
      <w:r>
        <w:t xml:space="preserve">– </w:t>
      </w:r>
      <w:r w:rsidR="0033762C">
        <w:t>6</w:t>
      </w:r>
      <w:r>
        <w:rPr>
          <w:vertAlign w:val="superscript"/>
        </w:rPr>
        <w:t xml:space="preserve">a </w:t>
      </w:r>
      <w:r>
        <w:t>MODALIDADE</w:t>
      </w:r>
      <w:bookmarkEnd w:id="71"/>
      <w:bookmarkEnd w:id="72"/>
    </w:p>
    <w:p w14:paraId="3F4B9DCB" w14:textId="77777777" w:rsidR="00C20AD1" w:rsidRDefault="00C20AD1" w:rsidP="00C20AD1">
      <w:pPr>
        <w:jc w:val="center"/>
        <w:rPr>
          <w:rFonts w:ascii="Arial" w:hAnsi="Arial"/>
          <w:sz w:val="24"/>
        </w:rPr>
      </w:pPr>
    </w:p>
    <w:p w14:paraId="3F4B9DCC" w14:textId="77777777" w:rsidR="009C19E8" w:rsidRDefault="009C19E8" w:rsidP="00C72439">
      <w:pPr>
        <w:jc w:val="center"/>
        <w:rPr>
          <w:rFonts w:ascii="Arial" w:hAnsi="Arial"/>
          <w:noProof/>
          <w:sz w:val="24"/>
        </w:rPr>
      </w:pPr>
    </w:p>
    <w:p w14:paraId="3F4B9DCD" w14:textId="77777777" w:rsidR="00C20AD1" w:rsidRDefault="00A21E0A" w:rsidP="00C72439">
      <w:pPr>
        <w:jc w:val="center"/>
        <w:rPr>
          <w:rFonts w:ascii="Arial" w:hAnsi="Arial"/>
          <w:sz w:val="24"/>
        </w:rPr>
        <w:sectPr w:rsidR="00C20AD1" w:rsidSect="00C302FD">
          <w:headerReference w:type="even" r:id="rId57"/>
          <w:headerReference w:type="default" r:id="rId58"/>
          <w:headerReference w:type="first" r:id="rId59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noProof/>
          <w:sz w:val="24"/>
        </w:rPr>
        <w:drawing>
          <wp:inline distT="0" distB="0" distL="0" distR="0" wp14:anchorId="3F4BA67D" wp14:editId="3F4BA67E">
            <wp:extent cx="9361170" cy="444944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mod BR-2B.b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08E">
        <w:rPr>
          <w:rFonts w:ascii="Arial" w:hAnsi="Arial"/>
          <w:sz w:val="24"/>
        </w:rPr>
        <w:t xml:space="preserve">                                                                                           </w:t>
      </w:r>
    </w:p>
    <w:p w14:paraId="3F4B9DCE" w14:textId="77777777" w:rsidR="00C20AD1" w:rsidRDefault="00C20AD1" w:rsidP="00A85CD8">
      <w:pPr>
        <w:pStyle w:val="Ttulo2"/>
        <w:ind w:firstLine="720"/>
      </w:pPr>
      <w:bookmarkStart w:id="73" w:name="_Toc513533778"/>
      <w:bookmarkStart w:id="74" w:name="_Toc513555606"/>
      <w:bookmarkStart w:id="75" w:name="_Toc136595518"/>
      <w:r>
        <w:lastRenderedPageBreak/>
        <w:t>5.</w:t>
      </w:r>
      <w:r w:rsidR="00EB031E">
        <w:t>6</w:t>
      </w:r>
      <w:r>
        <w:t>.1.</w:t>
      </w:r>
      <w:r>
        <w:tab/>
        <w:t>LIBERAÇÃO DO SEGMENTO BR-2B</w:t>
      </w:r>
      <w:bookmarkEnd w:id="73"/>
      <w:bookmarkEnd w:id="74"/>
      <w:bookmarkEnd w:id="75"/>
    </w:p>
    <w:p w14:paraId="3F4B9DCF" w14:textId="58BE513F" w:rsidR="00C20AD1" w:rsidRDefault="00A85CD8" w:rsidP="00C20AD1">
      <w:pPr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14:paraId="3F4B9DD0" w14:textId="77777777" w:rsidR="00C20AD1" w:rsidRDefault="0033762C" w:rsidP="00C20AD1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6</w:t>
      </w:r>
      <w:r w:rsidR="00C20AD1">
        <w:rPr>
          <w:rFonts w:ascii="Arial" w:hAnsi="Arial"/>
          <w:sz w:val="24"/>
          <w:vertAlign w:val="superscript"/>
        </w:rPr>
        <w:t>a</w:t>
      </w:r>
      <w:r w:rsidR="00C20AD1">
        <w:rPr>
          <w:rFonts w:ascii="Arial" w:hAnsi="Arial"/>
          <w:sz w:val="24"/>
        </w:rPr>
        <w:t xml:space="preserve">  MODALIDADE ALTERNATIVA</w:t>
      </w:r>
    </w:p>
    <w:p w14:paraId="3F4B9DD1" w14:textId="77777777" w:rsidR="00C20AD1" w:rsidRDefault="00C20AD1" w:rsidP="00C20AD1">
      <w:pPr>
        <w:rPr>
          <w:rFonts w:ascii="Arial" w:hAnsi="Arial"/>
          <w:sz w:val="24"/>
        </w:rPr>
      </w:pPr>
    </w:p>
    <w:p w14:paraId="3F4B9DD2" w14:textId="77777777" w:rsidR="00C20AD1" w:rsidRDefault="00C20AD1" w:rsidP="00C20AD1">
      <w:pPr>
        <w:spacing w:before="20" w:after="20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9DD3" w14:textId="77777777" w:rsidR="00C20AD1" w:rsidRDefault="00C20AD1" w:rsidP="00C20AD1">
      <w:pPr>
        <w:spacing w:before="20" w:after="20"/>
        <w:rPr>
          <w:rFonts w:ascii="Arial" w:hAnsi="Arial"/>
          <w:sz w:val="16"/>
        </w:rPr>
      </w:pPr>
    </w:p>
    <w:p w14:paraId="3F4B9DD4" w14:textId="77777777" w:rsidR="000F6E61" w:rsidRPr="00D8006E" w:rsidRDefault="00687FB5" w:rsidP="000F6E61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F6E61" w:rsidRPr="00D8006E">
        <w:rPr>
          <w:rFonts w:ascii="Arial" w:hAnsi="Arial"/>
          <w:sz w:val="24"/>
        </w:rPr>
        <w:t xml:space="preserve"> 10529-22</w:t>
      </w:r>
    </w:p>
    <w:p w14:paraId="3F4B9DD5" w14:textId="77777777" w:rsidR="000F6E61" w:rsidRDefault="00687FB5" w:rsidP="000F6E61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F6E61" w:rsidRPr="00D8006E">
        <w:rPr>
          <w:rFonts w:ascii="Arial" w:hAnsi="Arial"/>
          <w:sz w:val="24"/>
        </w:rPr>
        <w:t xml:space="preserve"> 10529-20</w:t>
      </w:r>
    </w:p>
    <w:p w14:paraId="3F4B9DD6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-258</w:t>
      </w:r>
    </w:p>
    <w:p w14:paraId="3F4B9DD7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-256</w:t>
      </w:r>
    </w:p>
    <w:p w14:paraId="3F4B9DD8" w14:textId="77777777" w:rsidR="00C76CD2" w:rsidRPr="00D8006E" w:rsidRDefault="00687FB5" w:rsidP="00C76CD2">
      <w:pPr>
        <w:pStyle w:val="PargrafodaLista"/>
        <w:numPr>
          <w:ilvl w:val="0"/>
          <w:numId w:val="5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76CD2" w:rsidRPr="00D8006E">
        <w:rPr>
          <w:rFonts w:ascii="Arial" w:hAnsi="Arial"/>
          <w:sz w:val="24"/>
        </w:rPr>
        <w:t xml:space="preserve"> 10529-</w:t>
      </w:r>
      <w:r w:rsidR="00C76CD2">
        <w:rPr>
          <w:rFonts w:ascii="Arial" w:hAnsi="Arial"/>
          <w:sz w:val="24"/>
        </w:rPr>
        <w:t>328</w:t>
      </w:r>
    </w:p>
    <w:p w14:paraId="3F4B9DD9" w14:textId="77777777" w:rsidR="00C76CD2" w:rsidRPr="00C76CD2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76CD2" w:rsidRPr="00C76CD2">
        <w:rPr>
          <w:rFonts w:ascii="Arial" w:hAnsi="Arial"/>
          <w:sz w:val="24"/>
        </w:rPr>
        <w:t xml:space="preserve"> 10529-</w:t>
      </w:r>
      <w:r w:rsidR="00C76CD2">
        <w:rPr>
          <w:rFonts w:ascii="Arial" w:hAnsi="Arial"/>
          <w:sz w:val="24"/>
        </w:rPr>
        <w:t>330</w:t>
      </w:r>
    </w:p>
    <w:p w14:paraId="3F4B9DDA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-296</w:t>
      </w:r>
    </w:p>
    <w:p w14:paraId="3F4B9DDB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-298</w:t>
      </w:r>
    </w:p>
    <w:p w14:paraId="3F4B9DDC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BC3588" w:rsidRPr="00D8006E">
        <w:rPr>
          <w:rFonts w:ascii="Arial" w:hAnsi="Arial"/>
          <w:sz w:val="24"/>
        </w:rPr>
        <w:t>-</w:t>
      </w:r>
      <w:r w:rsidR="00C20AD1" w:rsidRPr="00D8006E">
        <w:rPr>
          <w:rFonts w:ascii="Arial" w:hAnsi="Arial"/>
          <w:sz w:val="24"/>
        </w:rPr>
        <w:t>34</w:t>
      </w:r>
    </w:p>
    <w:p w14:paraId="3F4B9DDD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-36</w:t>
      </w:r>
    </w:p>
    <w:p w14:paraId="3F4B9DDE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D8006E">
        <w:rPr>
          <w:rFonts w:ascii="Arial" w:hAnsi="Arial"/>
          <w:sz w:val="24"/>
        </w:rPr>
        <w:t xml:space="preserve"> 105</w:t>
      </w:r>
      <w:r w:rsidR="00C20AD1" w:rsidRPr="00D8006E">
        <w:rPr>
          <w:rFonts w:ascii="Arial" w:hAnsi="Arial"/>
          <w:sz w:val="24"/>
        </w:rPr>
        <w:t>24-1 e 5</w:t>
      </w:r>
    </w:p>
    <w:p w14:paraId="3F4B9DDF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-84 e 80</w:t>
      </w:r>
    </w:p>
    <w:p w14:paraId="3F4B9DE0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-82 e 84</w:t>
      </w:r>
    </w:p>
    <w:p w14:paraId="3F4B9DE1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D8006E">
        <w:rPr>
          <w:rFonts w:ascii="Arial" w:hAnsi="Arial"/>
          <w:sz w:val="24"/>
        </w:rPr>
        <w:t xml:space="preserve"> 105</w:t>
      </w:r>
      <w:r w:rsidR="00C20AD1" w:rsidRPr="00D8006E">
        <w:rPr>
          <w:rFonts w:ascii="Arial" w:hAnsi="Arial"/>
          <w:sz w:val="24"/>
        </w:rPr>
        <w:t>24-1</w:t>
      </w:r>
    </w:p>
    <w:p w14:paraId="3F4B9DE2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</w:t>
      </w:r>
      <w:r w:rsidR="00447BA3" w:rsidRPr="00D8006E">
        <w:rPr>
          <w:rFonts w:ascii="Arial" w:hAnsi="Arial"/>
          <w:sz w:val="24"/>
        </w:rPr>
        <w:t>36</w:t>
      </w:r>
    </w:p>
    <w:p w14:paraId="3F4B9DE3" w14:textId="77777777" w:rsidR="00C20AD1" w:rsidRPr="00D8006E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</w:t>
      </w:r>
      <w:r w:rsidR="00447BA3" w:rsidRPr="00D8006E">
        <w:rPr>
          <w:rFonts w:ascii="Arial" w:hAnsi="Arial"/>
          <w:sz w:val="24"/>
        </w:rPr>
        <w:t>34</w:t>
      </w:r>
    </w:p>
    <w:p w14:paraId="3F4B9DE4" w14:textId="77777777" w:rsidR="00C20AD1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</w:t>
      </w:r>
      <w:r w:rsidR="00C76CD2">
        <w:rPr>
          <w:rFonts w:ascii="Arial" w:hAnsi="Arial"/>
          <w:sz w:val="24"/>
        </w:rPr>
        <w:t>298</w:t>
      </w:r>
    </w:p>
    <w:p w14:paraId="3F4B9DE5" w14:textId="77777777" w:rsidR="00C76CD2" w:rsidRPr="00D8006E" w:rsidRDefault="00687FB5" w:rsidP="00C76CD2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76CD2" w:rsidRPr="00D8006E">
        <w:rPr>
          <w:rFonts w:ascii="Arial" w:hAnsi="Arial"/>
          <w:sz w:val="24"/>
        </w:rPr>
        <w:t xml:space="preserve"> 10529-</w:t>
      </w:r>
      <w:r w:rsidR="00C76CD2">
        <w:rPr>
          <w:rFonts w:ascii="Arial" w:hAnsi="Arial"/>
          <w:sz w:val="24"/>
        </w:rPr>
        <w:t>296</w:t>
      </w:r>
    </w:p>
    <w:p w14:paraId="3F4B9DE6" w14:textId="77777777" w:rsidR="00C76CD2" w:rsidRDefault="00687FB5" w:rsidP="00C76CD2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76CD2" w:rsidRPr="00D8006E">
        <w:rPr>
          <w:rFonts w:ascii="Arial" w:hAnsi="Arial"/>
          <w:sz w:val="24"/>
        </w:rPr>
        <w:t xml:space="preserve"> 10529-</w:t>
      </w:r>
      <w:r w:rsidR="00C76CD2">
        <w:rPr>
          <w:rFonts w:ascii="Arial" w:hAnsi="Arial"/>
          <w:sz w:val="24"/>
        </w:rPr>
        <w:t>330</w:t>
      </w:r>
    </w:p>
    <w:p w14:paraId="3F4B9DE7" w14:textId="008054AE" w:rsidR="00C20AD1" w:rsidRDefault="00687FB5" w:rsidP="00F542BF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76CD2" w:rsidRPr="00C76CD2">
        <w:rPr>
          <w:rFonts w:ascii="Arial" w:hAnsi="Arial"/>
          <w:sz w:val="24"/>
        </w:rPr>
        <w:t xml:space="preserve"> 10529-328</w:t>
      </w:r>
      <w:r w:rsidR="00BC3588" w:rsidRPr="00C76CD2">
        <w:rPr>
          <w:rFonts w:ascii="Arial" w:hAnsi="Arial"/>
          <w:sz w:val="24"/>
        </w:rPr>
        <w:t xml:space="preserve">, </w:t>
      </w:r>
      <w:r w:rsidR="00C20AD1" w:rsidRPr="00C76CD2">
        <w:rPr>
          <w:rFonts w:ascii="Arial" w:hAnsi="Arial"/>
          <w:sz w:val="24"/>
        </w:rPr>
        <w:t>66 e 70</w:t>
      </w:r>
    </w:p>
    <w:p w14:paraId="0921EB35" w14:textId="56E11BE5" w:rsidR="00064907" w:rsidRPr="001870F1" w:rsidRDefault="00064907" w:rsidP="00064907">
      <w:pPr>
        <w:numPr>
          <w:ilvl w:val="0"/>
          <w:numId w:val="55"/>
        </w:numPr>
        <w:spacing w:before="40" w:after="4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 10524-5 (</w:t>
      </w:r>
      <w:r w:rsidR="0069034D" w:rsidRPr="001870F1">
        <w:rPr>
          <w:rFonts w:ascii="Arial" w:hAnsi="Arial"/>
          <w:sz w:val="24"/>
        </w:rPr>
        <w:t>À</w:t>
      </w:r>
      <w:r w:rsidRPr="001870F1">
        <w:rPr>
          <w:rFonts w:ascii="Arial" w:hAnsi="Arial"/>
          <w:sz w:val="24"/>
        </w:rPr>
        <w:t xml:space="preserve"> critério </w:t>
      </w:r>
      <w:r w:rsidR="0069034D" w:rsidRPr="001870F1">
        <w:rPr>
          <w:rFonts w:ascii="Arial" w:hAnsi="Arial"/>
          <w:sz w:val="24"/>
        </w:rPr>
        <w:t xml:space="preserve">do </w:t>
      </w:r>
      <w:r w:rsidRPr="001870F1">
        <w:rPr>
          <w:rFonts w:ascii="Arial" w:hAnsi="Arial"/>
          <w:sz w:val="24"/>
        </w:rPr>
        <w:t>COT)</w:t>
      </w:r>
    </w:p>
    <w:p w14:paraId="563D4F8E" w14:textId="77777777" w:rsidR="00064907" w:rsidRPr="00C76CD2" w:rsidRDefault="00064907" w:rsidP="00066558">
      <w:pPr>
        <w:pStyle w:val="PargrafodaLista"/>
        <w:spacing w:before="20" w:after="20"/>
        <w:rPr>
          <w:rFonts w:ascii="Arial" w:hAnsi="Arial"/>
          <w:sz w:val="24"/>
        </w:rPr>
      </w:pPr>
    </w:p>
    <w:p w14:paraId="3F4B9DE8" w14:textId="77777777" w:rsidR="00C20AD1" w:rsidRDefault="00C20AD1" w:rsidP="00C20AD1">
      <w:pPr>
        <w:spacing w:before="60" w:after="60"/>
        <w:rPr>
          <w:rFonts w:ascii="Arial" w:hAnsi="Arial"/>
          <w:color w:val="FF0000"/>
          <w:sz w:val="24"/>
        </w:rPr>
      </w:pPr>
    </w:p>
    <w:p w14:paraId="3F4B9DE9" w14:textId="77777777" w:rsidR="002D7F9A" w:rsidRDefault="002D7F9A" w:rsidP="00C20AD1">
      <w:pPr>
        <w:spacing w:before="60" w:after="60"/>
        <w:rPr>
          <w:rFonts w:ascii="Arial" w:hAnsi="Arial"/>
          <w:color w:val="FF0000"/>
          <w:sz w:val="24"/>
        </w:rPr>
      </w:pPr>
    </w:p>
    <w:p w14:paraId="3F4B9DEA" w14:textId="77777777" w:rsidR="00C20AD1" w:rsidRDefault="00C20AD1" w:rsidP="00C20AD1">
      <w:pPr>
        <w:spacing w:before="60" w:after="60"/>
        <w:rPr>
          <w:rFonts w:ascii="Arial" w:hAnsi="Arial"/>
          <w:sz w:val="24"/>
        </w:rPr>
      </w:pPr>
    </w:p>
    <w:p w14:paraId="3F4B9DEB" w14:textId="77777777" w:rsidR="00C20AD1" w:rsidRDefault="00C20AD1" w:rsidP="00C20AD1">
      <w:pPr>
        <w:spacing w:before="60" w:after="60"/>
        <w:rPr>
          <w:rFonts w:ascii="Arial" w:hAnsi="Arial"/>
          <w:sz w:val="24"/>
        </w:rPr>
      </w:pPr>
    </w:p>
    <w:p w14:paraId="3F4B9DEC" w14:textId="77777777" w:rsidR="00C20AD1" w:rsidRPr="004D3EFB" w:rsidRDefault="00C20AD1" w:rsidP="00C20AD1">
      <w:pPr>
        <w:spacing w:before="60" w:after="60"/>
        <w:rPr>
          <w:rFonts w:ascii="Arial" w:hAnsi="Arial"/>
          <w:color w:val="FF0000"/>
          <w:sz w:val="24"/>
        </w:rPr>
      </w:pPr>
    </w:p>
    <w:p w14:paraId="3F4B9DED" w14:textId="77777777" w:rsidR="00C20AD1" w:rsidRDefault="00C20AD1" w:rsidP="00C20AD1">
      <w:pPr>
        <w:spacing w:before="60" w:after="60"/>
        <w:rPr>
          <w:rFonts w:ascii="Arial" w:hAnsi="Arial"/>
          <w:color w:val="FF0000"/>
          <w:sz w:val="24"/>
        </w:rPr>
      </w:pPr>
      <w:r w:rsidRPr="004D3EFB">
        <w:rPr>
          <w:rFonts w:ascii="Arial" w:hAnsi="Arial"/>
          <w:color w:val="FF0000"/>
          <w:sz w:val="24"/>
        </w:rPr>
        <w:br w:type="page"/>
      </w:r>
    </w:p>
    <w:p w14:paraId="3F4B9DEE" w14:textId="77777777" w:rsidR="00C76CD2" w:rsidRDefault="00C76CD2" w:rsidP="00C20AD1">
      <w:pPr>
        <w:spacing w:before="60" w:after="60"/>
        <w:rPr>
          <w:rFonts w:ascii="Arial" w:hAnsi="Arial"/>
          <w:b/>
          <w:color w:val="000000"/>
          <w:sz w:val="24"/>
        </w:rPr>
      </w:pPr>
    </w:p>
    <w:p w14:paraId="3F4B9DEF" w14:textId="77777777" w:rsidR="00C20AD1" w:rsidRDefault="00C20AD1" w:rsidP="00C20AD1">
      <w:pPr>
        <w:spacing w:before="60" w:after="60"/>
        <w:rPr>
          <w:rFonts w:ascii="Arial" w:hAnsi="Arial"/>
          <w:b/>
          <w:color w:val="000000"/>
          <w:sz w:val="24"/>
        </w:rPr>
      </w:pPr>
      <w:r w:rsidRPr="00C20AD1">
        <w:rPr>
          <w:rFonts w:ascii="Arial" w:hAnsi="Arial"/>
          <w:b/>
          <w:color w:val="000000"/>
          <w:sz w:val="24"/>
        </w:rPr>
        <w:t>NORMALIZAÇÃO:</w:t>
      </w:r>
      <w:r w:rsidRPr="00C20AD1">
        <w:rPr>
          <w:rFonts w:ascii="Arial" w:hAnsi="Arial"/>
          <w:b/>
          <w:color w:val="000000"/>
          <w:sz w:val="24"/>
        </w:rPr>
        <w:tab/>
      </w:r>
    </w:p>
    <w:p w14:paraId="3F4B9DF0" w14:textId="4014F300" w:rsidR="00C20AD1" w:rsidRPr="001870F1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 xml:space="preserve">BAU: </w:t>
      </w:r>
      <w:r w:rsidR="00064907" w:rsidRPr="001870F1">
        <w:rPr>
          <w:rFonts w:ascii="Arial" w:hAnsi="Arial"/>
          <w:sz w:val="24"/>
        </w:rPr>
        <w:t>DESLIGAR 10524-5</w:t>
      </w:r>
    </w:p>
    <w:p w14:paraId="39BAE2AE" w14:textId="4C51A514" w:rsidR="00064907" w:rsidRPr="00D8006E" w:rsidRDefault="00064907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 10529-70, 66 e 328</w:t>
      </w:r>
    </w:p>
    <w:p w14:paraId="3F4B9DF1" w14:textId="77777777" w:rsidR="00C20AD1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</w:t>
      </w:r>
      <w:r w:rsidR="00C76CD2">
        <w:rPr>
          <w:rFonts w:ascii="Arial" w:hAnsi="Arial"/>
          <w:sz w:val="24"/>
        </w:rPr>
        <w:t>33</w:t>
      </w:r>
      <w:r w:rsidR="0015287D" w:rsidRPr="00D8006E">
        <w:rPr>
          <w:rFonts w:ascii="Arial" w:hAnsi="Arial"/>
          <w:sz w:val="24"/>
        </w:rPr>
        <w:t>0</w:t>
      </w:r>
    </w:p>
    <w:p w14:paraId="3F4B9DF2" w14:textId="77777777" w:rsidR="00C76CD2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76CD2" w:rsidRPr="00D8006E">
        <w:rPr>
          <w:rFonts w:ascii="Arial" w:hAnsi="Arial"/>
          <w:sz w:val="24"/>
        </w:rPr>
        <w:t xml:space="preserve"> 10529-</w:t>
      </w:r>
      <w:r w:rsidR="00C76CD2">
        <w:rPr>
          <w:rFonts w:ascii="Arial" w:hAnsi="Arial"/>
          <w:sz w:val="24"/>
        </w:rPr>
        <w:t>296</w:t>
      </w:r>
    </w:p>
    <w:p w14:paraId="3F4B9DF3" w14:textId="77777777" w:rsidR="00C76CD2" w:rsidRPr="00C76CD2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76CD2" w:rsidRPr="00C76CD2">
        <w:rPr>
          <w:rFonts w:ascii="Arial" w:hAnsi="Arial"/>
          <w:sz w:val="24"/>
        </w:rPr>
        <w:t xml:space="preserve"> 10529-298</w:t>
      </w:r>
    </w:p>
    <w:p w14:paraId="3F4B9DF4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</w:t>
      </w:r>
      <w:r w:rsidR="0015287D" w:rsidRPr="00D8006E">
        <w:rPr>
          <w:rFonts w:ascii="Arial" w:hAnsi="Arial"/>
          <w:sz w:val="24"/>
        </w:rPr>
        <w:t>34</w:t>
      </w:r>
    </w:p>
    <w:p w14:paraId="3F4B9DF5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</w:t>
      </w:r>
      <w:r w:rsidR="0015287D" w:rsidRPr="00D8006E">
        <w:rPr>
          <w:rFonts w:ascii="Arial" w:hAnsi="Arial"/>
          <w:sz w:val="24"/>
        </w:rPr>
        <w:t>36</w:t>
      </w:r>
    </w:p>
    <w:p w14:paraId="3F4B9DF6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D8006E">
        <w:rPr>
          <w:rFonts w:ascii="Arial" w:hAnsi="Arial"/>
          <w:sz w:val="24"/>
        </w:rPr>
        <w:t xml:space="preserve"> 105</w:t>
      </w:r>
      <w:r w:rsidR="00C20AD1" w:rsidRPr="00D8006E">
        <w:rPr>
          <w:rFonts w:ascii="Arial" w:hAnsi="Arial"/>
          <w:sz w:val="24"/>
        </w:rPr>
        <w:t>24-1</w:t>
      </w:r>
    </w:p>
    <w:p w14:paraId="3F4B9DF7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-84 e 82</w:t>
      </w:r>
    </w:p>
    <w:p w14:paraId="3F4B9DF8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-80 e 84</w:t>
      </w:r>
    </w:p>
    <w:p w14:paraId="3F4B9DF9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D8006E">
        <w:rPr>
          <w:rFonts w:ascii="Arial" w:hAnsi="Arial"/>
          <w:sz w:val="24"/>
        </w:rPr>
        <w:t xml:space="preserve"> 105</w:t>
      </w:r>
      <w:r w:rsidR="00C20AD1" w:rsidRPr="00D8006E">
        <w:rPr>
          <w:rFonts w:ascii="Arial" w:hAnsi="Arial"/>
          <w:sz w:val="24"/>
        </w:rPr>
        <w:t>24-5 e 1</w:t>
      </w:r>
    </w:p>
    <w:p w14:paraId="3F4B9DFA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</w:t>
      </w:r>
      <w:r w:rsidR="00C76CD2">
        <w:rPr>
          <w:rFonts w:ascii="Arial" w:hAnsi="Arial"/>
          <w:sz w:val="24"/>
        </w:rPr>
        <w:t>36</w:t>
      </w:r>
    </w:p>
    <w:p w14:paraId="3F4B9DFB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</w:t>
      </w:r>
      <w:r w:rsidR="00C76CD2">
        <w:rPr>
          <w:rFonts w:ascii="Arial" w:hAnsi="Arial"/>
          <w:sz w:val="24"/>
        </w:rPr>
        <w:t>34</w:t>
      </w:r>
    </w:p>
    <w:p w14:paraId="3F4B9DFC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-298</w:t>
      </w:r>
    </w:p>
    <w:p w14:paraId="3F4B9DFD" w14:textId="77777777" w:rsidR="00C20AD1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-296</w:t>
      </w:r>
    </w:p>
    <w:p w14:paraId="3F4B9DFE" w14:textId="77777777" w:rsidR="00C76CD2" w:rsidRPr="00D8006E" w:rsidRDefault="00687FB5" w:rsidP="004B6FE7">
      <w:pPr>
        <w:pStyle w:val="PargrafodaLista"/>
        <w:numPr>
          <w:ilvl w:val="0"/>
          <w:numId w:val="5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76CD2" w:rsidRPr="00D8006E">
        <w:rPr>
          <w:rFonts w:ascii="Arial" w:hAnsi="Arial"/>
          <w:sz w:val="24"/>
        </w:rPr>
        <w:t xml:space="preserve"> 10529-</w:t>
      </w:r>
      <w:r w:rsidR="00C76CD2">
        <w:rPr>
          <w:rFonts w:ascii="Arial" w:hAnsi="Arial"/>
          <w:sz w:val="24"/>
        </w:rPr>
        <w:t>330</w:t>
      </w:r>
    </w:p>
    <w:p w14:paraId="3F4B9DFF" w14:textId="77777777" w:rsidR="00C76CD2" w:rsidRPr="00C76CD2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76CD2" w:rsidRPr="00C76CD2">
        <w:rPr>
          <w:rFonts w:ascii="Arial" w:hAnsi="Arial"/>
          <w:sz w:val="24"/>
        </w:rPr>
        <w:t xml:space="preserve"> 10529-328</w:t>
      </w:r>
    </w:p>
    <w:p w14:paraId="3F4B9E00" w14:textId="77777777" w:rsidR="000F6E6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F6E61" w:rsidRPr="00D8006E">
        <w:rPr>
          <w:rFonts w:ascii="Arial" w:hAnsi="Arial"/>
          <w:sz w:val="24"/>
        </w:rPr>
        <w:t xml:space="preserve"> 10529-256</w:t>
      </w:r>
    </w:p>
    <w:p w14:paraId="3F4B9E01" w14:textId="77777777" w:rsidR="000F6E6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F6E61" w:rsidRPr="00D8006E">
        <w:rPr>
          <w:rFonts w:ascii="Arial" w:hAnsi="Arial"/>
          <w:sz w:val="24"/>
        </w:rPr>
        <w:t xml:space="preserve"> 10529-258</w:t>
      </w:r>
    </w:p>
    <w:p w14:paraId="3F4B9E02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-20</w:t>
      </w:r>
    </w:p>
    <w:p w14:paraId="3F4B9E03" w14:textId="77777777" w:rsidR="00C20AD1" w:rsidRPr="00D8006E" w:rsidRDefault="00687FB5" w:rsidP="004B6FE7">
      <w:pPr>
        <w:pStyle w:val="PargrafodaLista"/>
        <w:numPr>
          <w:ilvl w:val="0"/>
          <w:numId w:val="55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C20AD1" w:rsidRPr="00D8006E">
        <w:rPr>
          <w:rFonts w:ascii="Arial" w:hAnsi="Arial"/>
          <w:sz w:val="24"/>
        </w:rPr>
        <w:t>-22</w:t>
      </w:r>
    </w:p>
    <w:p w14:paraId="3F4B9E04" w14:textId="77777777" w:rsidR="00C20AD1" w:rsidRDefault="00C20AD1" w:rsidP="00C20AD1">
      <w:pPr>
        <w:spacing w:before="40" w:after="40"/>
        <w:jc w:val="center"/>
        <w:rPr>
          <w:rFonts w:ascii="Arial" w:hAnsi="Arial"/>
          <w:sz w:val="24"/>
        </w:rPr>
      </w:pPr>
    </w:p>
    <w:p w14:paraId="3F4B9E05" w14:textId="77777777" w:rsidR="00C20AD1" w:rsidRDefault="00C20AD1" w:rsidP="00C20AD1">
      <w:pPr>
        <w:spacing w:before="40" w:after="40"/>
        <w:jc w:val="center"/>
        <w:rPr>
          <w:rFonts w:ascii="Arial" w:hAnsi="Arial"/>
          <w:sz w:val="24"/>
        </w:rPr>
        <w:sectPr w:rsidR="00C20AD1" w:rsidSect="00C302FD">
          <w:headerReference w:type="even" r:id="rId61"/>
          <w:headerReference w:type="default" r:id="rId62"/>
          <w:headerReference w:type="first" r:id="rId63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06" w14:textId="77777777" w:rsidR="00296747" w:rsidRPr="00C511AB" w:rsidRDefault="00296747" w:rsidP="00A85CD8">
      <w:pPr>
        <w:pStyle w:val="Ttulo2"/>
        <w:ind w:firstLine="360"/>
      </w:pPr>
      <w:bookmarkStart w:id="76" w:name="_Toc513533779"/>
      <w:bookmarkStart w:id="77" w:name="_Toc136595519"/>
      <w:r w:rsidRPr="00C511AB">
        <w:lastRenderedPageBreak/>
        <w:t>5.</w:t>
      </w:r>
      <w:r w:rsidR="00EB031E">
        <w:t>7</w:t>
      </w:r>
      <w:r w:rsidRPr="00C511AB">
        <w:t>.</w:t>
      </w:r>
      <w:r w:rsidRPr="00C511AB">
        <w:tab/>
      </w:r>
      <w:r w:rsidRPr="00C511AB">
        <w:rPr>
          <w:rFonts w:cs="Arial"/>
          <w:szCs w:val="24"/>
        </w:rPr>
        <w:t xml:space="preserve">LIBERAÇÃO DO SEGMENTO BR-3B </w:t>
      </w:r>
      <w:r w:rsidRPr="00C511AB">
        <w:t xml:space="preserve">– </w:t>
      </w:r>
      <w:r w:rsidR="00192805" w:rsidRPr="00C511AB">
        <w:t>7</w:t>
      </w:r>
      <w:r w:rsidRPr="00C511AB">
        <w:rPr>
          <w:vertAlign w:val="superscript"/>
        </w:rPr>
        <w:t xml:space="preserve">a </w:t>
      </w:r>
      <w:r w:rsidRPr="00C511AB">
        <w:t>MODALIDADE</w:t>
      </w:r>
      <w:bookmarkEnd w:id="76"/>
      <w:bookmarkEnd w:id="77"/>
    </w:p>
    <w:p w14:paraId="3F4B9E07" w14:textId="77777777" w:rsidR="00C511AB" w:rsidRPr="00C511AB" w:rsidRDefault="00C511AB" w:rsidP="00C511AB"/>
    <w:p w14:paraId="3F4B9E08" w14:textId="77777777" w:rsidR="00296747" w:rsidRDefault="00296747" w:rsidP="00296747">
      <w:pPr>
        <w:jc w:val="center"/>
        <w:rPr>
          <w:rFonts w:ascii="Arial" w:hAnsi="Arial"/>
          <w:noProof/>
          <w:sz w:val="24"/>
        </w:rPr>
      </w:pPr>
    </w:p>
    <w:p w14:paraId="3F4B9E09" w14:textId="77777777" w:rsidR="009C19E8" w:rsidRDefault="00E808EF" w:rsidP="00296747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7F" wp14:editId="3F4BA680">
            <wp:extent cx="9361170" cy="4449445"/>
            <wp:effectExtent l="0" t="0" r="0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mod BR-3B.b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E0A" w14:textId="77777777" w:rsidR="00296747" w:rsidRDefault="00296747" w:rsidP="00296747">
      <w:pPr>
        <w:jc w:val="center"/>
        <w:rPr>
          <w:rFonts w:ascii="Arial" w:hAnsi="Arial"/>
          <w:sz w:val="24"/>
        </w:rPr>
      </w:pPr>
    </w:p>
    <w:p w14:paraId="3F4B9E0B" w14:textId="77777777" w:rsidR="00296747" w:rsidRDefault="00296747" w:rsidP="00296747">
      <w:pPr>
        <w:jc w:val="center"/>
        <w:rPr>
          <w:rFonts w:ascii="Arial" w:hAnsi="Arial"/>
          <w:sz w:val="24"/>
        </w:rPr>
        <w:sectPr w:rsidR="00296747" w:rsidSect="00C302FD">
          <w:headerReference w:type="even" r:id="rId65"/>
          <w:headerReference w:type="default" r:id="rId66"/>
          <w:headerReference w:type="first" r:id="rId67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0C" w14:textId="77777777" w:rsidR="00296747" w:rsidRPr="00BE2158" w:rsidRDefault="00296747" w:rsidP="00A85CD8">
      <w:pPr>
        <w:pStyle w:val="Ttulo2"/>
        <w:ind w:firstLine="720"/>
      </w:pPr>
      <w:bookmarkStart w:id="78" w:name="_Toc513533780"/>
      <w:bookmarkStart w:id="79" w:name="_Toc513555608"/>
      <w:bookmarkStart w:id="80" w:name="_Toc136595520"/>
      <w:r w:rsidRPr="00BE2158">
        <w:lastRenderedPageBreak/>
        <w:t>5.</w:t>
      </w:r>
      <w:r w:rsidR="00EB031E">
        <w:t>7</w:t>
      </w:r>
      <w:r w:rsidR="00AE4BB0" w:rsidRPr="00BE2158">
        <w:t>.</w:t>
      </w:r>
      <w:r w:rsidRPr="00BE2158">
        <w:t>1.</w:t>
      </w:r>
      <w:r w:rsidRPr="00BE2158">
        <w:tab/>
        <w:t>LIBERAÇÃO DO SEGMENTO BR-</w:t>
      </w:r>
      <w:r w:rsidR="00F3743E" w:rsidRPr="00BE2158">
        <w:t>3</w:t>
      </w:r>
      <w:r w:rsidRPr="00BE2158">
        <w:t>B</w:t>
      </w:r>
      <w:bookmarkEnd w:id="78"/>
      <w:bookmarkEnd w:id="79"/>
      <w:bookmarkEnd w:id="80"/>
    </w:p>
    <w:p w14:paraId="3F4B9E0D" w14:textId="77777777" w:rsidR="00296747" w:rsidRPr="00BE2158" w:rsidRDefault="00296747" w:rsidP="00296747">
      <w:pPr>
        <w:jc w:val="center"/>
        <w:rPr>
          <w:rFonts w:ascii="Arial" w:hAnsi="Arial"/>
          <w:sz w:val="24"/>
        </w:rPr>
      </w:pPr>
    </w:p>
    <w:p w14:paraId="3F4B9E0E" w14:textId="77777777" w:rsidR="00C045BA" w:rsidRDefault="00C045BA" w:rsidP="00C045BA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7</w:t>
      </w:r>
      <w:r>
        <w:rPr>
          <w:rFonts w:ascii="Arial" w:hAnsi="Arial"/>
          <w:sz w:val="24"/>
          <w:vertAlign w:val="superscript"/>
        </w:rPr>
        <w:t>a</w:t>
      </w:r>
      <w:r>
        <w:rPr>
          <w:rFonts w:ascii="Arial" w:hAnsi="Arial"/>
          <w:sz w:val="24"/>
        </w:rPr>
        <w:t xml:space="preserve">  MODALIDADE ALTERNATIVA</w:t>
      </w:r>
    </w:p>
    <w:p w14:paraId="3F4B9E0F" w14:textId="77777777" w:rsidR="00296747" w:rsidRPr="00BE2158" w:rsidRDefault="00296747" w:rsidP="00296747">
      <w:pPr>
        <w:rPr>
          <w:rFonts w:ascii="Arial" w:hAnsi="Arial"/>
          <w:sz w:val="24"/>
        </w:rPr>
      </w:pPr>
    </w:p>
    <w:p w14:paraId="3F4B9E10" w14:textId="77777777" w:rsidR="00296747" w:rsidRPr="00BE2158" w:rsidRDefault="00296747" w:rsidP="00296747">
      <w:pPr>
        <w:spacing w:before="20" w:after="20"/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9E11" w14:textId="77777777" w:rsidR="006D65EF" w:rsidRDefault="00687FB5" w:rsidP="006D65EF">
      <w:pPr>
        <w:numPr>
          <w:ilvl w:val="0"/>
          <w:numId w:val="19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D65EF">
        <w:rPr>
          <w:rFonts w:ascii="Arial" w:hAnsi="Arial"/>
          <w:sz w:val="24"/>
        </w:rPr>
        <w:t xml:space="preserve"> 10529-</w:t>
      </w:r>
      <w:r w:rsidR="007C2FB7">
        <w:rPr>
          <w:rFonts w:ascii="Arial" w:hAnsi="Arial"/>
          <w:sz w:val="24"/>
        </w:rPr>
        <w:t>22</w:t>
      </w:r>
    </w:p>
    <w:p w14:paraId="3F4B9E12" w14:textId="77777777" w:rsidR="00C511AB" w:rsidRDefault="00687FB5" w:rsidP="006D65EF">
      <w:pPr>
        <w:numPr>
          <w:ilvl w:val="0"/>
          <w:numId w:val="19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511AB" w:rsidRPr="00C511AB">
        <w:rPr>
          <w:rFonts w:ascii="Arial" w:hAnsi="Arial"/>
          <w:sz w:val="24"/>
        </w:rPr>
        <w:t xml:space="preserve"> 10529-</w:t>
      </w:r>
      <w:r w:rsidR="007C2FB7">
        <w:rPr>
          <w:rFonts w:ascii="Arial" w:hAnsi="Arial"/>
          <w:sz w:val="24"/>
        </w:rPr>
        <w:t>20</w:t>
      </w:r>
    </w:p>
    <w:p w14:paraId="3F4B9E13" w14:textId="77777777" w:rsidR="007C2FB7" w:rsidRDefault="00687FB5" w:rsidP="007C2FB7">
      <w:pPr>
        <w:numPr>
          <w:ilvl w:val="0"/>
          <w:numId w:val="19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7C2FB7">
        <w:rPr>
          <w:rFonts w:ascii="Arial" w:hAnsi="Arial"/>
          <w:sz w:val="24"/>
        </w:rPr>
        <w:t xml:space="preserve"> 10529-258</w:t>
      </w:r>
    </w:p>
    <w:p w14:paraId="3F4B9E14" w14:textId="77777777" w:rsidR="007C2FB7" w:rsidRPr="007C2FB7" w:rsidRDefault="00687FB5" w:rsidP="006D65EF">
      <w:pPr>
        <w:numPr>
          <w:ilvl w:val="0"/>
          <w:numId w:val="19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7C2FB7" w:rsidRPr="007C2FB7">
        <w:rPr>
          <w:rFonts w:ascii="Arial" w:hAnsi="Arial"/>
          <w:sz w:val="24"/>
        </w:rPr>
        <w:t xml:space="preserve"> 10529-2</w:t>
      </w:r>
      <w:r w:rsidR="007C2FB7">
        <w:rPr>
          <w:rFonts w:ascii="Arial" w:hAnsi="Arial"/>
          <w:sz w:val="24"/>
        </w:rPr>
        <w:t>56</w:t>
      </w:r>
    </w:p>
    <w:p w14:paraId="3F4B9E15" w14:textId="77777777" w:rsidR="006D65EF" w:rsidRPr="006D65EF" w:rsidRDefault="00687FB5" w:rsidP="00F542BF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D65EF" w:rsidRPr="006D65EF">
        <w:rPr>
          <w:rFonts w:ascii="Arial" w:hAnsi="Arial"/>
          <w:sz w:val="24"/>
        </w:rPr>
        <w:t xml:space="preserve"> 10529-</w:t>
      </w:r>
      <w:r w:rsidR="007C2FB7">
        <w:rPr>
          <w:rFonts w:ascii="Arial" w:hAnsi="Arial"/>
          <w:sz w:val="24"/>
        </w:rPr>
        <w:t>328</w:t>
      </w:r>
    </w:p>
    <w:p w14:paraId="3F4B9E16" w14:textId="77777777" w:rsidR="001E1B52" w:rsidRPr="001E1B52" w:rsidRDefault="00687FB5" w:rsidP="00F542BF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1E1B52">
        <w:rPr>
          <w:rFonts w:ascii="Arial" w:hAnsi="Arial"/>
          <w:sz w:val="24"/>
        </w:rPr>
        <w:t xml:space="preserve"> 10529-</w:t>
      </w:r>
      <w:r w:rsidR="007C2FB7">
        <w:rPr>
          <w:rFonts w:ascii="Arial" w:hAnsi="Arial"/>
          <w:sz w:val="24"/>
        </w:rPr>
        <w:t>330</w:t>
      </w:r>
    </w:p>
    <w:p w14:paraId="3F4B9E17" w14:textId="77777777" w:rsidR="00C045BA" w:rsidRPr="00BE2158" w:rsidRDefault="00687FB5" w:rsidP="00F542BF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045BA">
        <w:rPr>
          <w:rFonts w:ascii="Arial" w:hAnsi="Arial"/>
          <w:sz w:val="24"/>
        </w:rPr>
        <w:t xml:space="preserve"> 10529</w:t>
      </w:r>
      <w:r w:rsidR="00C045BA" w:rsidRPr="00BE2158">
        <w:rPr>
          <w:rFonts w:ascii="Arial" w:hAnsi="Arial"/>
          <w:sz w:val="24"/>
        </w:rPr>
        <w:t>-296</w:t>
      </w:r>
    </w:p>
    <w:p w14:paraId="3F4B9E18" w14:textId="77777777" w:rsidR="007A1420" w:rsidRDefault="00687FB5" w:rsidP="00F542BF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045BA">
        <w:rPr>
          <w:rFonts w:ascii="Arial" w:hAnsi="Arial"/>
          <w:sz w:val="24"/>
        </w:rPr>
        <w:t xml:space="preserve"> 10529</w:t>
      </w:r>
      <w:r w:rsidR="00C045BA" w:rsidRPr="00BE2158">
        <w:rPr>
          <w:rFonts w:ascii="Arial" w:hAnsi="Arial"/>
          <w:sz w:val="24"/>
        </w:rPr>
        <w:t>-298</w:t>
      </w:r>
    </w:p>
    <w:p w14:paraId="3F4B9E19" w14:textId="77777777" w:rsidR="006D65EF" w:rsidRPr="00BE2158" w:rsidRDefault="00687FB5" w:rsidP="006D65EF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D65EF">
        <w:rPr>
          <w:rFonts w:ascii="Arial" w:hAnsi="Arial"/>
          <w:sz w:val="24"/>
        </w:rPr>
        <w:t xml:space="preserve"> 10529</w:t>
      </w:r>
      <w:r w:rsidR="006D65EF" w:rsidRPr="00BE2158">
        <w:rPr>
          <w:rFonts w:ascii="Arial" w:hAnsi="Arial"/>
          <w:sz w:val="24"/>
        </w:rPr>
        <w:t>-</w:t>
      </w:r>
      <w:r w:rsidR="007C2FB7">
        <w:rPr>
          <w:rFonts w:ascii="Arial" w:hAnsi="Arial"/>
          <w:sz w:val="24"/>
        </w:rPr>
        <w:t>34</w:t>
      </w:r>
    </w:p>
    <w:p w14:paraId="3F4B9E1A" w14:textId="77777777" w:rsidR="006D65EF" w:rsidRPr="006D65EF" w:rsidRDefault="00687FB5" w:rsidP="00F542BF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D65EF" w:rsidRPr="006D65EF">
        <w:rPr>
          <w:rFonts w:ascii="Arial" w:hAnsi="Arial"/>
          <w:sz w:val="24"/>
        </w:rPr>
        <w:t xml:space="preserve"> 10529-</w:t>
      </w:r>
      <w:r w:rsidR="007C2FB7">
        <w:rPr>
          <w:rFonts w:ascii="Arial" w:hAnsi="Arial"/>
          <w:sz w:val="24"/>
        </w:rPr>
        <w:t>36</w:t>
      </w:r>
    </w:p>
    <w:p w14:paraId="3F4B9E1B" w14:textId="77777777" w:rsidR="007A1420" w:rsidRDefault="00F632F6" w:rsidP="00F542BF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7A1420">
        <w:rPr>
          <w:rFonts w:ascii="Arial" w:hAnsi="Arial"/>
          <w:sz w:val="24"/>
        </w:rPr>
        <w:t xml:space="preserve"> 10524-1</w:t>
      </w:r>
      <w:r w:rsidR="00F40FDB">
        <w:rPr>
          <w:rFonts w:ascii="Arial" w:hAnsi="Arial"/>
          <w:sz w:val="24"/>
        </w:rPr>
        <w:t xml:space="preserve"> e 5</w:t>
      </w:r>
    </w:p>
    <w:p w14:paraId="3F4B9E1C" w14:textId="77777777" w:rsidR="00C045BA" w:rsidRDefault="00F632F6" w:rsidP="00F542BF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7A1420">
        <w:rPr>
          <w:rFonts w:ascii="Arial" w:hAnsi="Arial"/>
          <w:sz w:val="24"/>
        </w:rPr>
        <w:t xml:space="preserve"> 10529-</w:t>
      </w:r>
      <w:r w:rsidR="001E1B52">
        <w:rPr>
          <w:rFonts w:ascii="Arial" w:hAnsi="Arial"/>
          <w:sz w:val="24"/>
        </w:rPr>
        <w:t>88</w:t>
      </w:r>
      <w:r w:rsidR="00C045BA" w:rsidRPr="00BE2158">
        <w:rPr>
          <w:rFonts w:ascii="Arial" w:hAnsi="Arial"/>
          <w:sz w:val="24"/>
        </w:rPr>
        <w:t>, 92 e 84</w:t>
      </w:r>
    </w:p>
    <w:p w14:paraId="3F4B9E1D" w14:textId="77777777" w:rsidR="007A1420" w:rsidRDefault="00F632F6" w:rsidP="00F542BF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7A1420">
        <w:rPr>
          <w:rFonts w:ascii="Arial" w:hAnsi="Arial"/>
          <w:sz w:val="24"/>
        </w:rPr>
        <w:t xml:space="preserve"> 10524-</w:t>
      </w:r>
      <w:r w:rsidR="00F40FDB">
        <w:rPr>
          <w:rFonts w:ascii="Arial" w:hAnsi="Arial"/>
          <w:sz w:val="24"/>
        </w:rPr>
        <w:t xml:space="preserve">5 e </w:t>
      </w:r>
      <w:r w:rsidR="007A1420">
        <w:rPr>
          <w:rFonts w:ascii="Arial" w:hAnsi="Arial"/>
          <w:sz w:val="24"/>
        </w:rPr>
        <w:t>1</w:t>
      </w:r>
    </w:p>
    <w:p w14:paraId="3F4B9E1E" w14:textId="77777777" w:rsidR="007A1420" w:rsidRDefault="007A1420" w:rsidP="001E1B52">
      <w:pPr>
        <w:spacing w:before="60" w:after="60"/>
        <w:rPr>
          <w:rFonts w:ascii="Arial" w:hAnsi="Arial"/>
          <w:sz w:val="24"/>
        </w:rPr>
      </w:pPr>
    </w:p>
    <w:p w14:paraId="3F4B9E1F" w14:textId="77777777" w:rsidR="00E621FB" w:rsidRPr="00BE2158" w:rsidRDefault="00E621FB" w:rsidP="00296747">
      <w:pPr>
        <w:spacing w:before="60" w:after="60"/>
        <w:rPr>
          <w:rFonts w:ascii="Arial" w:hAnsi="Arial"/>
          <w:b/>
          <w:sz w:val="24"/>
        </w:rPr>
      </w:pPr>
    </w:p>
    <w:p w14:paraId="3F4B9E20" w14:textId="77777777" w:rsidR="00296747" w:rsidRDefault="00296747" w:rsidP="00296747">
      <w:pPr>
        <w:spacing w:before="60" w:after="60"/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9E21" w14:textId="77777777" w:rsidR="007A1420" w:rsidRDefault="00F632F6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7A1420">
        <w:rPr>
          <w:rFonts w:ascii="Arial" w:hAnsi="Arial"/>
          <w:sz w:val="24"/>
        </w:rPr>
        <w:t xml:space="preserve"> 10524-1</w:t>
      </w:r>
      <w:r w:rsidR="00F40FDB">
        <w:rPr>
          <w:rFonts w:ascii="Arial" w:hAnsi="Arial"/>
          <w:sz w:val="24"/>
        </w:rPr>
        <w:t xml:space="preserve"> e 5</w:t>
      </w:r>
    </w:p>
    <w:p w14:paraId="3F4B9E22" w14:textId="77777777" w:rsidR="007A1420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7753E2" w:rsidRPr="00BE2158">
        <w:rPr>
          <w:rFonts w:ascii="Arial" w:hAnsi="Arial"/>
          <w:sz w:val="24"/>
        </w:rPr>
        <w:t>-8</w:t>
      </w:r>
      <w:r w:rsidR="008E3623" w:rsidRPr="00BE2158">
        <w:rPr>
          <w:rFonts w:ascii="Arial" w:hAnsi="Arial"/>
          <w:sz w:val="24"/>
        </w:rPr>
        <w:t>4</w:t>
      </w:r>
      <w:r w:rsidR="007753E2" w:rsidRPr="00BE2158">
        <w:rPr>
          <w:rFonts w:ascii="Arial" w:hAnsi="Arial"/>
          <w:sz w:val="24"/>
        </w:rPr>
        <w:t>, 92</w:t>
      </w:r>
      <w:r w:rsidR="007A1420">
        <w:rPr>
          <w:rFonts w:ascii="Arial" w:hAnsi="Arial"/>
          <w:sz w:val="24"/>
        </w:rPr>
        <w:t xml:space="preserve"> e </w:t>
      </w:r>
      <w:r w:rsidR="007753E2" w:rsidRPr="00BE2158">
        <w:rPr>
          <w:rFonts w:ascii="Arial" w:hAnsi="Arial"/>
          <w:sz w:val="24"/>
        </w:rPr>
        <w:t>8</w:t>
      </w:r>
      <w:r w:rsidR="008E3623" w:rsidRPr="00BE2158">
        <w:rPr>
          <w:rFonts w:ascii="Arial" w:hAnsi="Arial"/>
          <w:sz w:val="24"/>
        </w:rPr>
        <w:t>8</w:t>
      </w:r>
    </w:p>
    <w:p w14:paraId="3F4B9E23" w14:textId="77777777" w:rsidR="007A1420" w:rsidRDefault="00F632F6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7A1420">
        <w:rPr>
          <w:rFonts w:ascii="Arial" w:hAnsi="Arial"/>
          <w:sz w:val="24"/>
        </w:rPr>
        <w:t xml:space="preserve"> 10524-</w:t>
      </w:r>
      <w:r w:rsidR="00F40FDB">
        <w:rPr>
          <w:rFonts w:ascii="Arial" w:hAnsi="Arial"/>
          <w:sz w:val="24"/>
        </w:rPr>
        <w:t xml:space="preserve">5 e </w:t>
      </w:r>
      <w:r w:rsidR="007A1420">
        <w:rPr>
          <w:rFonts w:ascii="Arial" w:hAnsi="Arial"/>
          <w:sz w:val="24"/>
        </w:rPr>
        <w:t>1</w:t>
      </w:r>
    </w:p>
    <w:p w14:paraId="3F4B9E24" w14:textId="77777777" w:rsidR="007753E2" w:rsidRPr="00BE2158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7A1420">
        <w:rPr>
          <w:rFonts w:ascii="Arial" w:hAnsi="Arial"/>
          <w:sz w:val="24"/>
        </w:rPr>
        <w:t xml:space="preserve"> </w:t>
      </w:r>
      <w:r w:rsidR="007C2FB7">
        <w:rPr>
          <w:rFonts w:ascii="Arial" w:hAnsi="Arial"/>
          <w:sz w:val="24"/>
        </w:rPr>
        <w:t>10529-36</w:t>
      </w:r>
    </w:p>
    <w:p w14:paraId="3F4B9E25" w14:textId="77777777" w:rsidR="007753E2" w:rsidRPr="00BE2158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7753E2" w:rsidRPr="00BE2158">
        <w:rPr>
          <w:rFonts w:ascii="Arial" w:hAnsi="Arial"/>
          <w:sz w:val="24"/>
        </w:rPr>
        <w:t>-</w:t>
      </w:r>
      <w:r w:rsidR="007C2FB7">
        <w:rPr>
          <w:rFonts w:ascii="Arial" w:hAnsi="Arial"/>
          <w:sz w:val="24"/>
        </w:rPr>
        <w:t>34</w:t>
      </w:r>
    </w:p>
    <w:p w14:paraId="3F4B9E26" w14:textId="77777777" w:rsidR="007753E2" w:rsidRPr="00BE2158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7753E2" w:rsidRPr="00BE2158">
        <w:rPr>
          <w:rFonts w:ascii="Arial" w:hAnsi="Arial"/>
          <w:sz w:val="24"/>
        </w:rPr>
        <w:t>-</w:t>
      </w:r>
      <w:r w:rsidR="007C2FB7">
        <w:rPr>
          <w:rFonts w:ascii="Arial" w:hAnsi="Arial"/>
          <w:sz w:val="24"/>
        </w:rPr>
        <w:t>298</w:t>
      </w:r>
    </w:p>
    <w:p w14:paraId="3F4B9E27" w14:textId="77777777" w:rsidR="007753E2" w:rsidRPr="00BE2158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7753E2" w:rsidRPr="00BE2158">
        <w:rPr>
          <w:rFonts w:ascii="Arial" w:hAnsi="Arial"/>
          <w:sz w:val="24"/>
        </w:rPr>
        <w:t>-</w:t>
      </w:r>
      <w:r w:rsidR="007C2FB7">
        <w:rPr>
          <w:rFonts w:ascii="Arial" w:hAnsi="Arial"/>
          <w:sz w:val="24"/>
        </w:rPr>
        <w:t>296</w:t>
      </w:r>
    </w:p>
    <w:p w14:paraId="3F4B9E28" w14:textId="77777777" w:rsidR="007753E2" w:rsidRPr="00BE2158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7753E2" w:rsidRPr="00BE2158">
        <w:rPr>
          <w:rFonts w:ascii="Arial" w:hAnsi="Arial"/>
          <w:sz w:val="24"/>
        </w:rPr>
        <w:t>-</w:t>
      </w:r>
      <w:r w:rsidR="007C2FB7">
        <w:rPr>
          <w:rFonts w:ascii="Arial" w:hAnsi="Arial"/>
          <w:sz w:val="24"/>
        </w:rPr>
        <w:t>330</w:t>
      </w:r>
    </w:p>
    <w:p w14:paraId="3F4B9E29" w14:textId="77777777" w:rsidR="007753E2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7753E2" w:rsidRPr="00BE2158">
        <w:rPr>
          <w:rFonts w:ascii="Arial" w:hAnsi="Arial"/>
          <w:sz w:val="24"/>
        </w:rPr>
        <w:t>-</w:t>
      </w:r>
      <w:r w:rsidR="007C2FB7">
        <w:rPr>
          <w:rFonts w:ascii="Arial" w:hAnsi="Arial"/>
          <w:sz w:val="24"/>
        </w:rPr>
        <w:t>328</w:t>
      </w:r>
    </w:p>
    <w:p w14:paraId="3F4B9E2A" w14:textId="77777777" w:rsidR="007C2FB7" w:rsidRPr="00BE2158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7C2FB7">
        <w:rPr>
          <w:rFonts w:ascii="Arial" w:hAnsi="Arial"/>
          <w:sz w:val="24"/>
        </w:rPr>
        <w:t xml:space="preserve"> 10529</w:t>
      </w:r>
      <w:r w:rsidR="007C2FB7" w:rsidRPr="00BE2158">
        <w:rPr>
          <w:rFonts w:ascii="Arial" w:hAnsi="Arial"/>
          <w:sz w:val="24"/>
        </w:rPr>
        <w:t>-</w:t>
      </w:r>
      <w:r w:rsidR="007C2FB7">
        <w:rPr>
          <w:rFonts w:ascii="Arial" w:hAnsi="Arial"/>
          <w:sz w:val="24"/>
        </w:rPr>
        <w:t>256</w:t>
      </w:r>
    </w:p>
    <w:p w14:paraId="3F4B9E2B" w14:textId="77777777" w:rsidR="007C2FB7" w:rsidRPr="00BE2158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7C2FB7">
        <w:rPr>
          <w:rFonts w:ascii="Arial" w:hAnsi="Arial"/>
          <w:sz w:val="24"/>
        </w:rPr>
        <w:t xml:space="preserve"> 10529</w:t>
      </w:r>
      <w:r w:rsidR="007C2FB7" w:rsidRPr="00BE2158">
        <w:rPr>
          <w:rFonts w:ascii="Arial" w:hAnsi="Arial"/>
          <w:sz w:val="24"/>
        </w:rPr>
        <w:t>-</w:t>
      </w:r>
      <w:r w:rsidR="007C2FB7">
        <w:rPr>
          <w:rFonts w:ascii="Arial" w:hAnsi="Arial"/>
          <w:sz w:val="24"/>
        </w:rPr>
        <w:t>258</w:t>
      </w:r>
    </w:p>
    <w:p w14:paraId="3F4B9E2C" w14:textId="77777777" w:rsidR="007C2FB7" w:rsidRPr="00BE2158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7C2FB7">
        <w:rPr>
          <w:rFonts w:ascii="Arial" w:hAnsi="Arial"/>
          <w:sz w:val="24"/>
        </w:rPr>
        <w:t xml:space="preserve"> 10529</w:t>
      </w:r>
      <w:r w:rsidR="007C2FB7" w:rsidRPr="00BE2158">
        <w:rPr>
          <w:rFonts w:ascii="Arial" w:hAnsi="Arial"/>
          <w:sz w:val="24"/>
        </w:rPr>
        <w:t>-</w:t>
      </w:r>
      <w:r w:rsidR="007C2FB7">
        <w:rPr>
          <w:rFonts w:ascii="Arial" w:hAnsi="Arial"/>
          <w:sz w:val="24"/>
        </w:rPr>
        <w:t>20</w:t>
      </w:r>
    </w:p>
    <w:p w14:paraId="3F4B9E2D" w14:textId="77777777" w:rsidR="007C2FB7" w:rsidRPr="007C2FB7" w:rsidRDefault="00687FB5" w:rsidP="004B6FE7">
      <w:pPr>
        <w:numPr>
          <w:ilvl w:val="0"/>
          <w:numId w:val="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7C2FB7" w:rsidRPr="007C2FB7">
        <w:rPr>
          <w:rFonts w:ascii="Arial" w:hAnsi="Arial"/>
          <w:sz w:val="24"/>
        </w:rPr>
        <w:t xml:space="preserve"> 10529-</w:t>
      </w:r>
      <w:r w:rsidR="007C2FB7">
        <w:rPr>
          <w:rFonts w:ascii="Arial" w:hAnsi="Arial"/>
          <w:sz w:val="24"/>
        </w:rPr>
        <w:t>22</w:t>
      </w:r>
    </w:p>
    <w:p w14:paraId="3F4B9E2E" w14:textId="77777777" w:rsidR="00986B28" w:rsidRDefault="00986B28" w:rsidP="00986B28">
      <w:pPr>
        <w:spacing w:before="40" w:after="40"/>
        <w:rPr>
          <w:rFonts w:ascii="Arial" w:hAnsi="Arial"/>
          <w:sz w:val="24"/>
        </w:rPr>
      </w:pPr>
    </w:p>
    <w:p w14:paraId="3F4B9E2F" w14:textId="77777777" w:rsidR="00986B28" w:rsidRPr="00C07D12" w:rsidRDefault="00986B28" w:rsidP="00986B28">
      <w:pPr>
        <w:spacing w:before="40" w:after="40"/>
        <w:rPr>
          <w:rFonts w:ascii="Arial" w:hAnsi="Arial"/>
          <w:color w:val="FF0000"/>
          <w:sz w:val="24"/>
        </w:rPr>
      </w:pPr>
      <w:r w:rsidRPr="00C07D12">
        <w:rPr>
          <w:rFonts w:ascii="Arial" w:hAnsi="Arial"/>
          <w:color w:val="FF0000"/>
          <w:sz w:val="24"/>
        </w:rPr>
        <w:t xml:space="preserve"> </w:t>
      </w:r>
    </w:p>
    <w:p w14:paraId="3F4B9E30" w14:textId="77777777" w:rsidR="00296747" w:rsidRPr="00C07D12" w:rsidRDefault="00296747" w:rsidP="00296747">
      <w:pPr>
        <w:spacing w:before="40" w:after="40"/>
        <w:jc w:val="center"/>
        <w:rPr>
          <w:rFonts w:ascii="Arial" w:hAnsi="Arial"/>
          <w:color w:val="FF0000"/>
          <w:sz w:val="24"/>
        </w:rPr>
        <w:sectPr w:rsidR="00296747" w:rsidRPr="00C07D12" w:rsidSect="00C302FD">
          <w:headerReference w:type="even" r:id="rId68"/>
          <w:headerReference w:type="default" r:id="rId69"/>
          <w:headerReference w:type="first" r:id="rId70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31" w14:textId="77777777" w:rsidR="00FA55DD" w:rsidRPr="00BE2158" w:rsidRDefault="002B6E91" w:rsidP="00A85CD8">
      <w:pPr>
        <w:pStyle w:val="Ttulo2"/>
        <w:ind w:firstLine="360"/>
      </w:pPr>
      <w:bookmarkStart w:id="81" w:name="_Toc513533781"/>
      <w:bookmarkStart w:id="82" w:name="_Toc136595521"/>
      <w:r w:rsidRPr="00BE2158">
        <w:lastRenderedPageBreak/>
        <w:t>5</w:t>
      </w:r>
      <w:r w:rsidR="00FA55DD" w:rsidRPr="00BE2158">
        <w:t>.</w:t>
      </w:r>
      <w:r w:rsidR="00EB031E">
        <w:t>8</w:t>
      </w:r>
      <w:r w:rsidR="00FA55DD" w:rsidRPr="00BE2158">
        <w:t>.</w:t>
      </w:r>
      <w:r w:rsidR="00FA55DD" w:rsidRPr="00BE2158">
        <w:tab/>
      </w:r>
      <w:r w:rsidR="00FA55DD" w:rsidRPr="00BE2158">
        <w:rPr>
          <w:rFonts w:cs="Arial"/>
          <w:szCs w:val="24"/>
        </w:rPr>
        <w:t>LIBERAÇÃO DO SEGMENTO BR-</w:t>
      </w:r>
      <w:r w:rsidR="001121F0" w:rsidRPr="00BE2158">
        <w:rPr>
          <w:rFonts w:cs="Arial"/>
          <w:szCs w:val="24"/>
        </w:rPr>
        <w:t>4</w:t>
      </w:r>
      <w:r w:rsidR="00492890" w:rsidRPr="00BE2158">
        <w:rPr>
          <w:rFonts w:cs="Arial"/>
          <w:szCs w:val="24"/>
        </w:rPr>
        <w:t xml:space="preserve">B </w:t>
      </w:r>
      <w:r w:rsidR="00FA55DD" w:rsidRPr="00BE2158">
        <w:t xml:space="preserve">– </w:t>
      </w:r>
      <w:r w:rsidR="001E1B52">
        <w:t>8</w:t>
      </w:r>
      <w:r w:rsidR="00FA55DD" w:rsidRPr="00BE2158">
        <w:rPr>
          <w:vertAlign w:val="superscript"/>
        </w:rPr>
        <w:t xml:space="preserve">a </w:t>
      </w:r>
      <w:r w:rsidR="00FA55DD" w:rsidRPr="00BE2158">
        <w:t>MODALIDADE</w:t>
      </w:r>
      <w:bookmarkEnd w:id="81"/>
      <w:bookmarkEnd w:id="82"/>
    </w:p>
    <w:p w14:paraId="3F4B9E32" w14:textId="77777777" w:rsidR="00FA55DD" w:rsidRDefault="00FA55DD" w:rsidP="00FA55DD">
      <w:pPr>
        <w:jc w:val="center"/>
        <w:rPr>
          <w:rFonts w:ascii="Arial" w:hAnsi="Arial"/>
          <w:sz w:val="24"/>
        </w:rPr>
      </w:pPr>
    </w:p>
    <w:p w14:paraId="3F4B9E33" w14:textId="77777777" w:rsidR="00FA55DD" w:rsidRDefault="00FA55DD" w:rsidP="00FA55DD">
      <w:pPr>
        <w:jc w:val="center"/>
        <w:rPr>
          <w:rFonts w:ascii="Arial" w:hAnsi="Arial"/>
          <w:noProof/>
          <w:sz w:val="24"/>
        </w:rPr>
      </w:pPr>
    </w:p>
    <w:p w14:paraId="3F4B9E34" w14:textId="77777777" w:rsidR="009C19E8" w:rsidRDefault="00273682" w:rsidP="00FA55DD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81" wp14:editId="3F4BA682">
            <wp:extent cx="9361170" cy="4449445"/>
            <wp:effectExtent l="0" t="0" r="0" b="825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mod BR-4B.b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E35" w14:textId="77777777" w:rsidR="00FA55DD" w:rsidRDefault="00FA55DD" w:rsidP="00FA55DD">
      <w:pPr>
        <w:jc w:val="center"/>
        <w:rPr>
          <w:rFonts w:ascii="Arial" w:hAnsi="Arial"/>
          <w:sz w:val="24"/>
        </w:rPr>
        <w:sectPr w:rsidR="00FA55DD" w:rsidSect="00C302FD">
          <w:headerReference w:type="even" r:id="rId72"/>
          <w:headerReference w:type="default" r:id="rId73"/>
          <w:headerReference w:type="first" r:id="rId74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36" w14:textId="77777777" w:rsidR="00FA55DD" w:rsidRDefault="002B6E91" w:rsidP="00A85CD8">
      <w:pPr>
        <w:pStyle w:val="Ttulo2"/>
        <w:ind w:firstLine="720"/>
      </w:pPr>
      <w:bookmarkStart w:id="83" w:name="_Toc513533782"/>
      <w:bookmarkStart w:id="84" w:name="_Toc513555610"/>
      <w:bookmarkStart w:id="85" w:name="_Toc136595522"/>
      <w:r>
        <w:lastRenderedPageBreak/>
        <w:t>5</w:t>
      </w:r>
      <w:r w:rsidR="00FA55DD">
        <w:t>.</w:t>
      </w:r>
      <w:r w:rsidR="00EB031E">
        <w:t>8</w:t>
      </w:r>
      <w:r w:rsidR="00922900">
        <w:t xml:space="preserve">.1. </w:t>
      </w:r>
      <w:r w:rsidR="00FA55DD">
        <w:t xml:space="preserve">LIBERAÇÃO DO </w:t>
      </w:r>
      <w:r w:rsidR="006F4483" w:rsidRPr="002341DA">
        <w:rPr>
          <w:rFonts w:cs="Arial"/>
          <w:szCs w:val="24"/>
        </w:rPr>
        <w:t xml:space="preserve">SEGMENTO </w:t>
      </w:r>
      <w:r w:rsidR="006F4483">
        <w:rPr>
          <w:rFonts w:cs="Arial"/>
          <w:szCs w:val="24"/>
        </w:rPr>
        <w:t>BR-</w:t>
      </w:r>
      <w:r w:rsidR="006F1DA8">
        <w:rPr>
          <w:rFonts w:cs="Arial"/>
          <w:szCs w:val="24"/>
        </w:rPr>
        <w:t>4</w:t>
      </w:r>
      <w:r w:rsidR="006F4483">
        <w:rPr>
          <w:rFonts w:cs="Arial"/>
          <w:szCs w:val="24"/>
        </w:rPr>
        <w:t>B</w:t>
      </w:r>
      <w:bookmarkEnd w:id="83"/>
      <w:bookmarkEnd w:id="84"/>
      <w:bookmarkEnd w:id="85"/>
    </w:p>
    <w:p w14:paraId="3F4B9E37" w14:textId="77777777" w:rsidR="00FA55DD" w:rsidRDefault="00FA55DD" w:rsidP="00FA55DD">
      <w:pPr>
        <w:jc w:val="center"/>
        <w:rPr>
          <w:rFonts w:ascii="Arial" w:hAnsi="Arial"/>
          <w:sz w:val="24"/>
        </w:rPr>
      </w:pPr>
    </w:p>
    <w:p w14:paraId="3F4B9E38" w14:textId="77777777" w:rsidR="00FA55DD" w:rsidRDefault="001E1B52" w:rsidP="00FA55DD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8</w:t>
      </w:r>
      <w:r w:rsidR="00FA55DD">
        <w:rPr>
          <w:rFonts w:ascii="Arial" w:hAnsi="Arial"/>
          <w:sz w:val="24"/>
          <w:vertAlign w:val="superscript"/>
        </w:rPr>
        <w:t>a</w:t>
      </w:r>
      <w:r w:rsidR="00FA55DD">
        <w:rPr>
          <w:rFonts w:ascii="Arial" w:hAnsi="Arial"/>
          <w:sz w:val="24"/>
        </w:rPr>
        <w:t xml:space="preserve">   MODALIDADE ALTERNATIVA</w:t>
      </w:r>
    </w:p>
    <w:p w14:paraId="3F4B9E39" w14:textId="77777777" w:rsidR="00FA55DD" w:rsidRDefault="00FA55DD" w:rsidP="00FA55DD">
      <w:pPr>
        <w:rPr>
          <w:rFonts w:ascii="Arial" w:hAnsi="Arial"/>
          <w:sz w:val="24"/>
        </w:rPr>
      </w:pPr>
    </w:p>
    <w:p w14:paraId="3F4B9E3A" w14:textId="77777777" w:rsidR="00FA55DD" w:rsidRDefault="00FA55DD" w:rsidP="00FA55DD">
      <w:pPr>
        <w:jc w:val="center"/>
        <w:rPr>
          <w:rFonts w:ascii="Arial" w:hAnsi="Arial"/>
          <w:sz w:val="24"/>
        </w:rPr>
      </w:pPr>
    </w:p>
    <w:p w14:paraId="3F4B9E3B" w14:textId="77777777" w:rsidR="00FA55DD" w:rsidRDefault="00FA55DD" w:rsidP="00FA55DD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9E3C" w14:textId="77777777" w:rsidR="009B6B30" w:rsidRDefault="00687FB5" w:rsidP="009B6B30">
      <w:pPr>
        <w:numPr>
          <w:ilvl w:val="0"/>
          <w:numId w:val="24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9B6B30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9B6B30">
        <w:rPr>
          <w:rFonts w:ascii="Arial" w:hAnsi="Arial"/>
          <w:sz w:val="24"/>
        </w:rPr>
        <w:t xml:space="preserve"> 10552-44</w:t>
      </w:r>
    </w:p>
    <w:p w14:paraId="3F4B9E3D" w14:textId="77777777" w:rsidR="009B6B30" w:rsidRDefault="00687FB5" w:rsidP="009B6B30">
      <w:pPr>
        <w:numPr>
          <w:ilvl w:val="0"/>
          <w:numId w:val="24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9B6B30">
        <w:rPr>
          <w:rFonts w:ascii="Arial" w:hAnsi="Arial"/>
          <w:sz w:val="24"/>
        </w:rPr>
        <w:t xml:space="preserve"> 10529-268</w:t>
      </w:r>
    </w:p>
    <w:p w14:paraId="3F4B9E3E" w14:textId="77777777" w:rsidR="009B6B30" w:rsidRDefault="00687FB5" w:rsidP="009B6B30">
      <w:pPr>
        <w:numPr>
          <w:ilvl w:val="0"/>
          <w:numId w:val="24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9B6B30">
        <w:rPr>
          <w:rFonts w:ascii="Arial" w:hAnsi="Arial"/>
          <w:sz w:val="24"/>
        </w:rPr>
        <w:t xml:space="preserve"> 10529-266</w:t>
      </w:r>
    </w:p>
    <w:p w14:paraId="3F4B9E3F" w14:textId="76D4E3AB" w:rsidR="009B6B30" w:rsidRDefault="00687FB5" w:rsidP="009B6B30">
      <w:pPr>
        <w:numPr>
          <w:ilvl w:val="0"/>
          <w:numId w:val="24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9B6B30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9B6B30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9B6B30">
        <w:rPr>
          <w:rFonts w:ascii="Arial" w:hAnsi="Arial"/>
          <w:sz w:val="24"/>
        </w:rPr>
        <w:t xml:space="preserve"> critério </w:t>
      </w:r>
      <w:r w:rsidR="00C24486">
        <w:rPr>
          <w:rFonts w:ascii="Arial" w:hAnsi="Arial"/>
          <w:sz w:val="24"/>
        </w:rPr>
        <w:t xml:space="preserve">do </w:t>
      </w:r>
      <w:r w:rsidR="009B6B30">
        <w:rPr>
          <w:rFonts w:ascii="Arial" w:hAnsi="Arial"/>
          <w:sz w:val="24"/>
        </w:rPr>
        <w:t>COT)</w:t>
      </w:r>
    </w:p>
    <w:p w14:paraId="3F4B9E40" w14:textId="77777777" w:rsidR="00595D05" w:rsidRPr="00BE2158" w:rsidRDefault="00687FB5" w:rsidP="00F542BF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595D05" w:rsidRPr="00BE2158">
        <w:rPr>
          <w:rFonts w:ascii="Arial" w:hAnsi="Arial"/>
          <w:sz w:val="24"/>
        </w:rPr>
        <w:t>-8</w:t>
      </w:r>
    </w:p>
    <w:p w14:paraId="3F4B9E41" w14:textId="77777777" w:rsidR="00595D05" w:rsidRDefault="00687FB5" w:rsidP="00F542BF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595D05" w:rsidRPr="00BE2158">
        <w:rPr>
          <w:rFonts w:ascii="Arial" w:hAnsi="Arial"/>
          <w:sz w:val="24"/>
        </w:rPr>
        <w:t>-</w:t>
      </w:r>
      <w:r w:rsidR="009B6B30">
        <w:rPr>
          <w:rFonts w:ascii="Arial" w:hAnsi="Arial"/>
          <w:sz w:val="24"/>
        </w:rPr>
        <w:t>10</w:t>
      </w:r>
    </w:p>
    <w:p w14:paraId="3F4B9E42" w14:textId="77777777" w:rsidR="009B6B30" w:rsidRPr="00BE2158" w:rsidRDefault="00687FB5" w:rsidP="009B6B30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9B6B30">
        <w:rPr>
          <w:rFonts w:ascii="Arial" w:hAnsi="Arial"/>
          <w:sz w:val="24"/>
        </w:rPr>
        <w:t xml:space="preserve"> 10529</w:t>
      </w:r>
      <w:r w:rsidR="009B6B30" w:rsidRPr="00BE2158">
        <w:rPr>
          <w:rFonts w:ascii="Arial" w:hAnsi="Arial"/>
          <w:sz w:val="24"/>
        </w:rPr>
        <w:t>-48</w:t>
      </w:r>
    </w:p>
    <w:p w14:paraId="3F4B9E43" w14:textId="77777777" w:rsidR="009B6B30" w:rsidRPr="00BE2158" w:rsidRDefault="00687FB5" w:rsidP="009B6B30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9B6B30">
        <w:rPr>
          <w:rFonts w:ascii="Arial" w:hAnsi="Arial"/>
          <w:sz w:val="24"/>
        </w:rPr>
        <w:t xml:space="preserve"> 10529</w:t>
      </w:r>
      <w:r w:rsidR="009B6B30" w:rsidRPr="00BE2158">
        <w:rPr>
          <w:rFonts w:ascii="Arial" w:hAnsi="Arial"/>
          <w:sz w:val="24"/>
        </w:rPr>
        <w:t>-46</w:t>
      </w:r>
    </w:p>
    <w:p w14:paraId="3F4B9E44" w14:textId="77777777" w:rsidR="009B6B30" w:rsidRPr="00BE2158" w:rsidRDefault="00687FB5" w:rsidP="009B6B30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9B6B30">
        <w:rPr>
          <w:rFonts w:ascii="Arial" w:hAnsi="Arial"/>
          <w:sz w:val="24"/>
        </w:rPr>
        <w:t xml:space="preserve"> 10529</w:t>
      </w:r>
      <w:r w:rsidR="009B6B30" w:rsidRPr="00BE2158">
        <w:rPr>
          <w:rFonts w:ascii="Arial" w:hAnsi="Arial"/>
          <w:sz w:val="24"/>
        </w:rPr>
        <w:t>-</w:t>
      </w:r>
      <w:r w:rsidR="009B6B30">
        <w:rPr>
          <w:rFonts w:ascii="Arial" w:hAnsi="Arial"/>
          <w:sz w:val="24"/>
        </w:rPr>
        <w:t>2</w:t>
      </w:r>
      <w:r w:rsidR="009B6B30" w:rsidRPr="00BE2158">
        <w:rPr>
          <w:rFonts w:ascii="Arial" w:hAnsi="Arial"/>
          <w:sz w:val="24"/>
        </w:rPr>
        <w:t>8</w:t>
      </w:r>
    </w:p>
    <w:p w14:paraId="3F4B9E45" w14:textId="77777777" w:rsidR="009B6B30" w:rsidRPr="009B6B30" w:rsidRDefault="00687FB5" w:rsidP="009B6B30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9B6B30" w:rsidRPr="009B6B30">
        <w:rPr>
          <w:rFonts w:ascii="Arial" w:hAnsi="Arial"/>
          <w:sz w:val="24"/>
        </w:rPr>
        <w:t xml:space="preserve"> 10529-</w:t>
      </w:r>
      <w:r w:rsidR="009B6B30">
        <w:rPr>
          <w:rFonts w:ascii="Arial" w:hAnsi="Arial"/>
          <w:sz w:val="24"/>
        </w:rPr>
        <w:t>2</w:t>
      </w:r>
      <w:r w:rsidR="009B6B30" w:rsidRPr="009B6B30">
        <w:rPr>
          <w:rFonts w:ascii="Arial" w:hAnsi="Arial"/>
          <w:sz w:val="24"/>
        </w:rPr>
        <w:t>6</w:t>
      </w:r>
    </w:p>
    <w:p w14:paraId="3F4B9E46" w14:textId="77777777" w:rsidR="00595D05" w:rsidRPr="00BE2158" w:rsidRDefault="00687FB5" w:rsidP="00F542BF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595D05" w:rsidRPr="00BE2158">
        <w:rPr>
          <w:rFonts w:ascii="Arial" w:hAnsi="Arial"/>
          <w:sz w:val="24"/>
        </w:rPr>
        <w:t>-</w:t>
      </w:r>
      <w:r w:rsidR="009B6B30">
        <w:rPr>
          <w:rFonts w:ascii="Arial" w:hAnsi="Arial"/>
          <w:sz w:val="24"/>
        </w:rPr>
        <w:t>60</w:t>
      </w:r>
    </w:p>
    <w:p w14:paraId="3F4B9E47" w14:textId="77777777" w:rsidR="00595D05" w:rsidRDefault="00687FB5" w:rsidP="00F542BF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595D05" w:rsidRPr="00BE2158">
        <w:rPr>
          <w:rFonts w:ascii="Arial" w:hAnsi="Arial"/>
          <w:sz w:val="24"/>
        </w:rPr>
        <w:t>-</w:t>
      </w:r>
      <w:r w:rsidR="009B6B30">
        <w:rPr>
          <w:rFonts w:ascii="Arial" w:hAnsi="Arial"/>
          <w:sz w:val="24"/>
        </w:rPr>
        <w:t>58</w:t>
      </w:r>
    </w:p>
    <w:p w14:paraId="3F4B9E48" w14:textId="77777777" w:rsidR="009B6B30" w:rsidRDefault="00F632F6" w:rsidP="009B6B30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9B6B30">
        <w:rPr>
          <w:rFonts w:ascii="Arial" w:hAnsi="Arial"/>
          <w:sz w:val="24"/>
        </w:rPr>
        <w:t xml:space="preserve"> 10524-1 e 6</w:t>
      </w:r>
    </w:p>
    <w:p w14:paraId="3F4B9E49" w14:textId="77777777" w:rsidR="009B6B30" w:rsidRPr="009B6B30" w:rsidRDefault="00687FB5" w:rsidP="009B6B30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9B6B30" w:rsidRPr="009B6B30">
        <w:rPr>
          <w:rFonts w:ascii="Arial" w:hAnsi="Arial"/>
          <w:sz w:val="24"/>
        </w:rPr>
        <w:t xml:space="preserve"> 10529-</w:t>
      </w:r>
      <w:r w:rsidR="009B6B30">
        <w:rPr>
          <w:rFonts w:ascii="Arial" w:hAnsi="Arial"/>
          <w:sz w:val="24"/>
        </w:rPr>
        <w:t>86, 90 e 78</w:t>
      </w:r>
    </w:p>
    <w:p w14:paraId="3F4B9E4A" w14:textId="77777777" w:rsidR="00384C90" w:rsidRPr="00B40EA0" w:rsidRDefault="00F632F6" w:rsidP="00384C90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9B6B30" w:rsidRPr="00B40EA0">
        <w:rPr>
          <w:rFonts w:ascii="Arial" w:hAnsi="Arial"/>
          <w:sz w:val="24"/>
        </w:rPr>
        <w:t xml:space="preserve"> 10524-6 e 1</w:t>
      </w:r>
    </w:p>
    <w:p w14:paraId="3F4B9E4B" w14:textId="77777777" w:rsidR="00384C90" w:rsidRDefault="00384C90" w:rsidP="00384C90">
      <w:pPr>
        <w:spacing w:before="60" w:after="60"/>
        <w:rPr>
          <w:rFonts w:ascii="Arial" w:hAnsi="Arial"/>
          <w:sz w:val="24"/>
        </w:rPr>
      </w:pPr>
    </w:p>
    <w:p w14:paraId="3F4B9E4C" w14:textId="77777777" w:rsidR="00384C90" w:rsidRPr="00166D6F" w:rsidRDefault="00384C90" w:rsidP="00384C90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 w:rsidRPr="00166D6F">
        <w:rPr>
          <w:b/>
          <w:i/>
          <w:sz w:val="22"/>
          <w:szCs w:val="22"/>
        </w:rPr>
        <w:t>OBS.:</w:t>
      </w:r>
      <w:r w:rsidRPr="00166D6F">
        <w:rPr>
          <w:b/>
          <w:i/>
          <w:sz w:val="22"/>
          <w:szCs w:val="22"/>
        </w:rPr>
        <w:tab/>
        <w:t>DEVERÁ SER ACOMPAN</w:t>
      </w:r>
      <w:r w:rsidR="00166D6F">
        <w:rPr>
          <w:b/>
          <w:i/>
          <w:sz w:val="22"/>
          <w:szCs w:val="22"/>
        </w:rPr>
        <w:t>HADO O CARREGAMENTO NO TV-</w:t>
      </w:r>
      <w:r w:rsidR="00595D05" w:rsidRPr="00166D6F">
        <w:rPr>
          <w:b/>
          <w:i/>
          <w:sz w:val="22"/>
          <w:szCs w:val="22"/>
        </w:rPr>
        <w:t>2</w:t>
      </w:r>
      <w:r w:rsidRPr="00166D6F">
        <w:rPr>
          <w:b/>
          <w:i/>
          <w:sz w:val="22"/>
          <w:szCs w:val="22"/>
        </w:rPr>
        <w:t xml:space="preserve"> DO 10524-1 DA SE BAURU.</w:t>
      </w:r>
    </w:p>
    <w:p w14:paraId="3F4B9E4D" w14:textId="77777777" w:rsidR="00384C90" w:rsidRDefault="00384C90" w:rsidP="00384C90">
      <w:pPr>
        <w:spacing w:before="60" w:after="60"/>
        <w:rPr>
          <w:rFonts w:ascii="Arial" w:hAnsi="Arial"/>
          <w:sz w:val="24"/>
        </w:rPr>
      </w:pPr>
    </w:p>
    <w:p w14:paraId="3F4B9E4E" w14:textId="77777777" w:rsidR="00384C90" w:rsidRDefault="00384C90" w:rsidP="00B40EA0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NORMALIZAÇÃO:</w:t>
      </w:r>
      <w:r>
        <w:rPr>
          <w:rFonts w:ascii="Arial" w:hAnsi="Arial"/>
          <w:b/>
          <w:sz w:val="24"/>
        </w:rPr>
        <w:tab/>
      </w:r>
    </w:p>
    <w:p w14:paraId="3F4B9E4F" w14:textId="77777777" w:rsidR="009B6B30" w:rsidRPr="00BE2158" w:rsidRDefault="00F632F6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9B6B30">
        <w:rPr>
          <w:rFonts w:ascii="Arial" w:hAnsi="Arial"/>
          <w:sz w:val="24"/>
        </w:rPr>
        <w:t xml:space="preserve"> 10524-1 e 6</w:t>
      </w:r>
    </w:p>
    <w:p w14:paraId="3F4B9E50" w14:textId="77777777" w:rsidR="00595D05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595D05" w:rsidRPr="00BE2158">
        <w:rPr>
          <w:rFonts w:ascii="Arial" w:hAnsi="Arial"/>
          <w:sz w:val="24"/>
        </w:rPr>
        <w:t>-78</w:t>
      </w:r>
      <w:r w:rsidR="00BC3588">
        <w:rPr>
          <w:rFonts w:ascii="Arial" w:hAnsi="Arial"/>
          <w:sz w:val="24"/>
        </w:rPr>
        <w:t>, 90</w:t>
      </w:r>
      <w:r w:rsidR="009B6B30">
        <w:rPr>
          <w:rFonts w:ascii="Arial" w:hAnsi="Arial"/>
          <w:sz w:val="24"/>
        </w:rPr>
        <w:t xml:space="preserve"> e </w:t>
      </w:r>
      <w:r w:rsidR="00595D05" w:rsidRPr="00BE2158">
        <w:rPr>
          <w:rFonts w:ascii="Arial" w:hAnsi="Arial"/>
          <w:sz w:val="24"/>
        </w:rPr>
        <w:t>86</w:t>
      </w:r>
    </w:p>
    <w:p w14:paraId="3F4B9E51" w14:textId="77777777" w:rsidR="009B6B30" w:rsidRDefault="00F632F6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9B6B30" w:rsidRPr="009B6B30">
        <w:rPr>
          <w:rFonts w:ascii="Arial" w:hAnsi="Arial"/>
          <w:sz w:val="24"/>
        </w:rPr>
        <w:t xml:space="preserve"> 10524-</w:t>
      </w:r>
      <w:r w:rsidR="009B6B30">
        <w:rPr>
          <w:rFonts w:ascii="Arial" w:hAnsi="Arial"/>
          <w:sz w:val="24"/>
        </w:rPr>
        <w:t>6</w:t>
      </w:r>
      <w:r w:rsidR="009B6B30" w:rsidRPr="009B6B30">
        <w:rPr>
          <w:rFonts w:ascii="Arial" w:hAnsi="Arial"/>
          <w:sz w:val="24"/>
        </w:rPr>
        <w:t xml:space="preserve"> e </w:t>
      </w:r>
      <w:r w:rsidR="009B6B30">
        <w:rPr>
          <w:rFonts w:ascii="Arial" w:hAnsi="Arial"/>
          <w:sz w:val="24"/>
        </w:rPr>
        <w:t>1</w:t>
      </w:r>
    </w:p>
    <w:p w14:paraId="3F4B9E52" w14:textId="77777777" w:rsidR="00B40EA0" w:rsidRPr="00B40EA0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40EA0" w:rsidRPr="00B40EA0">
        <w:rPr>
          <w:rFonts w:ascii="Arial" w:hAnsi="Arial"/>
          <w:sz w:val="24"/>
        </w:rPr>
        <w:t xml:space="preserve"> 10529-</w:t>
      </w:r>
      <w:r w:rsidR="00B40EA0">
        <w:rPr>
          <w:rFonts w:ascii="Arial" w:hAnsi="Arial"/>
          <w:sz w:val="24"/>
        </w:rPr>
        <w:t>58</w:t>
      </w:r>
    </w:p>
    <w:p w14:paraId="3F4B9E53" w14:textId="77777777" w:rsidR="00595D05" w:rsidRPr="009B6B30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9B6B30">
        <w:rPr>
          <w:rFonts w:ascii="Arial" w:hAnsi="Arial"/>
          <w:sz w:val="24"/>
        </w:rPr>
        <w:t xml:space="preserve"> 10529</w:t>
      </w:r>
      <w:r w:rsidR="00595D05" w:rsidRPr="009B6B30">
        <w:rPr>
          <w:rFonts w:ascii="Arial" w:hAnsi="Arial"/>
          <w:sz w:val="24"/>
        </w:rPr>
        <w:t>-</w:t>
      </w:r>
      <w:r w:rsidR="00B40EA0">
        <w:rPr>
          <w:rFonts w:ascii="Arial" w:hAnsi="Arial"/>
          <w:sz w:val="24"/>
        </w:rPr>
        <w:t>60</w:t>
      </w:r>
    </w:p>
    <w:p w14:paraId="3F4B9E54" w14:textId="77777777" w:rsidR="00595D05" w:rsidRPr="00BE2158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595D05" w:rsidRPr="00BE2158">
        <w:rPr>
          <w:rFonts w:ascii="Arial" w:hAnsi="Arial"/>
          <w:sz w:val="24"/>
        </w:rPr>
        <w:t>-</w:t>
      </w:r>
      <w:r w:rsidR="00B40EA0">
        <w:rPr>
          <w:rFonts w:ascii="Arial" w:hAnsi="Arial"/>
          <w:sz w:val="24"/>
        </w:rPr>
        <w:t>2</w:t>
      </w:r>
      <w:r w:rsidR="00595D05" w:rsidRPr="00BE2158">
        <w:rPr>
          <w:rFonts w:ascii="Arial" w:hAnsi="Arial"/>
          <w:sz w:val="24"/>
        </w:rPr>
        <w:t>6</w:t>
      </w:r>
    </w:p>
    <w:p w14:paraId="3F4B9E55" w14:textId="77777777" w:rsidR="00595D05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595D05" w:rsidRPr="00BE2158">
        <w:rPr>
          <w:rFonts w:ascii="Arial" w:hAnsi="Arial"/>
          <w:sz w:val="24"/>
        </w:rPr>
        <w:t>-</w:t>
      </w:r>
      <w:r w:rsidR="00B40EA0">
        <w:rPr>
          <w:rFonts w:ascii="Arial" w:hAnsi="Arial"/>
          <w:sz w:val="24"/>
        </w:rPr>
        <w:t>2</w:t>
      </w:r>
      <w:r w:rsidR="00595D05" w:rsidRPr="00BE2158">
        <w:rPr>
          <w:rFonts w:ascii="Arial" w:hAnsi="Arial"/>
          <w:sz w:val="24"/>
        </w:rPr>
        <w:t>8</w:t>
      </w:r>
    </w:p>
    <w:p w14:paraId="3F4B9E56" w14:textId="77777777" w:rsidR="00B40EA0" w:rsidRPr="00BE2158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40EA0">
        <w:rPr>
          <w:rFonts w:ascii="Arial" w:hAnsi="Arial"/>
          <w:sz w:val="24"/>
        </w:rPr>
        <w:t xml:space="preserve"> 10529</w:t>
      </w:r>
      <w:r w:rsidR="00B40EA0" w:rsidRPr="00BE2158">
        <w:rPr>
          <w:rFonts w:ascii="Arial" w:hAnsi="Arial"/>
          <w:sz w:val="24"/>
        </w:rPr>
        <w:t>-</w:t>
      </w:r>
      <w:r w:rsidR="00B40EA0">
        <w:rPr>
          <w:rFonts w:ascii="Arial" w:hAnsi="Arial"/>
          <w:sz w:val="24"/>
        </w:rPr>
        <w:t>4</w:t>
      </w:r>
      <w:r w:rsidR="00B40EA0" w:rsidRPr="00BE2158">
        <w:rPr>
          <w:rFonts w:ascii="Arial" w:hAnsi="Arial"/>
          <w:sz w:val="24"/>
        </w:rPr>
        <w:t>6</w:t>
      </w:r>
    </w:p>
    <w:p w14:paraId="3F4B9E57" w14:textId="77777777" w:rsidR="00B40EA0" w:rsidRPr="00BE2158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40EA0">
        <w:rPr>
          <w:rFonts w:ascii="Arial" w:hAnsi="Arial"/>
          <w:sz w:val="24"/>
        </w:rPr>
        <w:t xml:space="preserve"> 10529</w:t>
      </w:r>
      <w:r w:rsidR="00B40EA0" w:rsidRPr="00BE2158">
        <w:rPr>
          <w:rFonts w:ascii="Arial" w:hAnsi="Arial"/>
          <w:sz w:val="24"/>
        </w:rPr>
        <w:t>-</w:t>
      </w:r>
      <w:r w:rsidR="00B40EA0">
        <w:rPr>
          <w:rFonts w:ascii="Arial" w:hAnsi="Arial"/>
          <w:sz w:val="24"/>
        </w:rPr>
        <w:t>4</w:t>
      </w:r>
      <w:r w:rsidR="00B40EA0" w:rsidRPr="00BE2158">
        <w:rPr>
          <w:rFonts w:ascii="Arial" w:hAnsi="Arial"/>
          <w:sz w:val="24"/>
        </w:rPr>
        <w:t>8</w:t>
      </w:r>
    </w:p>
    <w:p w14:paraId="3F4B9E58" w14:textId="77777777" w:rsidR="00B40EA0" w:rsidRPr="00BE2158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40EA0">
        <w:rPr>
          <w:rFonts w:ascii="Arial" w:hAnsi="Arial"/>
          <w:sz w:val="24"/>
        </w:rPr>
        <w:t xml:space="preserve"> 10529</w:t>
      </w:r>
      <w:r w:rsidR="00B40EA0" w:rsidRPr="00BE2158">
        <w:rPr>
          <w:rFonts w:ascii="Arial" w:hAnsi="Arial"/>
          <w:sz w:val="24"/>
        </w:rPr>
        <w:t>-</w:t>
      </w:r>
      <w:r w:rsidR="00B40EA0">
        <w:rPr>
          <w:rFonts w:ascii="Arial" w:hAnsi="Arial"/>
          <w:sz w:val="24"/>
        </w:rPr>
        <w:t>10</w:t>
      </w:r>
    </w:p>
    <w:p w14:paraId="3F4B9E59" w14:textId="77777777" w:rsidR="00B40EA0" w:rsidRPr="00BE2158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40EA0">
        <w:rPr>
          <w:rFonts w:ascii="Arial" w:hAnsi="Arial"/>
          <w:sz w:val="24"/>
        </w:rPr>
        <w:t xml:space="preserve"> 10529</w:t>
      </w:r>
      <w:r w:rsidR="00B40EA0" w:rsidRPr="00BE2158">
        <w:rPr>
          <w:rFonts w:ascii="Arial" w:hAnsi="Arial"/>
          <w:sz w:val="24"/>
        </w:rPr>
        <w:t>-</w:t>
      </w:r>
      <w:r w:rsidR="00B40EA0">
        <w:rPr>
          <w:rFonts w:ascii="Arial" w:hAnsi="Arial"/>
          <w:sz w:val="24"/>
        </w:rPr>
        <w:t>8</w:t>
      </w:r>
    </w:p>
    <w:p w14:paraId="3F4B9E5A" w14:textId="77777777" w:rsidR="00B40EA0" w:rsidRDefault="00687FB5" w:rsidP="004B6FE7">
      <w:pPr>
        <w:numPr>
          <w:ilvl w:val="0"/>
          <w:numId w:val="24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B40EA0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B40EA0">
        <w:rPr>
          <w:rFonts w:ascii="Arial" w:hAnsi="Arial"/>
          <w:sz w:val="24"/>
        </w:rPr>
        <w:t xml:space="preserve"> 10552-44</w:t>
      </w:r>
    </w:p>
    <w:p w14:paraId="3F4B9E5B" w14:textId="77777777" w:rsidR="00B40EA0" w:rsidRDefault="00687FB5" w:rsidP="004B6FE7">
      <w:pPr>
        <w:numPr>
          <w:ilvl w:val="0"/>
          <w:numId w:val="24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40EA0">
        <w:rPr>
          <w:rFonts w:ascii="Arial" w:hAnsi="Arial"/>
          <w:sz w:val="24"/>
        </w:rPr>
        <w:t xml:space="preserve"> 10529-266</w:t>
      </w:r>
    </w:p>
    <w:p w14:paraId="3F4B9E5C" w14:textId="77777777" w:rsidR="00B40EA0" w:rsidRDefault="00687FB5" w:rsidP="004B6FE7">
      <w:pPr>
        <w:numPr>
          <w:ilvl w:val="0"/>
          <w:numId w:val="24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40EA0">
        <w:rPr>
          <w:rFonts w:ascii="Arial" w:hAnsi="Arial"/>
          <w:sz w:val="24"/>
        </w:rPr>
        <w:t xml:space="preserve"> 10529-268</w:t>
      </w:r>
    </w:p>
    <w:p w14:paraId="3F4B9E5D" w14:textId="550ABFD6" w:rsidR="00B40EA0" w:rsidRPr="00B40EA0" w:rsidRDefault="00687FB5" w:rsidP="004B6FE7">
      <w:pPr>
        <w:numPr>
          <w:ilvl w:val="0"/>
          <w:numId w:val="2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B40EA0" w:rsidRPr="00B40EA0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B40EA0" w:rsidRPr="00B40EA0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B40EA0" w:rsidRPr="00B40EA0">
        <w:rPr>
          <w:rFonts w:ascii="Arial" w:hAnsi="Arial"/>
          <w:sz w:val="24"/>
        </w:rPr>
        <w:t xml:space="preserve"> critério </w:t>
      </w:r>
      <w:r w:rsidR="00C24486">
        <w:rPr>
          <w:rFonts w:ascii="Arial" w:hAnsi="Arial"/>
          <w:sz w:val="24"/>
        </w:rPr>
        <w:t xml:space="preserve">do </w:t>
      </w:r>
      <w:r w:rsidR="00B40EA0" w:rsidRPr="00B40EA0">
        <w:rPr>
          <w:rFonts w:ascii="Arial" w:hAnsi="Arial"/>
          <w:sz w:val="24"/>
        </w:rPr>
        <w:t>COT)</w:t>
      </w:r>
    </w:p>
    <w:p w14:paraId="3F4B9E5E" w14:textId="77777777" w:rsidR="00595D05" w:rsidRPr="00BE2158" w:rsidRDefault="00595D05" w:rsidP="00FA55DD">
      <w:pPr>
        <w:spacing w:before="60" w:after="60"/>
        <w:rPr>
          <w:rFonts w:ascii="Arial" w:hAnsi="Arial"/>
          <w:sz w:val="24"/>
        </w:rPr>
      </w:pPr>
    </w:p>
    <w:p w14:paraId="3F4B9E5F" w14:textId="77777777" w:rsidR="00FA55DD" w:rsidRPr="000F721C" w:rsidRDefault="00FA55DD" w:rsidP="00FA55DD">
      <w:pPr>
        <w:spacing w:before="60" w:after="60"/>
        <w:rPr>
          <w:rFonts w:ascii="Arial" w:hAnsi="Arial"/>
          <w:color w:val="FF0000"/>
          <w:sz w:val="24"/>
        </w:rPr>
      </w:pPr>
    </w:p>
    <w:p w14:paraId="3F4B9E60" w14:textId="77777777" w:rsidR="00FA55DD" w:rsidRPr="000F721C" w:rsidRDefault="00FA55DD" w:rsidP="00FA55DD">
      <w:pPr>
        <w:jc w:val="center"/>
        <w:rPr>
          <w:rFonts w:ascii="Arial" w:hAnsi="Arial"/>
          <w:color w:val="FF0000"/>
          <w:sz w:val="24"/>
        </w:rPr>
        <w:sectPr w:rsidR="00FA55DD" w:rsidRPr="000F721C" w:rsidSect="00C302FD">
          <w:headerReference w:type="even" r:id="rId75"/>
          <w:headerReference w:type="default" r:id="rId76"/>
          <w:headerReference w:type="first" r:id="rId77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61" w14:textId="77777777" w:rsidR="00613A31" w:rsidRDefault="00613A31">
      <w:pPr>
        <w:pStyle w:val="Ttulo5"/>
        <w:rPr>
          <w:b/>
        </w:rPr>
      </w:pPr>
    </w:p>
    <w:p w14:paraId="3F4B9E62" w14:textId="77777777" w:rsidR="00A46FA6" w:rsidRPr="00BE2158" w:rsidRDefault="002B6E91" w:rsidP="00A85CD8">
      <w:pPr>
        <w:pStyle w:val="Ttulo2"/>
        <w:ind w:firstLine="360"/>
      </w:pPr>
      <w:bookmarkStart w:id="86" w:name="_Toc513533783"/>
      <w:bookmarkStart w:id="87" w:name="_Toc136595523"/>
      <w:r w:rsidRPr="00BE2158">
        <w:t>5</w:t>
      </w:r>
      <w:r w:rsidR="00A46FA6" w:rsidRPr="00BE2158">
        <w:t>.</w:t>
      </w:r>
      <w:r w:rsidR="00EB031E">
        <w:t>9</w:t>
      </w:r>
      <w:r w:rsidR="00A46FA6" w:rsidRPr="00BE2158">
        <w:t>.</w:t>
      </w:r>
      <w:r w:rsidR="00A46FA6" w:rsidRPr="00BE2158">
        <w:tab/>
      </w:r>
      <w:r w:rsidR="00EA521C" w:rsidRPr="00BE2158">
        <w:rPr>
          <w:rFonts w:cs="Arial"/>
          <w:szCs w:val="24"/>
        </w:rPr>
        <w:t>LIBERAÇÃO DO SEGMENTO BR-</w:t>
      </w:r>
      <w:r w:rsidR="001121F0" w:rsidRPr="00BE2158">
        <w:rPr>
          <w:rFonts w:cs="Arial"/>
          <w:szCs w:val="24"/>
        </w:rPr>
        <w:t>1C</w:t>
      </w:r>
      <w:r w:rsidR="00EA521C" w:rsidRPr="00BE2158">
        <w:rPr>
          <w:rFonts w:cs="Arial"/>
          <w:szCs w:val="24"/>
        </w:rPr>
        <w:t xml:space="preserve"> </w:t>
      </w:r>
      <w:r w:rsidR="00EA521C" w:rsidRPr="00BE2158">
        <w:t xml:space="preserve">– </w:t>
      </w:r>
      <w:r w:rsidR="00112D40">
        <w:t>9</w:t>
      </w:r>
      <w:r w:rsidR="00EA521C" w:rsidRPr="00BE2158">
        <w:rPr>
          <w:vertAlign w:val="superscript"/>
        </w:rPr>
        <w:t xml:space="preserve">a </w:t>
      </w:r>
      <w:r w:rsidR="00EA521C" w:rsidRPr="00BE2158">
        <w:t>MODALIDADE</w:t>
      </w:r>
      <w:bookmarkEnd w:id="86"/>
      <w:bookmarkEnd w:id="87"/>
    </w:p>
    <w:p w14:paraId="3F4B9E63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E64" w14:textId="77777777" w:rsidR="00A46FA6" w:rsidRDefault="00A46FA6">
      <w:pPr>
        <w:jc w:val="center"/>
        <w:rPr>
          <w:rFonts w:ascii="Arial" w:hAnsi="Arial"/>
          <w:noProof/>
          <w:sz w:val="24"/>
        </w:rPr>
      </w:pPr>
    </w:p>
    <w:p w14:paraId="3F4B9E65" w14:textId="77777777" w:rsidR="009C19E8" w:rsidRDefault="00273682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83" wp14:editId="3F4BA684">
            <wp:extent cx="9361170" cy="4449445"/>
            <wp:effectExtent l="0" t="0" r="0" b="825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mod BR-1C.b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E66" w14:textId="77777777" w:rsidR="00EA0E14" w:rsidRDefault="00EA0E14">
      <w:pPr>
        <w:jc w:val="center"/>
        <w:rPr>
          <w:rFonts w:ascii="Arial" w:hAnsi="Arial"/>
          <w:sz w:val="24"/>
        </w:rPr>
        <w:sectPr w:rsidR="00EA0E14" w:rsidSect="00C302FD">
          <w:headerReference w:type="even" r:id="rId79"/>
          <w:headerReference w:type="default" r:id="rId80"/>
          <w:headerReference w:type="first" r:id="rId81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67" w14:textId="77777777" w:rsidR="00A46FA6" w:rsidRDefault="002B6E91" w:rsidP="00A85CD8">
      <w:pPr>
        <w:pStyle w:val="Ttulo2"/>
        <w:ind w:firstLine="720"/>
      </w:pPr>
      <w:bookmarkStart w:id="88" w:name="_Toc513533784"/>
      <w:bookmarkStart w:id="89" w:name="_Toc513555612"/>
      <w:bookmarkStart w:id="90" w:name="_Toc136595524"/>
      <w:r>
        <w:lastRenderedPageBreak/>
        <w:t>5</w:t>
      </w:r>
      <w:r w:rsidR="00A46FA6">
        <w:t>.</w:t>
      </w:r>
      <w:r w:rsidR="00EB031E">
        <w:t>9</w:t>
      </w:r>
      <w:r w:rsidR="00A46FA6">
        <w:t>.</w:t>
      </w:r>
      <w:r>
        <w:t>1</w:t>
      </w:r>
      <w:r w:rsidR="00922900">
        <w:t xml:space="preserve">. </w:t>
      </w:r>
      <w:r w:rsidR="00A46FA6">
        <w:t xml:space="preserve">LIBERAÇÃO DO SEGMENTO </w:t>
      </w:r>
      <w:r w:rsidR="003603C4">
        <w:t>BR</w:t>
      </w:r>
      <w:r w:rsidR="006F1DA8">
        <w:t>-</w:t>
      </w:r>
      <w:r w:rsidR="00920C93">
        <w:t>1</w:t>
      </w:r>
      <w:r w:rsidR="00595D05">
        <w:t>C</w:t>
      </w:r>
      <w:bookmarkEnd w:id="88"/>
      <w:bookmarkEnd w:id="89"/>
      <w:bookmarkEnd w:id="90"/>
    </w:p>
    <w:p w14:paraId="3F4B9E68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E69" w14:textId="77777777" w:rsidR="00A46FA6" w:rsidRDefault="00112D40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9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MODALIDADE ALTERNATIVA</w:t>
      </w:r>
    </w:p>
    <w:p w14:paraId="3F4B9E6A" w14:textId="77777777" w:rsidR="00A46FA6" w:rsidRDefault="00A46FA6">
      <w:pPr>
        <w:rPr>
          <w:rFonts w:ascii="Arial" w:hAnsi="Arial"/>
          <w:sz w:val="24"/>
        </w:rPr>
      </w:pPr>
    </w:p>
    <w:p w14:paraId="3F4B9E6B" w14:textId="77777777" w:rsidR="00E60AE3" w:rsidRDefault="00E60AE3" w:rsidP="00E60AE3">
      <w:pPr>
        <w:rPr>
          <w:rFonts w:ascii="Arial" w:hAnsi="Arial"/>
          <w:sz w:val="24"/>
        </w:rPr>
      </w:pPr>
    </w:p>
    <w:p w14:paraId="3F4B9E6C" w14:textId="77777777" w:rsidR="00E60AE3" w:rsidRDefault="00E60AE3" w:rsidP="00E60AE3">
      <w:pPr>
        <w:rPr>
          <w:rFonts w:ascii="Arial" w:hAnsi="Arial"/>
          <w:sz w:val="24"/>
        </w:rPr>
      </w:pPr>
    </w:p>
    <w:p w14:paraId="3F4B9E6D" w14:textId="77777777" w:rsidR="00E60AE3" w:rsidRDefault="00E60AE3" w:rsidP="00E60AE3">
      <w:pPr>
        <w:jc w:val="center"/>
        <w:rPr>
          <w:rFonts w:ascii="Arial" w:hAnsi="Arial"/>
          <w:sz w:val="24"/>
        </w:rPr>
      </w:pPr>
    </w:p>
    <w:p w14:paraId="3F4B9E6E" w14:textId="77777777" w:rsidR="00E60AE3" w:rsidRPr="00BE2158" w:rsidRDefault="00E60AE3" w:rsidP="00E60AE3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9E6F" w14:textId="77777777" w:rsidR="00E60AE3" w:rsidRPr="00BE2158" w:rsidRDefault="00E60AE3" w:rsidP="00E60AE3">
      <w:pPr>
        <w:rPr>
          <w:rFonts w:ascii="Arial" w:hAnsi="Arial"/>
          <w:sz w:val="24"/>
        </w:rPr>
      </w:pPr>
    </w:p>
    <w:p w14:paraId="3F4B9E70" w14:textId="77777777" w:rsidR="00E60AE3" w:rsidRPr="00BE2158" w:rsidRDefault="00687FB5" w:rsidP="00F542BF">
      <w:pPr>
        <w:numPr>
          <w:ilvl w:val="0"/>
          <w:numId w:val="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E60AE3" w:rsidRPr="00BE2158">
        <w:rPr>
          <w:rFonts w:ascii="Arial" w:hAnsi="Arial"/>
          <w:sz w:val="24"/>
        </w:rPr>
        <w:t>24-6</w:t>
      </w:r>
    </w:p>
    <w:p w14:paraId="3F4B9E71" w14:textId="77777777" w:rsidR="00E60AE3" w:rsidRPr="00BE2158" w:rsidRDefault="00687FB5" w:rsidP="00F542BF">
      <w:pPr>
        <w:numPr>
          <w:ilvl w:val="0"/>
          <w:numId w:val="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-232, 56 e 72</w:t>
      </w:r>
    </w:p>
    <w:p w14:paraId="3F4B9E72" w14:textId="77777777" w:rsidR="00E60AE3" w:rsidRPr="00BE2158" w:rsidRDefault="00E60AE3" w:rsidP="00E60AE3">
      <w:pPr>
        <w:spacing w:before="60" w:after="60"/>
        <w:rPr>
          <w:rFonts w:ascii="Arial" w:hAnsi="Arial"/>
          <w:sz w:val="24"/>
        </w:rPr>
      </w:pPr>
    </w:p>
    <w:p w14:paraId="3F4B9E73" w14:textId="77777777" w:rsidR="00E60AE3" w:rsidRPr="00BE2158" w:rsidRDefault="00E60AE3" w:rsidP="00E60AE3">
      <w:pPr>
        <w:spacing w:before="60" w:after="60"/>
        <w:rPr>
          <w:rFonts w:ascii="Arial" w:hAnsi="Arial"/>
          <w:sz w:val="24"/>
        </w:rPr>
      </w:pPr>
    </w:p>
    <w:p w14:paraId="3F4B9E74" w14:textId="77777777" w:rsidR="00E60AE3" w:rsidRPr="00BE2158" w:rsidRDefault="00E60AE3" w:rsidP="00E60AE3">
      <w:pPr>
        <w:spacing w:before="60" w:after="60"/>
        <w:rPr>
          <w:rFonts w:ascii="Arial" w:hAnsi="Arial"/>
          <w:sz w:val="24"/>
        </w:rPr>
      </w:pPr>
    </w:p>
    <w:p w14:paraId="3F4B9E75" w14:textId="77777777" w:rsidR="00E60AE3" w:rsidRPr="00BE2158" w:rsidRDefault="00E60AE3" w:rsidP="00E60AE3">
      <w:pPr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9E76" w14:textId="77777777" w:rsidR="00E60AE3" w:rsidRPr="00BE2158" w:rsidRDefault="00E60AE3" w:rsidP="00E60AE3">
      <w:pPr>
        <w:rPr>
          <w:rFonts w:ascii="Arial" w:hAnsi="Arial"/>
          <w:sz w:val="24"/>
        </w:rPr>
      </w:pPr>
    </w:p>
    <w:p w14:paraId="3F4B9E77" w14:textId="77777777" w:rsidR="00E60AE3" w:rsidRPr="00BE2158" w:rsidRDefault="00687FB5" w:rsidP="004B6FE7">
      <w:pPr>
        <w:numPr>
          <w:ilvl w:val="0"/>
          <w:numId w:val="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-72, 56 e 232</w:t>
      </w:r>
    </w:p>
    <w:p w14:paraId="3F4B9E78" w14:textId="77777777" w:rsidR="00E60AE3" w:rsidRPr="00BE2158" w:rsidRDefault="00687FB5" w:rsidP="004B6FE7">
      <w:pPr>
        <w:numPr>
          <w:ilvl w:val="0"/>
          <w:numId w:val="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E60AE3" w:rsidRPr="00BE2158">
        <w:rPr>
          <w:rFonts w:ascii="Arial" w:hAnsi="Arial"/>
          <w:sz w:val="24"/>
        </w:rPr>
        <w:t>24-6</w:t>
      </w:r>
    </w:p>
    <w:p w14:paraId="3F4B9E79" w14:textId="77777777" w:rsidR="00E60AE3" w:rsidRPr="00BE2158" w:rsidRDefault="00E60AE3" w:rsidP="00E60AE3">
      <w:pPr>
        <w:pStyle w:val="Ttulo5"/>
        <w:spacing w:before="60" w:after="60"/>
      </w:pPr>
    </w:p>
    <w:p w14:paraId="3F4B9E7A" w14:textId="77777777" w:rsidR="00EA0E14" w:rsidRPr="00BE2158" w:rsidRDefault="00EA0E14" w:rsidP="00A6790D">
      <w:pPr>
        <w:spacing w:line="360" w:lineRule="auto"/>
        <w:rPr>
          <w:rFonts w:ascii="Arial" w:hAnsi="Arial" w:cs="Arial"/>
          <w:sz w:val="24"/>
          <w:szCs w:val="24"/>
        </w:rPr>
        <w:sectPr w:rsidR="00EA0E14" w:rsidRPr="00BE2158" w:rsidSect="00C302FD">
          <w:headerReference w:type="even" r:id="rId82"/>
          <w:headerReference w:type="default" r:id="rId83"/>
          <w:headerReference w:type="first" r:id="rId84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7B" w14:textId="77777777" w:rsidR="00496124" w:rsidRPr="00BE2158" w:rsidRDefault="002B6E91" w:rsidP="00A85CD8">
      <w:pPr>
        <w:pStyle w:val="Ttulo2"/>
        <w:ind w:firstLine="360"/>
      </w:pPr>
      <w:bookmarkStart w:id="91" w:name="_Toc513533785"/>
      <w:bookmarkStart w:id="92" w:name="_Toc136595525"/>
      <w:r w:rsidRPr="00BE2158">
        <w:lastRenderedPageBreak/>
        <w:t>5</w:t>
      </w:r>
      <w:r w:rsidR="00496124" w:rsidRPr="00BE2158">
        <w:t>.</w:t>
      </w:r>
      <w:r w:rsidRPr="00BE2158">
        <w:t>1</w:t>
      </w:r>
      <w:r w:rsidR="00EB031E">
        <w:t>0</w:t>
      </w:r>
      <w:r w:rsidR="00496124" w:rsidRPr="00BE2158">
        <w:t>.</w:t>
      </w:r>
      <w:r w:rsidR="00496124" w:rsidRPr="00BE2158">
        <w:tab/>
      </w:r>
      <w:r w:rsidR="00496124" w:rsidRPr="00BE2158">
        <w:rPr>
          <w:rFonts w:cs="Arial"/>
          <w:szCs w:val="24"/>
        </w:rPr>
        <w:t>LIBERAÇÃO DO SEGMENTO BR-</w:t>
      </w:r>
      <w:r w:rsidR="001F7D27" w:rsidRPr="00BE2158">
        <w:rPr>
          <w:rFonts w:cs="Arial"/>
          <w:szCs w:val="24"/>
        </w:rPr>
        <w:t>2</w:t>
      </w:r>
      <w:r w:rsidR="001121F0" w:rsidRPr="00BE2158">
        <w:rPr>
          <w:rFonts w:cs="Arial"/>
          <w:szCs w:val="24"/>
        </w:rPr>
        <w:t>C</w:t>
      </w:r>
      <w:r w:rsidR="00496124" w:rsidRPr="00BE2158">
        <w:rPr>
          <w:rFonts w:cs="Arial"/>
          <w:szCs w:val="24"/>
        </w:rPr>
        <w:t xml:space="preserve"> </w:t>
      </w:r>
      <w:r w:rsidR="00496124" w:rsidRPr="00BE2158">
        <w:t xml:space="preserve">– </w:t>
      </w:r>
      <w:r w:rsidR="00AC471D" w:rsidRPr="00BE2158">
        <w:t>1</w:t>
      </w:r>
      <w:r w:rsidR="00112D40">
        <w:t>0</w:t>
      </w:r>
      <w:r w:rsidR="00496124" w:rsidRPr="00BE2158">
        <w:rPr>
          <w:vertAlign w:val="superscript"/>
        </w:rPr>
        <w:t xml:space="preserve">a </w:t>
      </w:r>
      <w:r w:rsidR="00496124" w:rsidRPr="00BE2158">
        <w:t>MODALIDADE</w:t>
      </w:r>
      <w:bookmarkEnd w:id="91"/>
      <w:bookmarkEnd w:id="92"/>
    </w:p>
    <w:p w14:paraId="3F4B9E7C" w14:textId="77777777" w:rsidR="00230D9A" w:rsidRDefault="00230D9A" w:rsidP="00496124">
      <w:pPr>
        <w:jc w:val="center"/>
        <w:rPr>
          <w:rFonts w:ascii="Arial" w:hAnsi="Arial"/>
          <w:sz w:val="24"/>
        </w:rPr>
      </w:pPr>
    </w:p>
    <w:p w14:paraId="3F4B9E7D" w14:textId="77777777" w:rsidR="00230D9A" w:rsidRDefault="00230D9A" w:rsidP="00496124">
      <w:pPr>
        <w:jc w:val="center"/>
        <w:rPr>
          <w:rFonts w:ascii="Arial" w:hAnsi="Arial"/>
          <w:sz w:val="24"/>
        </w:rPr>
      </w:pPr>
    </w:p>
    <w:p w14:paraId="3F4B9E7E" w14:textId="77777777" w:rsidR="00CB5787" w:rsidRDefault="00CB5787" w:rsidP="00496124">
      <w:pPr>
        <w:jc w:val="center"/>
        <w:rPr>
          <w:rFonts w:ascii="Arial" w:hAnsi="Arial"/>
          <w:noProof/>
          <w:sz w:val="24"/>
        </w:rPr>
      </w:pPr>
    </w:p>
    <w:p w14:paraId="3F4B9E7F" w14:textId="77777777" w:rsidR="009C19E8" w:rsidRDefault="00273682" w:rsidP="00496124">
      <w:pPr>
        <w:jc w:val="center"/>
        <w:rPr>
          <w:rFonts w:ascii="Arial" w:hAnsi="Arial"/>
          <w:sz w:val="24"/>
        </w:rPr>
        <w:sectPr w:rsidR="009C19E8" w:rsidSect="00C302FD">
          <w:headerReference w:type="even" r:id="rId85"/>
          <w:headerReference w:type="default" r:id="rId86"/>
          <w:headerReference w:type="first" r:id="rId87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noProof/>
          <w:sz w:val="24"/>
        </w:rPr>
        <w:drawing>
          <wp:inline distT="0" distB="0" distL="0" distR="0" wp14:anchorId="3F4BA685" wp14:editId="3F4BA686">
            <wp:extent cx="9361170" cy="4449445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mod BR-2C.b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E80" w14:textId="77777777" w:rsidR="00496124" w:rsidRPr="00922900" w:rsidRDefault="002B6E91" w:rsidP="00A85CD8">
      <w:pPr>
        <w:pStyle w:val="Ttulo2"/>
        <w:ind w:firstLine="720"/>
      </w:pPr>
      <w:bookmarkStart w:id="93" w:name="_Toc513533786"/>
      <w:bookmarkStart w:id="94" w:name="_Toc513555614"/>
      <w:bookmarkStart w:id="95" w:name="_Toc136595526"/>
      <w:r w:rsidRPr="00922900">
        <w:lastRenderedPageBreak/>
        <w:t>5</w:t>
      </w:r>
      <w:r w:rsidR="00496124" w:rsidRPr="00922900">
        <w:t>.</w:t>
      </w:r>
      <w:r w:rsidRPr="00922900">
        <w:t>1</w:t>
      </w:r>
      <w:r w:rsidR="00EB031E">
        <w:t>0</w:t>
      </w:r>
      <w:r w:rsidR="00496124" w:rsidRPr="00922900">
        <w:t>.</w:t>
      </w:r>
      <w:r w:rsidRPr="00922900">
        <w:t>1</w:t>
      </w:r>
      <w:r w:rsidR="00922900" w:rsidRPr="00922900">
        <w:t xml:space="preserve">. </w:t>
      </w:r>
      <w:r w:rsidR="00496124" w:rsidRPr="00922900">
        <w:t>LIBERAÇÃO DO SEGMENTO BR</w:t>
      </w:r>
      <w:r w:rsidR="008C2F81" w:rsidRPr="00922900">
        <w:t>-2</w:t>
      </w:r>
      <w:r w:rsidR="00E60AE3" w:rsidRPr="00922900">
        <w:t>C</w:t>
      </w:r>
      <w:bookmarkEnd w:id="93"/>
      <w:bookmarkEnd w:id="94"/>
      <w:bookmarkEnd w:id="95"/>
    </w:p>
    <w:p w14:paraId="3F4B9E81" w14:textId="77777777" w:rsidR="00496124" w:rsidRDefault="00496124" w:rsidP="00496124">
      <w:pPr>
        <w:jc w:val="center"/>
        <w:rPr>
          <w:rFonts w:ascii="Arial" w:hAnsi="Arial"/>
          <w:sz w:val="24"/>
        </w:rPr>
      </w:pPr>
    </w:p>
    <w:p w14:paraId="3F4B9E82" w14:textId="77777777" w:rsidR="00496124" w:rsidRDefault="00AC471D" w:rsidP="00496124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1</w:t>
      </w:r>
      <w:r w:rsidR="00112D40">
        <w:rPr>
          <w:rFonts w:ascii="Arial" w:hAnsi="Arial"/>
          <w:sz w:val="24"/>
        </w:rPr>
        <w:t>0</w:t>
      </w:r>
      <w:r w:rsidR="00496124">
        <w:rPr>
          <w:rFonts w:ascii="Arial" w:hAnsi="Arial"/>
          <w:sz w:val="24"/>
          <w:vertAlign w:val="superscript"/>
        </w:rPr>
        <w:t>a</w:t>
      </w:r>
      <w:r w:rsidR="00496124">
        <w:rPr>
          <w:rFonts w:ascii="Arial" w:hAnsi="Arial"/>
          <w:sz w:val="24"/>
        </w:rPr>
        <w:t xml:space="preserve">   MODALIDADE ALTERNATIVA</w:t>
      </w:r>
    </w:p>
    <w:p w14:paraId="3F4B9E83" w14:textId="77777777" w:rsidR="00496124" w:rsidRDefault="00496124" w:rsidP="00496124">
      <w:pPr>
        <w:rPr>
          <w:rFonts w:ascii="Arial" w:hAnsi="Arial"/>
          <w:sz w:val="24"/>
        </w:rPr>
      </w:pPr>
    </w:p>
    <w:p w14:paraId="3F4B9E84" w14:textId="77777777" w:rsidR="00496124" w:rsidRPr="00E60AE3" w:rsidRDefault="00496124" w:rsidP="00496124">
      <w:pPr>
        <w:jc w:val="center"/>
        <w:rPr>
          <w:rFonts w:ascii="Arial" w:hAnsi="Arial"/>
          <w:color w:val="FF0000"/>
          <w:sz w:val="24"/>
        </w:rPr>
      </w:pPr>
    </w:p>
    <w:p w14:paraId="3F4B9E85" w14:textId="77777777" w:rsidR="00E60AE3" w:rsidRPr="00BE2158" w:rsidRDefault="00E60AE3" w:rsidP="00E60AE3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9E86" w14:textId="77777777" w:rsidR="00E60AE3" w:rsidRPr="00BE2158" w:rsidRDefault="00E60AE3" w:rsidP="00E60AE3">
      <w:pPr>
        <w:rPr>
          <w:rFonts w:ascii="Arial" w:hAnsi="Arial"/>
          <w:sz w:val="24"/>
        </w:rPr>
      </w:pPr>
    </w:p>
    <w:p w14:paraId="3F4B9E87" w14:textId="77777777" w:rsidR="00E60AE3" w:rsidRPr="00BE2158" w:rsidRDefault="00687FB5" w:rsidP="00F542BF">
      <w:pPr>
        <w:numPr>
          <w:ilvl w:val="0"/>
          <w:numId w:val="2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-22</w:t>
      </w:r>
    </w:p>
    <w:p w14:paraId="3F4B9E88" w14:textId="77777777" w:rsidR="00E60AE3" w:rsidRPr="00BE2158" w:rsidRDefault="00687FB5" w:rsidP="00F542BF">
      <w:pPr>
        <w:numPr>
          <w:ilvl w:val="0"/>
          <w:numId w:val="2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-20</w:t>
      </w:r>
    </w:p>
    <w:p w14:paraId="3F4B9E89" w14:textId="77777777" w:rsidR="00E60AE3" w:rsidRPr="00BE2158" w:rsidRDefault="00687FB5" w:rsidP="00F542BF">
      <w:pPr>
        <w:numPr>
          <w:ilvl w:val="0"/>
          <w:numId w:val="2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-8</w:t>
      </w:r>
    </w:p>
    <w:p w14:paraId="3F4B9E8A" w14:textId="77777777" w:rsidR="00E60AE3" w:rsidRPr="00BE2158" w:rsidRDefault="00687FB5" w:rsidP="00F542BF">
      <w:pPr>
        <w:numPr>
          <w:ilvl w:val="0"/>
          <w:numId w:val="2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-10</w:t>
      </w:r>
    </w:p>
    <w:p w14:paraId="3F4B9E8B" w14:textId="77777777" w:rsidR="00E60AE3" w:rsidRPr="00BE2158" w:rsidRDefault="00687FB5" w:rsidP="00F542BF">
      <w:pPr>
        <w:numPr>
          <w:ilvl w:val="0"/>
          <w:numId w:val="2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E60AE3" w:rsidRPr="00BE2158">
        <w:rPr>
          <w:rFonts w:ascii="Arial" w:hAnsi="Arial"/>
          <w:sz w:val="24"/>
        </w:rPr>
        <w:t>24-5</w:t>
      </w:r>
    </w:p>
    <w:p w14:paraId="3F4B9E8C" w14:textId="77777777" w:rsidR="00E60AE3" w:rsidRPr="00BE2158" w:rsidRDefault="00687FB5" w:rsidP="00F542BF">
      <w:pPr>
        <w:numPr>
          <w:ilvl w:val="0"/>
          <w:numId w:val="2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-230, 54 e 70</w:t>
      </w:r>
    </w:p>
    <w:p w14:paraId="3F4B9E8D" w14:textId="77777777" w:rsidR="00E60AE3" w:rsidRPr="00BE2158" w:rsidRDefault="00E60AE3" w:rsidP="00E60AE3">
      <w:pPr>
        <w:spacing w:before="60" w:after="60"/>
        <w:rPr>
          <w:rFonts w:ascii="Arial" w:hAnsi="Arial"/>
          <w:sz w:val="24"/>
        </w:rPr>
      </w:pPr>
    </w:p>
    <w:p w14:paraId="3F4B9E8E" w14:textId="77777777" w:rsidR="00E60AE3" w:rsidRPr="00BE2158" w:rsidRDefault="00E60AE3" w:rsidP="00E60AE3">
      <w:pPr>
        <w:spacing w:before="60" w:after="60"/>
        <w:rPr>
          <w:rFonts w:ascii="Arial" w:hAnsi="Arial"/>
          <w:sz w:val="24"/>
        </w:rPr>
      </w:pPr>
    </w:p>
    <w:p w14:paraId="3F4B9E8F" w14:textId="77777777" w:rsidR="00E60AE3" w:rsidRPr="00BE2158" w:rsidRDefault="00E60AE3" w:rsidP="00E60AE3">
      <w:pPr>
        <w:spacing w:before="60" w:after="60"/>
        <w:rPr>
          <w:rFonts w:ascii="Arial" w:hAnsi="Arial"/>
          <w:sz w:val="24"/>
        </w:rPr>
      </w:pPr>
    </w:p>
    <w:p w14:paraId="3F4B9E90" w14:textId="77777777" w:rsidR="00E60AE3" w:rsidRPr="00BE2158" w:rsidRDefault="00E60AE3" w:rsidP="00E60AE3">
      <w:pPr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9E91" w14:textId="77777777" w:rsidR="00E60AE3" w:rsidRPr="00BE2158" w:rsidRDefault="00E60AE3" w:rsidP="00E60AE3">
      <w:pPr>
        <w:rPr>
          <w:rFonts w:ascii="Arial" w:hAnsi="Arial"/>
          <w:sz w:val="24"/>
        </w:rPr>
      </w:pPr>
    </w:p>
    <w:p w14:paraId="3F4B9E92" w14:textId="77777777" w:rsidR="00E60AE3" w:rsidRPr="00BE2158" w:rsidRDefault="00687FB5" w:rsidP="00F542BF">
      <w:pPr>
        <w:numPr>
          <w:ilvl w:val="0"/>
          <w:numId w:val="26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-70, 54 e 230</w:t>
      </w:r>
    </w:p>
    <w:p w14:paraId="3F4B9E93" w14:textId="77777777" w:rsidR="00E60AE3" w:rsidRPr="00BE2158" w:rsidRDefault="00687FB5" w:rsidP="00F542BF">
      <w:pPr>
        <w:numPr>
          <w:ilvl w:val="0"/>
          <w:numId w:val="26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E60AE3" w:rsidRPr="00BE2158">
        <w:rPr>
          <w:rFonts w:ascii="Arial" w:hAnsi="Arial"/>
          <w:sz w:val="24"/>
        </w:rPr>
        <w:t>24-5</w:t>
      </w:r>
    </w:p>
    <w:p w14:paraId="3F4B9E94" w14:textId="77777777" w:rsidR="00E60AE3" w:rsidRPr="00BE2158" w:rsidRDefault="00687FB5" w:rsidP="00F542BF">
      <w:pPr>
        <w:numPr>
          <w:ilvl w:val="0"/>
          <w:numId w:val="26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-10</w:t>
      </w:r>
    </w:p>
    <w:p w14:paraId="3F4B9E95" w14:textId="77777777" w:rsidR="00E60AE3" w:rsidRPr="00BE2158" w:rsidRDefault="00687FB5" w:rsidP="00F542BF">
      <w:pPr>
        <w:numPr>
          <w:ilvl w:val="0"/>
          <w:numId w:val="26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-8</w:t>
      </w:r>
    </w:p>
    <w:p w14:paraId="3F4B9E96" w14:textId="77777777" w:rsidR="00E60AE3" w:rsidRPr="00BE2158" w:rsidRDefault="00687FB5" w:rsidP="00F542BF">
      <w:pPr>
        <w:numPr>
          <w:ilvl w:val="0"/>
          <w:numId w:val="26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-20</w:t>
      </w:r>
    </w:p>
    <w:p w14:paraId="3F4B9E97" w14:textId="77777777" w:rsidR="00E60AE3" w:rsidRPr="00BE2158" w:rsidRDefault="00687FB5" w:rsidP="00F542BF">
      <w:pPr>
        <w:numPr>
          <w:ilvl w:val="0"/>
          <w:numId w:val="26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-22</w:t>
      </w:r>
    </w:p>
    <w:p w14:paraId="3F4B9E98" w14:textId="77777777" w:rsidR="00CB5787" w:rsidRDefault="00CB5787" w:rsidP="007C2A02">
      <w:pPr>
        <w:pStyle w:val="Ttulo5"/>
        <w:tabs>
          <w:tab w:val="num" w:pos="720"/>
        </w:tabs>
        <w:spacing w:line="360" w:lineRule="auto"/>
        <w:ind w:hanging="436"/>
        <w:rPr>
          <w:rFonts w:cs="Arial"/>
          <w:szCs w:val="24"/>
        </w:rPr>
      </w:pPr>
    </w:p>
    <w:p w14:paraId="3F4B9E99" w14:textId="77777777" w:rsidR="00405259" w:rsidRPr="00405259" w:rsidRDefault="00405259" w:rsidP="00405259">
      <w:pPr>
        <w:sectPr w:rsidR="00405259" w:rsidRPr="00405259" w:rsidSect="00C302FD">
          <w:headerReference w:type="even" r:id="rId89"/>
          <w:headerReference w:type="default" r:id="rId90"/>
          <w:headerReference w:type="first" r:id="rId91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9A" w14:textId="77777777" w:rsidR="00FC7533" w:rsidRPr="00463417" w:rsidRDefault="00463417" w:rsidP="00A85CD8">
      <w:pPr>
        <w:pStyle w:val="Ttulo2"/>
        <w:ind w:firstLine="284"/>
      </w:pPr>
      <w:bookmarkStart w:id="96" w:name="_Toc513533787"/>
      <w:bookmarkStart w:id="97" w:name="_Toc136595527"/>
      <w:r w:rsidRPr="00463417">
        <w:lastRenderedPageBreak/>
        <w:t>5.1</w:t>
      </w:r>
      <w:r w:rsidR="00EB031E">
        <w:t>1</w:t>
      </w:r>
      <w:r w:rsidR="00922900">
        <w:t xml:space="preserve">. </w:t>
      </w:r>
      <w:r w:rsidRPr="00463417">
        <w:t xml:space="preserve"> </w:t>
      </w:r>
      <w:r w:rsidR="00FC7533" w:rsidRPr="00FA1B87">
        <w:t>LIBERAÇÃO DO SEGMENTO BR-</w:t>
      </w:r>
      <w:r w:rsidR="001121F0" w:rsidRPr="00FA1B87">
        <w:t>3C</w:t>
      </w:r>
      <w:r w:rsidR="00932D2B" w:rsidRPr="00FA1B87">
        <w:t xml:space="preserve"> – 1</w:t>
      </w:r>
      <w:r w:rsidR="00112D40" w:rsidRPr="00FA1B87">
        <w:t>1</w:t>
      </w:r>
      <w:r w:rsidR="00932D2B" w:rsidRPr="00FA1B87">
        <w:t>ª MODALIDADE</w:t>
      </w:r>
      <w:bookmarkEnd w:id="96"/>
      <w:bookmarkEnd w:id="97"/>
    </w:p>
    <w:p w14:paraId="3F4B9E9B" w14:textId="77777777" w:rsidR="00704DF6" w:rsidRPr="00704DF6" w:rsidRDefault="00704DF6" w:rsidP="00704DF6"/>
    <w:p w14:paraId="3F4B9E9C" w14:textId="77777777" w:rsidR="008C2F81" w:rsidRDefault="008C2F81" w:rsidP="00CB5787">
      <w:pPr>
        <w:pStyle w:val="Ttulo5"/>
        <w:spacing w:line="360" w:lineRule="auto"/>
        <w:rPr>
          <w:noProof/>
        </w:rPr>
      </w:pPr>
    </w:p>
    <w:p w14:paraId="3F4B9E9D" w14:textId="77777777" w:rsidR="009C19E8" w:rsidRPr="009C19E8" w:rsidRDefault="00273682" w:rsidP="009C19E8">
      <w:pPr>
        <w:jc w:val="center"/>
      </w:pPr>
      <w:r>
        <w:rPr>
          <w:noProof/>
        </w:rPr>
        <w:drawing>
          <wp:inline distT="0" distB="0" distL="0" distR="0" wp14:anchorId="3F4BA687" wp14:editId="3F4BA688">
            <wp:extent cx="9361170" cy="4449445"/>
            <wp:effectExtent l="0" t="0" r="0" b="825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mod BR-3C.b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E9E" w14:textId="77777777" w:rsidR="00CB5787" w:rsidRDefault="00CB5787" w:rsidP="008C2F81">
      <w:pPr>
        <w:jc w:val="center"/>
        <w:rPr>
          <w:rFonts w:ascii="Arial" w:hAnsi="Arial"/>
          <w:sz w:val="24"/>
        </w:rPr>
        <w:sectPr w:rsidR="00CB5787" w:rsidSect="00C302FD">
          <w:headerReference w:type="even" r:id="rId93"/>
          <w:headerReference w:type="default" r:id="rId94"/>
          <w:headerReference w:type="first" r:id="rId95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9F" w14:textId="77777777" w:rsidR="008C2F81" w:rsidRPr="00922900" w:rsidRDefault="002B6E91" w:rsidP="00A85CD8">
      <w:pPr>
        <w:pStyle w:val="Ttulo2"/>
        <w:ind w:firstLine="720"/>
      </w:pPr>
      <w:bookmarkStart w:id="98" w:name="_Toc513533788"/>
      <w:bookmarkStart w:id="99" w:name="_Toc513555616"/>
      <w:bookmarkStart w:id="100" w:name="_Toc136595528"/>
      <w:r w:rsidRPr="00922900">
        <w:lastRenderedPageBreak/>
        <w:t>5</w:t>
      </w:r>
      <w:r w:rsidR="008C2F81" w:rsidRPr="00922900">
        <w:t>.</w:t>
      </w:r>
      <w:r w:rsidRPr="00922900">
        <w:t>1</w:t>
      </w:r>
      <w:r w:rsidR="00EB031E">
        <w:t>1</w:t>
      </w:r>
      <w:r w:rsidR="008C2F81" w:rsidRPr="00922900">
        <w:t>.</w:t>
      </w:r>
      <w:r w:rsidRPr="00922900">
        <w:t>1</w:t>
      </w:r>
      <w:r w:rsidR="00922900" w:rsidRPr="00922900">
        <w:t xml:space="preserve">. </w:t>
      </w:r>
      <w:r w:rsidR="008C2F81" w:rsidRPr="00922900">
        <w:t>LIBERAÇÃO DO SEGMENTO BR-</w:t>
      </w:r>
      <w:r w:rsidR="00E60AE3" w:rsidRPr="00922900">
        <w:t>3C</w:t>
      </w:r>
      <w:bookmarkEnd w:id="98"/>
      <w:bookmarkEnd w:id="99"/>
      <w:bookmarkEnd w:id="100"/>
    </w:p>
    <w:p w14:paraId="3F4B9EA0" w14:textId="25A1372B" w:rsidR="008C2F81" w:rsidRDefault="00A85CD8" w:rsidP="008C2F81">
      <w:pPr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14:paraId="3F4B9EA1" w14:textId="77777777" w:rsidR="008C2F81" w:rsidRDefault="00FC7533" w:rsidP="008C2F81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1</w:t>
      </w:r>
      <w:r w:rsidR="00112D40">
        <w:rPr>
          <w:rFonts w:ascii="Arial" w:hAnsi="Arial"/>
          <w:sz w:val="24"/>
        </w:rPr>
        <w:t>1</w:t>
      </w:r>
      <w:r w:rsidR="008C2F81">
        <w:rPr>
          <w:rFonts w:ascii="Arial" w:hAnsi="Arial"/>
          <w:sz w:val="24"/>
          <w:vertAlign w:val="superscript"/>
        </w:rPr>
        <w:t>a</w:t>
      </w:r>
      <w:r w:rsidR="008C2F81">
        <w:rPr>
          <w:rFonts w:ascii="Arial" w:hAnsi="Arial"/>
          <w:sz w:val="24"/>
        </w:rPr>
        <w:t xml:space="preserve">   MODALIDADE ALTERNATIVA</w:t>
      </w:r>
    </w:p>
    <w:p w14:paraId="3F4B9EA2" w14:textId="77777777" w:rsidR="008C2F81" w:rsidRDefault="008C2F81" w:rsidP="008C2F81">
      <w:pPr>
        <w:rPr>
          <w:rFonts w:ascii="Arial" w:hAnsi="Arial"/>
          <w:sz w:val="24"/>
        </w:rPr>
      </w:pPr>
    </w:p>
    <w:p w14:paraId="3F4B9EA3" w14:textId="77777777" w:rsidR="008C2F81" w:rsidRDefault="008C2F81" w:rsidP="008C2F81">
      <w:pPr>
        <w:jc w:val="center"/>
        <w:rPr>
          <w:rFonts w:ascii="Arial" w:hAnsi="Arial"/>
          <w:sz w:val="24"/>
        </w:rPr>
      </w:pPr>
    </w:p>
    <w:p w14:paraId="3F4B9EA4" w14:textId="77777777" w:rsidR="00E60AE3" w:rsidRDefault="00E60AE3" w:rsidP="00E60AE3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9EA5" w14:textId="77777777" w:rsidR="00333374" w:rsidRPr="00BE2158" w:rsidRDefault="00687FB5" w:rsidP="00333374">
      <w:pPr>
        <w:numPr>
          <w:ilvl w:val="0"/>
          <w:numId w:val="114"/>
        </w:numPr>
        <w:spacing w:before="60" w:after="60"/>
        <w:ind w:left="426" w:hanging="42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33374">
        <w:rPr>
          <w:rFonts w:ascii="Arial" w:hAnsi="Arial"/>
          <w:sz w:val="24"/>
        </w:rPr>
        <w:t xml:space="preserve"> 10529-</w:t>
      </w:r>
      <w:r w:rsidR="00333374" w:rsidRPr="00BE2158">
        <w:rPr>
          <w:rFonts w:ascii="Arial" w:hAnsi="Arial"/>
          <w:sz w:val="24"/>
        </w:rPr>
        <w:t>34</w:t>
      </w:r>
    </w:p>
    <w:p w14:paraId="3F4B9EA6" w14:textId="77777777" w:rsidR="00333374" w:rsidRPr="00BE2158" w:rsidRDefault="00687FB5" w:rsidP="00333374">
      <w:pPr>
        <w:numPr>
          <w:ilvl w:val="0"/>
          <w:numId w:val="114"/>
        </w:numPr>
        <w:spacing w:before="60" w:after="60"/>
        <w:ind w:left="426" w:hanging="42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333374">
        <w:rPr>
          <w:rFonts w:ascii="Arial" w:hAnsi="Arial"/>
          <w:sz w:val="24"/>
        </w:rPr>
        <w:t xml:space="preserve"> 10529</w:t>
      </w:r>
      <w:r w:rsidR="00333374" w:rsidRPr="00BE2158">
        <w:rPr>
          <w:rFonts w:ascii="Arial" w:hAnsi="Arial"/>
          <w:sz w:val="24"/>
        </w:rPr>
        <w:t>-36</w:t>
      </w:r>
      <w:r w:rsidR="00333374">
        <w:rPr>
          <w:rFonts w:ascii="Arial" w:hAnsi="Arial"/>
          <w:sz w:val="24"/>
        </w:rPr>
        <w:t xml:space="preserve"> e 92</w:t>
      </w:r>
    </w:p>
    <w:p w14:paraId="3F4B9EA7" w14:textId="77777777" w:rsidR="00333374" w:rsidRPr="00BE2158" w:rsidRDefault="00687FB5" w:rsidP="00333374">
      <w:pPr>
        <w:numPr>
          <w:ilvl w:val="0"/>
          <w:numId w:val="114"/>
        </w:numPr>
        <w:spacing w:before="60" w:after="60"/>
        <w:ind w:left="426" w:hanging="42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33374">
        <w:rPr>
          <w:rFonts w:ascii="Arial" w:hAnsi="Arial"/>
          <w:sz w:val="24"/>
        </w:rPr>
        <w:t xml:space="preserve"> 10529</w:t>
      </w:r>
      <w:r w:rsidR="00333374" w:rsidRPr="00BE2158">
        <w:rPr>
          <w:rFonts w:ascii="Arial" w:hAnsi="Arial"/>
          <w:sz w:val="24"/>
        </w:rPr>
        <w:t>-28</w:t>
      </w:r>
    </w:p>
    <w:p w14:paraId="3F4B9EA8" w14:textId="77777777" w:rsidR="00112D40" w:rsidRPr="00333374" w:rsidRDefault="00687FB5" w:rsidP="00333374">
      <w:pPr>
        <w:numPr>
          <w:ilvl w:val="0"/>
          <w:numId w:val="114"/>
        </w:numPr>
        <w:spacing w:before="60" w:after="60"/>
        <w:ind w:left="426" w:hanging="42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333374" w:rsidRPr="00333374">
        <w:rPr>
          <w:rFonts w:ascii="Arial" w:hAnsi="Arial"/>
          <w:sz w:val="24"/>
        </w:rPr>
        <w:t xml:space="preserve"> 10529-26</w:t>
      </w:r>
    </w:p>
    <w:p w14:paraId="3F4B9EA9" w14:textId="77777777" w:rsidR="00E60AE3" w:rsidRPr="00BE2158" w:rsidRDefault="00E60AE3" w:rsidP="00E60AE3">
      <w:pPr>
        <w:spacing w:before="60" w:after="60"/>
        <w:rPr>
          <w:rFonts w:ascii="Arial" w:hAnsi="Arial"/>
          <w:sz w:val="24"/>
        </w:rPr>
      </w:pPr>
    </w:p>
    <w:p w14:paraId="3F4B9EAA" w14:textId="77777777" w:rsidR="00E60AE3" w:rsidRPr="00BE2158" w:rsidRDefault="00E60AE3" w:rsidP="00E60AE3">
      <w:pPr>
        <w:spacing w:before="60" w:after="60"/>
        <w:rPr>
          <w:rFonts w:ascii="Arial" w:hAnsi="Arial"/>
          <w:sz w:val="24"/>
        </w:rPr>
      </w:pPr>
    </w:p>
    <w:p w14:paraId="3F4B9EAB" w14:textId="77777777" w:rsidR="00E60AE3" w:rsidRPr="00BE2158" w:rsidRDefault="00E60AE3" w:rsidP="00E60AE3">
      <w:pPr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9EAC" w14:textId="77777777" w:rsidR="00E60AE3" w:rsidRPr="00BE2158" w:rsidRDefault="00E60AE3" w:rsidP="00E60AE3">
      <w:pPr>
        <w:rPr>
          <w:rFonts w:ascii="Arial" w:hAnsi="Arial"/>
          <w:sz w:val="24"/>
        </w:rPr>
      </w:pPr>
    </w:p>
    <w:p w14:paraId="3F4B9EAD" w14:textId="77777777" w:rsidR="00E60AE3" w:rsidRPr="00BE2158" w:rsidRDefault="00687FB5" w:rsidP="00333374">
      <w:pPr>
        <w:numPr>
          <w:ilvl w:val="0"/>
          <w:numId w:val="115"/>
        </w:numPr>
        <w:tabs>
          <w:tab w:val="clear" w:pos="720"/>
        </w:tabs>
        <w:spacing w:before="60" w:after="60"/>
        <w:ind w:left="426" w:hanging="42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-26</w:t>
      </w:r>
    </w:p>
    <w:p w14:paraId="3F4B9EAE" w14:textId="77777777" w:rsidR="00E60AE3" w:rsidRPr="00BE2158" w:rsidRDefault="00687FB5" w:rsidP="00333374">
      <w:pPr>
        <w:numPr>
          <w:ilvl w:val="0"/>
          <w:numId w:val="115"/>
        </w:numPr>
        <w:tabs>
          <w:tab w:val="clear" w:pos="720"/>
          <w:tab w:val="num" w:pos="426"/>
        </w:tabs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>-28</w:t>
      </w:r>
    </w:p>
    <w:p w14:paraId="3F4B9EAF" w14:textId="77777777" w:rsidR="00E60AE3" w:rsidRPr="00BE2158" w:rsidRDefault="00687FB5" w:rsidP="00333374">
      <w:pPr>
        <w:numPr>
          <w:ilvl w:val="0"/>
          <w:numId w:val="115"/>
        </w:numPr>
        <w:tabs>
          <w:tab w:val="clear" w:pos="720"/>
          <w:tab w:val="num" w:pos="426"/>
        </w:tabs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60AE3" w:rsidRPr="00BE2158">
        <w:rPr>
          <w:rFonts w:ascii="Arial" w:hAnsi="Arial"/>
          <w:sz w:val="24"/>
        </w:rPr>
        <w:t xml:space="preserve">-92 </w:t>
      </w:r>
      <w:r w:rsidR="007C2A02">
        <w:rPr>
          <w:rFonts w:ascii="Arial" w:hAnsi="Arial"/>
          <w:sz w:val="24"/>
        </w:rPr>
        <w:t xml:space="preserve">e </w:t>
      </w:r>
      <w:r w:rsidR="00E60AE3" w:rsidRPr="00BE2158">
        <w:rPr>
          <w:rFonts w:ascii="Arial" w:hAnsi="Arial"/>
          <w:sz w:val="24"/>
        </w:rPr>
        <w:t>36</w:t>
      </w:r>
    </w:p>
    <w:p w14:paraId="3F4B9EB0" w14:textId="77777777" w:rsidR="00E60AE3" w:rsidRPr="00BE2158" w:rsidRDefault="00687FB5" w:rsidP="00333374">
      <w:pPr>
        <w:numPr>
          <w:ilvl w:val="0"/>
          <w:numId w:val="115"/>
        </w:numPr>
        <w:tabs>
          <w:tab w:val="clear" w:pos="720"/>
          <w:tab w:val="num" w:pos="426"/>
        </w:tabs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BC3588">
        <w:rPr>
          <w:rFonts w:ascii="Arial" w:hAnsi="Arial"/>
          <w:sz w:val="24"/>
        </w:rPr>
        <w:t>-34</w:t>
      </w:r>
    </w:p>
    <w:p w14:paraId="3F4B9EB1" w14:textId="77777777" w:rsidR="00456818" w:rsidRDefault="00456818" w:rsidP="00E93218">
      <w:pPr>
        <w:spacing w:line="360" w:lineRule="auto"/>
        <w:rPr>
          <w:rFonts w:ascii="Arial" w:hAnsi="Arial" w:cs="Arial"/>
          <w:sz w:val="24"/>
          <w:szCs w:val="24"/>
        </w:rPr>
      </w:pPr>
    </w:p>
    <w:p w14:paraId="3F4B9EB2" w14:textId="77777777" w:rsidR="00CB5787" w:rsidRDefault="00CB5787" w:rsidP="00456818">
      <w:pPr>
        <w:pStyle w:val="Ttulo5"/>
        <w:sectPr w:rsidR="00CB5787" w:rsidSect="00C302FD">
          <w:headerReference w:type="even" r:id="rId96"/>
          <w:headerReference w:type="default" r:id="rId97"/>
          <w:headerReference w:type="first" r:id="rId98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B3" w14:textId="77777777" w:rsidR="00576B28" w:rsidRPr="006E4859" w:rsidRDefault="006E4859" w:rsidP="00A85CD8">
      <w:pPr>
        <w:pStyle w:val="Ttulo2"/>
        <w:ind w:firstLine="720"/>
      </w:pPr>
      <w:bookmarkStart w:id="101" w:name="_Toc513533789"/>
      <w:bookmarkStart w:id="102" w:name="_Toc136595529"/>
      <w:r w:rsidRPr="006E4859">
        <w:lastRenderedPageBreak/>
        <w:t>5.1</w:t>
      </w:r>
      <w:r w:rsidR="00EB031E">
        <w:t>2</w:t>
      </w:r>
      <w:r w:rsidR="00922900">
        <w:t xml:space="preserve">. </w:t>
      </w:r>
      <w:r w:rsidRPr="006E4859">
        <w:t xml:space="preserve"> </w:t>
      </w:r>
      <w:r w:rsidR="00576B28" w:rsidRPr="006E4859">
        <w:t>LIBERAÇÃO DO SEGMENTO BR-4C – 12ª MODALIDADE</w:t>
      </w:r>
      <w:bookmarkEnd w:id="101"/>
      <w:bookmarkEnd w:id="102"/>
    </w:p>
    <w:p w14:paraId="3F4B9EB4" w14:textId="77777777" w:rsidR="00576B28" w:rsidRDefault="00576B28" w:rsidP="00576B28">
      <w:pPr>
        <w:jc w:val="center"/>
        <w:rPr>
          <w:rFonts w:ascii="Arial" w:hAnsi="Arial"/>
          <w:noProof/>
          <w:sz w:val="24"/>
        </w:rPr>
      </w:pPr>
      <w:r>
        <w:rPr>
          <w:rFonts w:ascii="Arial" w:hAnsi="Arial"/>
          <w:sz w:val="24"/>
        </w:rPr>
        <w:t xml:space="preserve"> </w:t>
      </w:r>
    </w:p>
    <w:p w14:paraId="3F4B9EB5" w14:textId="77777777" w:rsidR="009C19E8" w:rsidRDefault="009C19E8" w:rsidP="00576B28">
      <w:pPr>
        <w:jc w:val="center"/>
        <w:rPr>
          <w:rFonts w:ascii="Arial" w:hAnsi="Arial"/>
          <w:noProof/>
          <w:sz w:val="24"/>
        </w:rPr>
      </w:pPr>
    </w:p>
    <w:p w14:paraId="3F4B9EB6" w14:textId="77777777" w:rsidR="009C19E8" w:rsidRDefault="00273682" w:rsidP="00576B28">
      <w:pPr>
        <w:jc w:val="center"/>
        <w:rPr>
          <w:rFonts w:ascii="Arial" w:hAnsi="Arial"/>
          <w:sz w:val="24"/>
        </w:rPr>
        <w:sectPr w:rsidR="009C19E8" w:rsidSect="00C302FD">
          <w:headerReference w:type="even" r:id="rId99"/>
          <w:headerReference w:type="default" r:id="rId100"/>
          <w:headerReference w:type="first" r:id="rId101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noProof/>
          <w:sz w:val="24"/>
        </w:rPr>
        <w:drawing>
          <wp:inline distT="0" distB="0" distL="0" distR="0" wp14:anchorId="3F4BA689" wp14:editId="3F4BA68A">
            <wp:extent cx="9361170" cy="44659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mod BR-4C.b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EB7" w14:textId="77777777" w:rsidR="00576B28" w:rsidRPr="00922900" w:rsidRDefault="006E4859" w:rsidP="00A85CD8">
      <w:pPr>
        <w:pStyle w:val="Ttulo2"/>
        <w:ind w:firstLine="720"/>
      </w:pPr>
      <w:bookmarkStart w:id="103" w:name="_Toc513533790"/>
      <w:bookmarkStart w:id="104" w:name="_Toc513555618"/>
      <w:bookmarkStart w:id="105" w:name="_Toc136595530"/>
      <w:r w:rsidRPr="00922900">
        <w:lastRenderedPageBreak/>
        <w:t>5.1</w:t>
      </w:r>
      <w:r w:rsidR="00EB031E">
        <w:t>2</w:t>
      </w:r>
      <w:r w:rsidR="00922900" w:rsidRPr="00922900">
        <w:t xml:space="preserve">.1. </w:t>
      </w:r>
      <w:r w:rsidR="00576B28" w:rsidRPr="00922900">
        <w:t>LIBERAÇÃO DO SEGMENTO BR-</w:t>
      </w:r>
      <w:r w:rsidR="003B5B95" w:rsidRPr="00922900">
        <w:t>4</w:t>
      </w:r>
      <w:r w:rsidR="00576B28" w:rsidRPr="00922900">
        <w:t>C</w:t>
      </w:r>
      <w:bookmarkEnd w:id="103"/>
      <w:bookmarkEnd w:id="104"/>
      <w:bookmarkEnd w:id="105"/>
    </w:p>
    <w:p w14:paraId="3F4B9EB8" w14:textId="77777777" w:rsidR="00576B28" w:rsidRDefault="00576B28" w:rsidP="00576B28">
      <w:pPr>
        <w:jc w:val="center"/>
        <w:rPr>
          <w:rFonts w:ascii="Arial" w:hAnsi="Arial"/>
          <w:sz w:val="24"/>
        </w:rPr>
      </w:pPr>
    </w:p>
    <w:p w14:paraId="3F4B9EB9" w14:textId="77777777" w:rsidR="00576B28" w:rsidRDefault="00576B28" w:rsidP="00576B28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1</w:t>
      </w:r>
      <w:r w:rsidR="003B5B95">
        <w:rPr>
          <w:rFonts w:ascii="Arial" w:hAnsi="Arial"/>
          <w:sz w:val="24"/>
        </w:rPr>
        <w:t>2</w:t>
      </w:r>
      <w:r>
        <w:rPr>
          <w:rFonts w:ascii="Arial" w:hAnsi="Arial"/>
          <w:sz w:val="24"/>
          <w:vertAlign w:val="superscript"/>
        </w:rPr>
        <w:t>a</w:t>
      </w:r>
      <w:r>
        <w:rPr>
          <w:rFonts w:ascii="Arial" w:hAnsi="Arial"/>
          <w:sz w:val="24"/>
        </w:rPr>
        <w:t xml:space="preserve">   MODALIDADE ALTERNATIVA</w:t>
      </w:r>
    </w:p>
    <w:p w14:paraId="3F4B9EBA" w14:textId="77777777" w:rsidR="00576B28" w:rsidRDefault="00576B28" w:rsidP="00576B28">
      <w:pPr>
        <w:rPr>
          <w:rFonts w:ascii="Arial" w:hAnsi="Arial"/>
          <w:sz w:val="24"/>
        </w:rPr>
      </w:pPr>
    </w:p>
    <w:p w14:paraId="3F4B9EBB" w14:textId="77777777" w:rsidR="00576B28" w:rsidRDefault="00576B28" w:rsidP="00576B28">
      <w:pPr>
        <w:jc w:val="center"/>
        <w:rPr>
          <w:rFonts w:ascii="Arial" w:hAnsi="Arial"/>
          <w:sz w:val="24"/>
        </w:rPr>
      </w:pPr>
    </w:p>
    <w:p w14:paraId="3F4B9EBC" w14:textId="77777777" w:rsidR="00576B28" w:rsidRDefault="00576B28" w:rsidP="00576B28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9EBD" w14:textId="77777777" w:rsidR="00576B28" w:rsidRDefault="00576B28" w:rsidP="00576B28">
      <w:pPr>
        <w:rPr>
          <w:rFonts w:ascii="Arial" w:hAnsi="Arial"/>
          <w:sz w:val="24"/>
        </w:rPr>
      </w:pPr>
    </w:p>
    <w:p w14:paraId="3F4B9EBE" w14:textId="77777777" w:rsidR="00576B28" w:rsidRDefault="00687FB5" w:rsidP="00F542BF">
      <w:pPr>
        <w:numPr>
          <w:ilvl w:val="0"/>
          <w:numId w:val="2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576B28">
        <w:rPr>
          <w:rFonts w:ascii="Arial" w:hAnsi="Arial"/>
          <w:sz w:val="24"/>
        </w:rPr>
        <w:t xml:space="preserve"> 10529</w:t>
      </w:r>
      <w:r w:rsidR="00576B28" w:rsidRPr="00BE2158">
        <w:rPr>
          <w:rFonts w:ascii="Arial" w:hAnsi="Arial"/>
          <w:sz w:val="24"/>
        </w:rPr>
        <w:t>-</w:t>
      </w:r>
      <w:r w:rsidR="00F53A66">
        <w:rPr>
          <w:rFonts w:ascii="Arial" w:hAnsi="Arial"/>
          <w:sz w:val="24"/>
        </w:rPr>
        <w:t>6</w:t>
      </w:r>
      <w:r w:rsidR="003B5B95">
        <w:rPr>
          <w:rFonts w:ascii="Arial" w:hAnsi="Arial"/>
          <w:sz w:val="24"/>
        </w:rPr>
        <w:t>0</w:t>
      </w:r>
    </w:p>
    <w:p w14:paraId="3F4B9EBF" w14:textId="77777777" w:rsidR="00F53A66" w:rsidRPr="00F53A66" w:rsidRDefault="00687FB5" w:rsidP="00F542BF">
      <w:pPr>
        <w:numPr>
          <w:ilvl w:val="0"/>
          <w:numId w:val="2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53A66" w:rsidRPr="00F53A66">
        <w:rPr>
          <w:rFonts w:ascii="Arial" w:hAnsi="Arial"/>
          <w:sz w:val="24"/>
        </w:rPr>
        <w:t xml:space="preserve"> 10529-58 e 90</w:t>
      </w:r>
    </w:p>
    <w:p w14:paraId="3F4B9EC0" w14:textId="77777777" w:rsidR="00576B28" w:rsidRPr="00BE2158" w:rsidRDefault="00576B28" w:rsidP="00576B28">
      <w:pPr>
        <w:spacing w:before="60" w:after="60"/>
        <w:rPr>
          <w:rFonts w:ascii="Arial" w:hAnsi="Arial"/>
          <w:sz w:val="24"/>
        </w:rPr>
      </w:pPr>
    </w:p>
    <w:p w14:paraId="3F4B9EC1" w14:textId="77777777" w:rsidR="00576B28" w:rsidRPr="00BE2158" w:rsidRDefault="00576B28" w:rsidP="00576B28">
      <w:pPr>
        <w:spacing w:before="60" w:after="60"/>
        <w:rPr>
          <w:rFonts w:ascii="Arial" w:hAnsi="Arial"/>
          <w:sz w:val="24"/>
        </w:rPr>
      </w:pPr>
    </w:p>
    <w:p w14:paraId="3F4B9EC2" w14:textId="77777777" w:rsidR="00576B28" w:rsidRPr="00BE2158" w:rsidRDefault="00576B28" w:rsidP="00576B28">
      <w:pPr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9EC3" w14:textId="77777777" w:rsidR="00576B28" w:rsidRPr="00BE2158" w:rsidRDefault="00576B28" w:rsidP="00576B28">
      <w:pPr>
        <w:rPr>
          <w:rFonts w:ascii="Arial" w:hAnsi="Arial"/>
          <w:sz w:val="24"/>
        </w:rPr>
      </w:pPr>
    </w:p>
    <w:p w14:paraId="3F4B9EC4" w14:textId="77777777" w:rsidR="00576B28" w:rsidRDefault="00687FB5" w:rsidP="004B6FE7">
      <w:pPr>
        <w:numPr>
          <w:ilvl w:val="0"/>
          <w:numId w:val="2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576B28">
        <w:rPr>
          <w:rFonts w:ascii="Arial" w:hAnsi="Arial"/>
          <w:sz w:val="24"/>
        </w:rPr>
        <w:t xml:space="preserve"> 10529</w:t>
      </w:r>
      <w:r w:rsidR="00576B28" w:rsidRPr="00BE2158">
        <w:rPr>
          <w:rFonts w:ascii="Arial" w:hAnsi="Arial"/>
          <w:sz w:val="24"/>
        </w:rPr>
        <w:t>-</w:t>
      </w:r>
      <w:r w:rsidR="003B5B95">
        <w:rPr>
          <w:rFonts w:ascii="Arial" w:hAnsi="Arial"/>
          <w:sz w:val="24"/>
        </w:rPr>
        <w:t>90</w:t>
      </w:r>
      <w:r w:rsidR="00F53A66">
        <w:rPr>
          <w:rFonts w:ascii="Arial" w:hAnsi="Arial"/>
          <w:sz w:val="24"/>
        </w:rPr>
        <w:t xml:space="preserve"> e 58</w:t>
      </w:r>
    </w:p>
    <w:p w14:paraId="3F4B9EC5" w14:textId="77777777" w:rsidR="00F53A66" w:rsidRPr="00BE2158" w:rsidRDefault="00687FB5" w:rsidP="004B6FE7">
      <w:pPr>
        <w:numPr>
          <w:ilvl w:val="0"/>
          <w:numId w:val="2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53A66">
        <w:rPr>
          <w:rFonts w:ascii="Arial" w:hAnsi="Arial"/>
          <w:sz w:val="24"/>
        </w:rPr>
        <w:t xml:space="preserve"> 10529</w:t>
      </w:r>
      <w:r w:rsidR="00F53A66" w:rsidRPr="00BE2158">
        <w:rPr>
          <w:rFonts w:ascii="Arial" w:hAnsi="Arial"/>
          <w:sz w:val="24"/>
        </w:rPr>
        <w:t>-</w:t>
      </w:r>
      <w:r w:rsidR="00F53A66">
        <w:rPr>
          <w:rFonts w:ascii="Arial" w:hAnsi="Arial"/>
          <w:sz w:val="24"/>
        </w:rPr>
        <w:t>60</w:t>
      </w:r>
    </w:p>
    <w:p w14:paraId="3F4B9EC6" w14:textId="77777777" w:rsidR="00F53A66" w:rsidRPr="00BE2158" w:rsidRDefault="00F53A66" w:rsidP="00F53A66">
      <w:pPr>
        <w:spacing w:before="60" w:after="60"/>
        <w:rPr>
          <w:rFonts w:ascii="Arial" w:hAnsi="Arial"/>
          <w:sz w:val="24"/>
        </w:rPr>
      </w:pPr>
    </w:p>
    <w:p w14:paraId="3F4B9EC7" w14:textId="77777777" w:rsidR="00576B28" w:rsidRDefault="00576B28" w:rsidP="00576B28">
      <w:pPr>
        <w:spacing w:line="360" w:lineRule="auto"/>
        <w:rPr>
          <w:rFonts w:ascii="Arial" w:hAnsi="Arial" w:cs="Arial"/>
          <w:sz w:val="24"/>
          <w:szCs w:val="24"/>
        </w:rPr>
      </w:pPr>
    </w:p>
    <w:p w14:paraId="3F4B9EC8" w14:textId="77777777" w:rsidR="00576B28" w:rsidRDefault="00576B28" w:rsidP="00576B28">
      <w:pPr>
        <w:pStyle w:val="Ttulo5"/>
        <w:sectPr w:rsidR="00576B28" w:rsidSect="00C302FD">
          <w:headerReference w:type="even" r:id="rId103"/>
          <w:headerReference w:type="default" r:id="rId104"/>
          <w:headerReference w:type="first" r:id="rId105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C9" w14:textId="77777777" w:rsidR="00456818" w:rsidRPr="006E4859" w:rsidRDefault="002B6E91" w:rsidP="00A85CD8">
      <w:pPr>
        <w:pStyle w:val="Ttulo2"/>
        <w:ind w:firstLine="360"/>
      </w:pPr>
      <w:bookmarkStart w:id="106" w:name="_Toc513533791"/>
      <w:bookmarkStart w:id="107" w:name="_Toc136595531"/>
      <w:r w:rsidRPr="006E4859">
        <w:lastRenderedPageBreak/>
        <w:t>5</w:t>
      </w:r>
      <w:r w:rsidR="00456818" w:rsidRPr="006E4859">
        <w:t>.</w:t>
      </w:r>
      <w:r w:rsidRPr="006E4859">
        <w:t>1</w:t>
      </w:r>
      <w:r w:rsidR="00EB031E">
        <w:t>3</w:t>
      </w:r>
      <w:r w:rsidR="00456818" w:rsidRPr="006E4859">
        <w:t>.</w:t>
      </w:r>
      <w:r w:rsidR="00456818" w:rsidRPr="006E4859">
        <w:tab/>
        <w:t>LIBERAÇÃO DO SEGMENTO BR-</w:t>
      </w:r>
      <w:r w:rsidR="001121F0" w:rsidRPr="006E4859">
        <w:t>1D</w:t>
      </w:r>
      <w:r w:rsidR="00224A85" w:rsidRPr="006E4859">
        <w:t xml:space="preserve"> – 1</w:t>
      </w:r>
      <w:r w:rsidR="003B5B95" w:rsidRPr="006E4859">
        <w:t>3</w:t>
      </w:r>
      <w:r w:rsidR="00224A85" w:rsidRPr="006E4859">
        <w:t>ª MODALIDADE</w:t>
      </w:r>
      <w:bookmarkEnd w:id="106"/>
      <w:bookmarkEnd w:id="107"/>
    </w:p>
    <w:p w14:paraId="3F4B9ECA" w14:textId="77777777" w:rsidR="00456818" w:rsidRDefault="00456818" w:rsidP="00456818">
      <w:pPr>
        <w:jc w:val="center"/>
        <w:rPr>
          <w:rFonts w:ascii="Arial" w:hAnsi="Arial"/>
          <w:sz w:val="24"/>
        </w:rPr>
      </w:pPr>
    </w:p>
    <w:p w14:paraId="3F4B9ECB" w14:textId="77777777" w:rsidR="00230D9A" w:rsidRDefault="00230D9A" w:rsidP="00456818">
      <w:pPr>
        <w:jc w:val="center"/>
        <w:rPr>
          <w:rFonts w:ascii="Arial" w:hAnsi="Arial"/>
          <w:sz w:val="24"/>
        </w:rPr>
      </w:pPr>
    </w:p>
    <w:p w14:paraId="3F4B9ECC" w14:textId="77777777" w:rsidR="00456818" w:rsidRDefault="00456818" w:rsidP="00456818">
      <w:pPr>
        <w:jc w:val="center"/>
        <w:rPr>
          <w:rFonts w:ascii="Arial" w:hAnsi="Arial"/>
          <w:noProof/>
          <w:sz w:val="24"/>
        </w:rPr>
      </w:pPr>
    </w:p>
    <w:p w14:paraId="3F4B9ECD" w14:textId="77777777" w:rsidR="009C19E8" w:rsidRDefault="00273682" w:rsidP="00456818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8B" wp14:editId="3F4BA68C">
            <wp:extent cx="9361170" cy="4449445"/>
            <wp:effectExtent l="0" t="0" r="0" b="825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mod BR-1D.b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ECE" w14:textId="77777777" w:rsidR="00456818" w:rsidRDefault="00456818" w:rsidP="00456818">
      <w:pPr>
        <w:jc w:val="center"/>
        <w:rPr>
          <w:rFonts w:ascii="Arial" w:hAnsi="Arial"/>
          <w:sz w:val="24"/>
        </w:rPr>
        <w:sectPr w:rsidR="00456818" w:rsidSect="00C302FD">
          <w:headerReference w:type="even" r:id="rId107"/>
          <w:headerReference w:type="default" r:id="rId108"/>
          <w:headerReference w:type="first" r:id="rId109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ECF" w14:textId="77777777" w:rsidR="00456818" w:rsidRPr="00922900" w:rsidRDefault="002B6E91" w:rsidP="00A85CD8">
      <w:pPr>
        <w:pStyle w:val="Ttulo2"/>
        <w:ind w:firstLine="720"/>
      </w:pPr>
      <w:bookmarkStart w:id="108" w:name="_Toc513533792"/>
      <w:bookmarkStart w:id="109" w:name="_Toc513555620"/>
      <w:bookmarkStart w:id="110" w:name="_Toc136595532"/>
      <w:r w:rsidRPr="00922900">
        <w:lastRenderedPageBreak/>
        <w:t>5</w:t>
      </w:r>
      <w:r w:rsidR="00456818" w:rsidRPr="00922900">
        <w:t>.</w:t>
      </w:r>
      <w:r w:rsidRPr="00922900">
        <w:t>1</w:t>
      </w:r>
      <w:r w:rsidR="00EB031E">
        <w:t>3</w:t>
      </w:r>
      <w:r w:rsidR="00456818" w:rsidRPr="00922900">
        <w:t>.</w:t>
      </w:r>
      <w:r w:rsidRPr="00922900">
        <w:t>1</w:t>
      </w:r>
      <w:r w:rsidR="00922900">
        <w:t xml:space="preserve">. </w:t>
      </w:r>
      <w:r w:rsidR="00456818" w:rsidRPr="00066558">
        <w:t xml:space="preserve">LIBERAÇÃO DO SEGMENTO </w:t>
      </w:r>
      <w:r w:rsidR="00C73474" w:rsidRPr="00066558">
        <w:t>BR-</w:t>
      </w:r>
      <w:r w:rsidR="004E32AE" w:rsidRPr="00066558">
        <w:t>1</w:t>
      </w:r>
      <w:r w:rsidR="00C73474" w:rsidRPr="00066558">
        <w:t>D</w:t>
      </w:r>
      <w:bookmarkEnd w:id="108"/>
      <w:bookmarkEnd w:id="109"/>
      <w:bookmarkEnd w:id="110"/>
    </w:p>
    <w:p w14:paraId="3F4B9ED0" w14:textId="77777777" w:rsidR="00456818" w:rsidRDefault="00456818" w:rsidP="00456818">
      <w:pPr>
        <w:jc w:val="center"/>
        <w:rPr>
          <w:rFonts w:ascii="Arial" w:hAnsi="Arial"/>
          <w:sz w:val="24"/>
        </w:rPr>
      </w:pPr>
    </w:p>
    <w:p w14:paraId="3F4B9ED1" w14:textId="77777777" w:rsidR="00456818" w:rsidRDefault="00FC7533" w:rsidP="00456818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1</w:t>
      </w:r>
      <w:r w:rsidR="003B5B95">
        <w:rPr>
          <w:rFonts w:ascii="Arial" w:hAnsi="Arial"/>
          <w:sz w:val="24"/>
        </w:rPr>
        <w:t>3</w:t>
      </w:r>
      <w:r w:rsidR="00456818">
        <w:rPr>
          <w:rFonts w:ascii="Arial" w:hAnsi="Arial"/>
          <w:sz w:val="24"/>
          <w:vertAlign w:val="superscript"/>
        </w:rPr>
        <w:t>a</w:t>
      </w:r>
      <w:r w:rsidR="00456818">
        <w:rPr>
          <w:rFonts w:ascii="Arial" w:hAnsi="Arial"/>
          <w:sz w:val="24"/>
        </w:rPr>
        <w:t xml:space="preserve">   MODALIDADE ALTERNATIVA</w:t>
      </w:r>
    </w:p>
    <w:p w14:paraId="3F4B9ED2" w14:textId="77777777" w:rsidR="00456818" w:rsidRDefault="00456818" w:rsidP="00456818">
      <w:pPr>
        <w:rPr>
          <w:rFonts w:ascii="Arial" w:hAnsi="Arial"/>
          <w:sz w:val="24"/>
        </w:rPr>
      </w:pPr>
    </w:p>
    <w:p w14:paraId="3F4B9ED3" w14:textId="77777777" w:rsidR="00456818" w:rsidRDefault="00456818" w:rsidP="00456818">
      <w:pPr>
        <w:jc w:val="center"/>
        <w:rPr>
          <w:rFonts w:ascii="Arial" w:hAnsi="Arial"/>
          <w:sz w:val="24"/>
        </w:rPr>
      </w:pPr>
    </w:p>
    <w:p w14:paraId="3F4B9ED4" w14:textId="77777777" w:rsidR="004E32AE" w:rsidRPr="004E32AE" w:rsidRDefault="004E32AE" w:rsidP="004E32AE">
      <w:pPr>
        <w:spacing w:line="360" w:lineRule="auto"/>
        <w:rPr>
          <w:rFonts w:ascii="Arial" w:hAnsi="Arial"/>
          <w:b/>
          <w:sz w:val="24"/>
        </w:rPr>
      </w:pPr>
      <w:r w:rsidRPr="004E32AE">
        <w:rPr>
          <w:rFonts w:ascii="Arial" w:hAnsi="Arial"/>
          <w:b/>
          <w:sz w:val="24"/>
        </w:rPr>
        <w:t xml:space="preserve">LIBERAÇÃO: </w:t>
      </w:r>
    </w:p>
    <w:p w14:paraId="3F4B9ED5" w14:textId="77777777" w:rsidR="004E32AE" w:rsidRPr="004E32AE" w:rsidRDefault="004E32AE" w:rsidP="004E32AE">
      <w:pPr>
        <w:spacing w:line="360" w:lineRule="auto"/>
        <w:rPr>
          <w:rFonts w:ascii="Arial" w:hAnsi="Arial"/>
          <w:b/>
          <w:sz w:val="24"/>
        </w:rPr>
      </w:pPr>
    </w:p>
    <w:p w14:paraId="3F4B9ED6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-224</w:t>
      </w:r>
    </w:p>
    <w:p w14:paraId="3F4B9ED7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-222</w:t>
      </w:r>
    </w:p>
    <w:p w14:paraId="3F4B9ED8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-200</w:t>
      </w:r>
    </w:p>
    <w:p w14:paraId="3F4B9ED9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-202</w:t>
      </w:r>
    </w:p>
    <w:p w14:paraId="3F4B9EDA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4E32AE" w:rsidRPr="004E32AE">
        <w:rPr>
          <w:rFonts w:ascii="Arial" w:hAnsi="Arial"/>
          <w:sz w:val="24"/>
        </w:rPr>
        <w:t>24-3 e 6</w:t>
      </w:r>
    </w:p>
    <w:p w14:paraId="3F4B9EDB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-242 e 240</w:t>
      </w:r>
    </w:p>
    <w:p w14:paraId="3F4B9EDC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-238 e 242</w:t>
      </w:r>
    </w:p>
    <w:p w14:paraId="3F4B9EDD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4E32AE" w:rsidRPr="004E32AE">
        <w:rPr>
          <w:rFonts w:ascii="Arial" w:hAnsi="Arial"/>
          <w:sz w:val="24"/>
        </w:rPr>
        <w:t>24-3</w:t>
      </w:r>
    </w:p>
    <w:p w14:paraId="3F4B9EDE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-222</w:t>
      </w:r>
    </w:p>
    <w:p w14:paraId="3F4B9EDF" w14:textId="77777777" w:rsidR="004E32AE" w:rsidRPr="004E32AE" w:rsidRDefault="00687FB5" w:rsidP="00BF0A45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-224 e 232</w:t>
      </w:r>
    </w:p>
    <w:p w14:paraId="3F4B9EE0" w14:textId="77777777" w:rsidR="004E32AE" w:rsidRPr="004E32AE" w:rsidRDefault="004E32AE" w:rsidP="004E32AE">
      <w:pPr>
        <w:spacing w:line="360" w:lineRule="auto"/>
        <w:rPr>
          <w:rFonts w:ascii="Arial" w:hAnsi="Arial"/>
          <w:b/>
          <w:sz w:val="24"/>
        </w:rPr>
      </w:pPr>
    </w:p>
    <w:p w14:paraId="3F4B9EE1" w14:textId="77777777" w:rsidR="004E32AE" w:rsidRPr="004E32AE" w:rsidRDefault="004E32AE" w:rsidP="004E32AE">
      <w:pPr>
        <w:spacing w:line="360" w:lineRule="auto"/>
        <w:rPr>
          <w:rFonts w:ascii="Arial" w:hAnsi="Arial"/>
          <w:b/>
          <w:sz w:val="24"/>
        </w:rPr>
      </w:pPr>
    </w:p>
    <w:p w14:paraId="3F4B9EE2" w14:textId="77777777" w:rsidR="004E32AE" w:rsidRPr="004E32AE" w:rsidRDefault="004E32AE" w:rsidP="004E32AE">
      <w:pPr>
        <w:spacing w:line="360" w:lineRule="auto"/>
        <w:rPr>
          <w:rFonts w:ascii="Arial" w:hAnsi="Arial"/>
          <w:b/>
          <w:sz w:val="24"/>
        </w:rPr>
      </w:pPr>
      <w:r w:rsidRPr="004E32AE">
        <w:rPr>
          <w:rFonts w:ascii="Arial" w:hAnsi="Arial"/>
          <w:b/>
          <w:sz w:val="24"/>
        </w:rPr>
        <w:t>NORMALIZAÇÃO:</w:t>
      </w:r>
      <w:r w:rsidRPr="004E32AE">
        <w:rPr>
          <w:rFonts w:ascii="Arial" w:hAnsi="Arial"/>
          <w:b/>
          <w:sz w:val="24"/>
        </w:rPr>
        <w:tab/>
      </w:r>
    </w:p>
    <w:p w14:paraId="3F4B9EE3" w14:textId="77777777" w:rsidR="004E32AE" w:rsidRPr="004E32AE" w:rsidRDefault="004E32AE" w:rsidP="004E32AE">
      <w:pPr>
        <w:spacing w:line="360" w:lineRule="auto"/>
        <w:rPr>
          <w:rFonts w:ascii="Arial" w:hAnsi="Arial"/>
          <w:b/>
          <w:sz w:val="24"/>
        </w:rPr>
      </w:pPr>
    </w:p>
    <w:p w14:paraId="3F4B9EE4" w14:textId="77777777" w:rsidR="004E32AE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-232 e 224</w:t>
      </w:r>
    </w:p>
    <w:p w14:paraId="3F4B9EE5" w14:textId="77777777" w:rsidR="004E32AE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-222</w:t>
      </w:r>
    </w:p>
    <w:p w14:paraId="3F4B9EE6" w14:textId="77777777" w:rsidR="004E32AE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4E32AE" w:rsidRPr="004E32AE">
        <w:rPr>
          <w:rFonts w:ascii="Arial" w:hAnsi="Arial"/>
          <w:sz w:val="24"/>
        </w:rPr>
        <w:t>24-3</w:t>
      </w:r>
    </w:p>
    <w:p w14:paraId="3F4B9EE7" w14:textId="77777777" w:rsidR="004E32AE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-242 e 238</w:t>
      </w:r>
    </w:p>
    <w:p w14:paraId="3F4B9EE8" w14:textId="77777777" w:rsidR="004E32AE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-240 e 242</w:t>
      </w:r>
    </w:p>
    <w:p w14:paraId="3F4B9EE9" w14:textId="77777777" w:rsidR="004E32AE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4E32AE" w:rsidRPr="004E32AE">
        <w:rPr>
          <w:rFonts w:ascii="Arial" w:hAnsi="Arial"/>
          <w:sz w:val="24"/>
        </w:rPr>
        <w:t>24-6 e 3</w:t>
      </w:r>
    </w:p>
    <w:p w14:paraId="3F4B9EEA" w14:textId="77777777" w:rsidR="004E32AE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-202</w:t>
      </w:r>
    </w:p>
    <w:p w14:paraId="3F4B9EEB" w14:textId="77777777" w:rsidR="004E32AE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-200</w:t>
      </w:r>
    </w:p>
    <w:p w14:paraId="3F4B9EEC" w14:textId="77777777" w:rsidR="004E32AE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-222</w:t>
      </w:r>
    </w:p>
    <w:p w14:paraId="3F4B9EED" w14:textId="77777777" w:rsidR="00EA0E14" w:rsidRPr="004E32AE" w:rsidRDefault="00687FB5" w:rsidP="004B6FE7">
      <w:pPr>
        <w:numPr>
          <w:ilvl w:val="0"/>
          <w:numId w:val="118"/>
        </w:numPr>
        <w:spacing w:line="360" w:lineRule="auto"/>
        <w:rPr>
          <w:rFonts w:ascii="Arial" w:hAnsi="Arial" w:cs="Arial"/>
          <w:sz w:val="24"/>
          <w:szCs w:val="24"/>
        </w:rPr>
        <w:sectPr w:rsidR="00EA0E14" w:rsidRPr="004E32AE" w:rsidSect="00C302FD">
          <w:headerReference w:type="even" r:id="rId110"/>
          <w:headerReference w:type="default" r:id="rId111"/>
          <w:headerReference w:type="first" r:id="rId112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 w:rsidRPr="004E32AE">
        <w:rPr>
          <w:rFonts w:ascii="Arial" w:hAnsi="Arial"/>
          <w:sz w:val="24"/>
        </w:rPr>
        <w:t>-224</w:t>
      </w:r>
    </w:p>
    <w:p w14:paraId="3F4B9EEE" w14:textId="77777777" w:rsidR="00A46FA6" w:rsidRPr="006E4859" w:rsidRDefault="008B33AD" w:rsidP="00A85CD8">
      <w:pPr>
        <w:pStyle w:val="Ttulo2"/>
        <w:ind w:firstLine="360"/>
      </w:pPr>
      <w:r w:rsidRPr="006E4859">
        <w:lastRenderedPageBreak/>
        <w:t xml:space="preserve"> </w:t>
      </w:r>
      <w:bookmarkStart w:id="111" w:name="_Toc513533793"/>
      <w:bookmarkStart w:id="112" w:name="_Toc136595533"/>
      <w:r w:rsidR="002B6E91" w:rsidRPr="006E4859">
        <w:rPr>
          <w:rStyle w:val="Ttulo5Char"/>
        </w:rPr>
        <w:t>5</w:t>
      </w:r>
      <w:r w:rsidR="00A46FA6" w:rsidRPr="006E4859">
        <w:rPr>
          <w:rStyle w:val="Ttulo5Char"/>
        </w:rPr>
        <w:t>.1</w:t>
      </w:r>
      <w:r w:rsidR="00EB031E">
        <w:rPr>
          <w:rStyle w:val="Ttulo5Char"/>
        </w:rPr>
        <w:t>4</w:t>
      </w:r>
      <w:r w:rsidR="00922900">
        <w:rPr>
          <w:rStyle w:val="Ttulo5Char"/>
        </w:rPr>
        <w:t>.</w:t>
      </w:r>
      <w:r w:rsidR="00A46FA6" w:rsidRPr="006E4859">
        <w:rPr>
          <w:rStyle w:val="Ttulo5Char"/>
        </w:rPr>
        <w:tab/>
      </w:r>
      <w:r w:rsidR="00356B2D" w:rsidRPr="006E4859">
        <w:rPr>
          <w:rStyle w:val="Ttulo5Char"/>
        </w:rPr>
        <w:t>LIBERAÇÃO DO SEGMENTO BR-</w:t>
      </w:r>
      <w:r w:rsidR="001121F0" w:rsidRPr="006E4859">
        <w:rPr>
          <w:rStyle w:val="Ttulo5Char"/>
        </w:rPr>
        <w:t>2D</w:t>
      </w:r>
      <w:r w:rsidR="00356B2D" w:rsidRPr="006E4859">
        <w:rPr>
          <w:rStyle w:val="Ttulo5Char"/>
        </w:rPr>
        <w:t xml:space="preserve"> – </w:t>
      </w:r>
      <w:r w:rsidR="00FC7533" w:rsidRPr="006E4859">
        <w:rPr>
          <w:rStyle w:val="Ttulo5Char"/>
        </w:rPr>
        <w:t>1</w:t>
      </w:r>
      <w:r w:rsidR="003B5B95" w:rsidRPr="006E4859">
        <w:rPr>
          <w:rStyle w:val="Ttulo5Char"/>
        </w:rPr>
        <w:t>4</w:t>
      </w:r>
      <w:r w:rsidR="00FC7533" w:rsidRPr="006E4859">
        <w:rPr>
          <w:rStyle w:val="Ttulo5Char"/>
        </w:rPr>
        <w:t>ª</w:t>
      </w:r>
      <w:r w:rsidR="00356B2D" w:rsidRPr="006E4859">
        <w:rPr>
          <w:rStyle w:val="Ttulo5Char"/>
        </w:rPr>
        <w:t xml:space="preserve"> MODALIDADE</w:t>
      </w:r>
      <w:bookmarkEnd w:id="111"/>
      <w:bookmarkEnd w:id="112"/>
    </w:p>
    <w:p w14:paraId="3F4B9EEF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EF0" w14:textId="77777777" w:rsidR="00FE3DFE" w:rsidRDefault="00FE3DFE">
      <w:pPr>
        <w:jc w:val="center"/>
        <w:rPr>
          <w:rFonts w:ascii="Arial" w:hAnsi="Arial"/>
          <w:noProof/>
          <w:sz w:val="24"/>
        </w:rPr>
      </w:pPr>
    </w:p>
    <w:p w14:paraId="3F4B9EF1" w14:textId="77777777" w:rsidR="009C19E8" w:rsidRDefault="00273682">
      <w:pPr>
        <w:jc w:val="center"/>
        <w:rPr>
          <w:rFonts w:ascii="Arial" w:hAnsi="Arial"/>
          <w:sz w:val="24"/>
        </w:rPr>
        <w:sectPr w:rsidR="009C19E8" w:rsidSect="00C302FD">
          <w:headerReference w:type="even" r:id="rId113"/>
          <w:headerReference w:type="default" r:id="rId114"/>
          <w:headerReference w:type="first" r:id="rId115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noProof/>
          <w:sz w:val="24"/>
        </w:rPr>
        <w:drawing>
          <wp:inline distT="0" distB="0" distL="0" distR="0" wp14:anchorId="3F4BA68D" wp14:editId="3F4BA68E">
            <wp:extent cx="9361170" cy="4449445"/>
            <wp:effectExtent l="0" t="0" r="0" b="825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mod BR-2D.b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EF2" w14:textId="77777777" w:rsidR="00A46FA6" w:rsidRPr="00922900" w:rsidRDefault="002B6E91" w:rsidP="00A85CD8">
      <w:pPr>
        <w:pStyle w:val="Ttulo2"/>
        <w:ind w:firstLine="720"/>
      </w:pPr>
      <w:bookmarkStart w:id="113" w:name="_Toc513533794"/>
      <w:bookmarkStart w:id="114" w:name="_Toc513555622"/>
      <w:bookmarkStart w:id="115" w:name="_Toc136595534"/>
      <w:r w:rsidRPr="00922900">
        <w:lastRenderedPageBreak/>
        <w:t>5</w:t>
      </w:r>
      <w:r w:rsidR="00A46FA6" w:rsidRPr="00922900">
        <w:t>.1</w:t>
      </w:r>
      <w:r w:rsidR="00EB031E">
        <w:t>4</w:t>
      </w:r>
      <w:r w:rsidR="006E4859" w:rsidRPr="00922900">
        <w:t>.1</w:t>
      </w:r>
      <w:r w:rsidR="00405259" w:rsidRPr="00922900">
        <w:t>.</w:t>
      </w:r>
      <w:r w:rsidR="006E4859" w:rsidRPr="00922900">
        <w:t xml:space="preserve"> </w:t>
      </w:r>
      <w:r w:rsidR="00922900">
        <w:t xml:space="preserve"> </w:t>
      </w:r>
      <w:r w:rsidR="00A46FA6" w:rsidRPr="00922900">
        <w:t>LIBERAÇÃO DO SEGMENTO BR-</w:t>
      </w:r>
      <w:r w:rsidR="000F2444" w:rsidRPr="00922900">
        <w:t>2D</w:t>
      </w:r>
      <w:bookmarkEnd w:id="113"/>
      <w:bookmarkEnd w:id="114"/>
      <w:bookmarkEnd w:id="115"/>
    </w:p>
    <w:p w14:paraId="3F4B9EF3" w14:textId="77777777" w:rsidR="00A46FA6" w:rsidRDefault="00A46FA6">
      <w:pPr>
        <w:pStyle w:val="Ttulo5"/>
        <w:ind w:left="851" w:hanging="851"/>
        <w:jc w:val="both"/>
        <w:rPr>
          <w:b/>
        </w:rPr>
      </w:pPr>
    </w:p>
    <w:p w14:paraId="3F4B9EF4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EF5" w14:textId="77777777" w:rsidR="00A46FA6" w:rsidRDefault="00FC7533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1</w:t>
      </w:r>
      <w:r w:rsidR="003B5B95">
        <w:rPr>
          <w:rFonts w:ascii="Arial" w:hAnsi="Arial"/>
          <w:sz w:val="24"/>
        </w:rPr>
        <w:t>4</w:t>
      </w:r>
      <w:r w:rsidR="00A46FA6">
        <w:rPr>
          <w:rFonts w:ascii="Arial" w:hAnsi="Arial"/>
          <w:sz w:val="24"/>
          <w:vertAlign w:val="superscript"/>
        </w:rPr>
        <w:t>a</w:t>
      </w:r>
      <w:r w:rsidR="00947234">
        <w:rPr>
          <w:rFonts w:ascii="Arial" w:hAnsi="Arial"/>
          <w:sz w:val="24"/>
        </w:rPr>
        <w:t xml:space="preserve"> </w:t>
      </w:r>
      <w:r w:rsidR="00A46FA6">
        <w:rPr>
          <w:rFonts w:ascii="Arial" w:hAnsi="Arial"/>
          <w:sz w:val="24"/>
        </w:rPr>
        <w:t xml:space="preserve"> MODALIDADE ALTERNATIVA</w:t>
      </w:r>
    </w:p>
    <w:p w14:paraId="3F4B9EF6" w14:textId="77777777" w:rsidR="00A46FA6" w:rsidRDefault="00A46FA6">
      <w:pPr>
        <w:rPr>
          <w:rFonts w:ascii="Arial" w:hAnsi="Arial"/>
          <w:sz w:val="24"/>
        </w:rPr>
      </w:pPr>
    </w:p>
    <w:p w14:paraId="3F4B9EF7" w14:textId="77777777" w:rsidR="00A46FA6" w:rsidRDefault="00A46FA6">
      <w:pPr>
        <w:rPr>
          <w:rFonts w:ascii="Arial" w:hAnsi="Arial"/>
          <w:sz w:val="24"/>
        </w:rPr>
      </w:pPr>
    </w:p>
    <w:p w14:paraId="3F4B9EF8" w14:textId="77777777" w:rsidR="004E32AE" w:rsidRDefault="004E32AE" w:rsidP="004E32AE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9EF9" w14:textId="77777777" w:rsidR="004E32AE" w:rsidRDefault="004E32AE" w:rsidP="004E32AE">
      <w:pPr>
        <w:rPr>
          <w:rFonts w:ascii="Arial" w:hAnsi="Arial"/>
          <w:sz w:val="24"/>
        </w:rPr>
      </w:pPr>
    </w:p>
    <w:p w14:paraId="3F4B9EFA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</w:t>
      </w:r>
      <w:r w:rsidR="00A25813">
        <w:rPr>
          <w:rFonts w:ascii="Arial" w:hAnsi="Arial"/>
          <w:sz w:val="24"/>
        </w:rPr>
        <w:t>212</w:t>
      </w:r>
    </w:p>
    <w:p w14:paraId="3F4B9EFB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</w:t>
      </w:r>
      <w:r w:rsidR="00A25813">
        <w:rPr>
          <w:rFonts w:ascii="Arial" w:hAnsi="Arial"/>
          <w:sz w:val="24"/>
        </w:rPr>
        <w:t>210</w:t>
      </w:r>
    </w:p>
    <w:p w14:paraId="3F4B9EFC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</w:t>
      </w:r>
      <w:r w:rsidR="00A25813">
        <w:rPr>
          <w:rFonts w:ascii="Arial" w:hAnsi="Arial"/>
          <w:sz w:val="24"/>
        </w:rPr>
        <w:t>190</w:t>
      </w:r>
    </w:p>
    <w:p w14:paraId="3F4B9EFD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</w:t>
      </w:r>
      <w:r w:rsidR="00A25813">
        <w:rPr>
          <w:rFonts w:ascii="Arial" w:hAnsi="Arial"/>
          <w:sz w:val="24"/>
        </w:rPr>
        <w:t>188</w:t>
      </w:r>
    </w:p>
    <w:p w14:paraId="3F4B9EFE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-214</w:t>
      </w:r>
    </w:p>
    <w:p w14:paraId="3F4B9EFF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-216</w:t>
      </w:r>
    </w:p>
    <w:p w14:paraId="3F4B9F00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4E32AE">
        <w:rPr>
          <w:rFonts w:ascii="Arial" w:hAnsi="Arial"/>
          <w:sz w:val="24"/>
        </w:rPr>
        <w:t>24-3 e 5</w:t>
      </w:r>
    </w:p>
    <w:p w14:paraId="3F4B9F01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-248 e 244</w:t>
      </w:r>
    </w:p>
    <w:p w14:paraId="3F4B9F02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-246 e 248</w:t>
      </w:r>
    </w:p>
    <w:p w14:paraId="3F4B9F03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4E32AE">
        <w:rPr>
          <w:rFonts w:ascii="Arial" w:hAnsi="Arial"/>
          <w:sz w:val="24"/>
        </w:rPr>
        <w:t>24-3</w:t>
      </w:r>
    </w:p>
    <w:p w14:paraId="3F4B9F04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-216</w:t>
      </w:r>
    </w:p>
    <w:p w14:paraId="3F4B9F05" w14:textId="77777777" w:rsidR="004E32AE" w:rsidRDefault="00687FB5" w:rsidP="00F542BF">
      <w:pPr>
        <w:numPr>
          <w:ilvl w:val="0"/>
          <w:numId w:val="3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-214 e 230</w:t>
      </w:r>
    </w:p>
    <w:p w14:paraId="3F4B9F06" w14:textId="77777777" w:rsidR="004E32AE" w:rsidRDefault="004E32AE" w:rsidP="004E32AE">
      <w:pPr>
        <w:spacing w:before="60" w:after="60"/>
        <w:rPr>
          <w:rFonts w:ascii="Arial" w:hAnsi="Arial"/>
          <w:sz w:val="24"/>
        </w:rPr>
      </w:pPr>
    </w:p>
    <w:p w14:paraId="3F4B9F07" w14:textId="77777777" w:rsidR="00576B28" w:rsidRDefault="00576B28" w:rsidP="004E32AE">
      <w:pPr>
        <w:spacing w:before="60" w:after="60"/>
        <w:rPr>
          <w:rFonts w:ascii="Arial" w:hAnsi="Arial"/>
          <w:sz w:val="24"/>
        </w:rPr>
      </w:pPr>
    </w:p>
    <w:p w14:paraId="3F4B9F08" w14:textId="77777777" w:rsidR="004E32AE" w:rsidRDefault="004E32AE" w:rsidP="004E32AE">
      <w:pPr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NORMALIZAÇÃO:</w:t>
      </w:r>
      <w:r>
        <w:rPr>
          <w:rFonts w:ascii="Arial" w:hAnsi="Arial"/>
          <w:b/>
          <w:sz w:val="24"/>
        </w:rPr>
        <w:tab/>
      </w:r>
    </w:p>
    <w:p w14:paraId="3F4B9F09" w14:textId="77777777" w:rsidR="004E32AE" w:rsidRDefault="004E32AE" w:rsidP="004E32AE">
      <w:pPr>
        <w:rPr>
          <w:rFonts w:ascii="Arial" w:hAnsi="Arial"/>
          <w:sz w:val="24"/>
        </w:rPr>
      </w:pPr>
    </w:p>
    <w:p w14:paraId="3F4B9F0A" w14:textId="77777777" w:rsidR="004E32AE" w:rsidRDefault="00687FB5" w:rsidP="004B6FE7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-230 e 214</w:t>
      </w:r>
    </w:p>
    <w:p w14:paraId="3F4B9F0B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-216</w:t>
      </w:r>
    </w:p>
    <w:p w14:paraId="3F4B9F0C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4E32AE">
        <w:rPr>
          <w:rFonts w:ascii="Arial" w:hAnsi="Arial"/>
          <w:sz w:val="24"/>
        </w:rPr>
        <w:t>24-3</w:t>
      </w:r>
    </w:p>
    <w:p w14:paraId="3F4B9F0D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-248 e 246</w:t>
      </w:r>
    </w:p>
    <w:p w14:paraId="3F4B9F0E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-244, 248</w:t>
      </w:r>
    </w:p>
    <w:p w14:paraId="3F4B9F0F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4E32AE">
        <w:rPr>
          <w:rFonts w:ascii="Arial" w:hAnsi="Arial"/>
          <w:sz w:val="24"/>
        </w:rPr>
        <w:t>24-5 e 3</w:t>
      </w:r>
    </w:p>
    <w:p w14:paraId="3F4B9F10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-216</w:t>
      </w:r>
    </w:p>
    <w:p w14:paraId="3F4B9F11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-214</w:t>
      </w:r>
    </w:p>
    <w:p w14:paraId="3F4B9F12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</w:t>
      </w:r>
      <w:r w:rsidR="00A25813">
        <w:rPr>
          <w:rFonts w:ascii="Arial" w:hAnsi="Arial"/>
          <w:sz w:val="24"/>
        </w:rPr>
        <w:t>188</w:t>
      </w:r>
    </w:p>
    <w:p w14:paraId="3F4B9F13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</w:t>
      </w:r>
      <w:r w:rsidR="00A25813">
        <w:rPr>
          <w:rFonts w:ascii="Arial" w:hAnsi="Arial"/>
          <w:sz w:val="24"/>
        </w:rPr>
        <w:t>190</w:t>
      </w:r>
    </w:p>
    <w:p w14:paraId="3F4B9F14" w14:textId="77777777" w:rsidR="000F2444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4E32AE">
        <w:rPr>
          <w:rFonts w:ascii="Arial" w:hAnsi="Arial"/>
          <w:sz w:val="24"/>
        </w:rPr>
        <w:t>-</w:t>
      </w:r>
      <w:r w:rsidR="00A25813">
        <w:rPr>
          <w:rFonts w:ascii="Arial" w:hAnsi="Arial"/>
          <w:sz w:val="24"/>
        </w:rPr>
        <w:t>210</w:t>
      </w:r>
    </w:p>
    <w:p w14:paraId="3F4B9F15" w14:textId="77777777" w:rsidR="004E32AE" w:rsidRDefault="00687FB5" w:rsidP="00F542BF">
      <w:pPr>
        <w:numPr>
          <w:ilvl w:val="0"/>
          <w:numId w:val="32"/>
        </w:numPr>
        <w:spacing w:before="60" w:after="60"/>
        <w:ind w:hanging="436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0F2444">
        <w:rPr>
          <w:rFonts w:ascii="Arial" w:hAnsi="Arial"/>
          <w:sz w:val="24"/>
        </w:rPr>
        <w:t>-</w:t>
      </w:r>
      <w:r w:rsidR="00A25813">
        <w:rPr>
          <w:rFonts w:ascii="Arial" w:hAnsi="Arial"/>
          <w:sz w:val="24"/>
        </w:rPr>
        <w:t>212</w:t>
      </w:r>
    </w:p>
    <w:p w14:paraId="3F4B9F16" w14:textId="77777777" w:rsidR="00A46FA6" w:rsidRDefault="00A46FA6" w:rsidP="00AF55B3">
      <w:pPr>
        <w:ind w:hanging="436"/>
        <w:jc w:val="center"/>
        <w:rPr>
          <w:rFonts w:ascii="Arial" w:hAnsi="Arial"/>
          <w:sz w:val="24"/>
        </w:rPr>
        <w:sectPr w:rsidR="00A46FA6" w:rsidSect="00C302FD">
          <w:headerReference w:type="even" r:id="rId117"/>
          <w:headerReference w:type="default" r:id="rId118"/>
          <w:headerReference w:type="first" r:id="rId119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F17" w14:textId="77777777" w:rsidR="00A46FA6" w:rsidRPr="006E4859" w:rsidRDefault="006E4859" w:rsidP="00A85CD8">
      <w:pPr>
        <w:pStyle w:val="Ttulo2"/>
        <w:ind w:firstLine="284"/>
      </w:pPr>
      <w:bookmarkStart w:id="116" w:name="_Toc513533795"/>
      <w:bookmarkStart w:id="117" w:name="_Toc136595535"/>
      <w:r w:rsidRPr="006E4859">
        <w:lastRenderedPageBreak/>
        <w:t>5.1</w:t>
      </w:r>
      <w:r w:rsidR="00EB031E">
        <w:t>5</w:t>
      </w:r>
      <w:r w:rsidR="00922900">
        <w:t xml:space="preserve">. </w:t>
      </w:r>
      <w:r w:rsidRPr="006E4859">
        <w:t xml:space="preserve"> </w:t>
      </w:r>
      <w:r w:rsidR="00356B2D" w:rsidRPr="006E4859">
        <w:t>LIBERAÇÃO DO SEGMENTO BR-</w:t>
      </w:r>
      <w:r w:rsidR="001121F0" w:rsidRPr="006E4859">
        <w:t>3D</w:t>
      </w:r>
      <w:r w:rsidR="00356B2D" w:rsidRPr="006E4859">
        <w:t xml:space="preserve"> – 1</w:t>
      </w:r>
      <w:r w:rsidR="003B5B95" w:rsidRPr="006E4859">
        <w:t>5</w:t>
      </w:r>
      <w:r w:rsidR="00050124">
        <w:t>ª</w:t>
      </w:r>
      <w:r w:rsidR="00356B2D" w:rsidRPr="006E4859">
        <w:t xml:space="preserve"> MODALIDADE</w:t>
      </w:r>
      <w:bookmarkEnd w:id="116"/>
      <w:bookmarkEnd w:id="117"/>
    </w:p>
    <w:p w14:paraId="3F4B9F18" w14:textId="77777777" w:rsidR="00FE3DFE" w:rsidRPr="00FE3DFE" w:rsidRDefault="00FE3DFE" w:rsidP="00FE3DFE"/>
    <w:p w14:paraId="3F4B9F19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1A" w14:textId="77777777" w:rsidR="00A46FA6" w:rsidRDefault="00A46FA6">
      <w:pPr>
        <w:jc w:val="center"/>
        <w:rPr>
          <w:rFonts w:ascii="Arial" w:hAnsi="Arial"/>
          <w:noProof/>
          <w:sz w:val="24"/>
        </w:rPr>
      </w:pPr>
    </w:p>
    <w:p w14:paraId="3F4B9F1B" w14:textId="73D28728" w:rsidR="009C19E8" w:rsidRDefault="00647497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6E97F02E" wp14:editId="6C7F0ECC">
            <wp:extent cx="9361170" cy="4449445"/>
            <wp:effectExtent l="0" t="0" r="0" b="8255"/>
            <wp:docPr id="26" name="Imagem 2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 com confiança média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F1C" w14:textId="77777777" w:rsidR="00A46FA6" w:rsidRDefault="00A46FA6">
      <w:pPr>
        <w:jc w:val="center"/>
        <w:rPr>
          <w:rFonts w:ascii="Arial" w:hAnsi="Arial"/>
          <w:sz w:val="24"/>
        </w:rPr>
        <w:sectPr w:rsidR="00A46FA6" w:rsidSect="00C302FD">
          <w:headerReference w:type="even" r:id="rId121"/>
          <w:headerReference w:type="default" r:id="rId122"/>
          <w:headerReference w:type="first" r:id="rId123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F1D" w14:textId="77777777" w:rsidR="00A46FA6" w:rsidRPr="00C11335" w:rsidRDefault="002B6E91" w:rsidP="00A85CD8">
      <w:pPr>
        <w:pStyle w:val="Ttulo2"/>
        <w:ind w:firstLine="720"/>
      </w:pPr>
      <w:bookmarkStart w:id="118" w:name="_Toc513533796"/>
      <w:bookmarkStart w:id="119" w:name="_Toc513555624"/>
      <w:bookmarkStart w:id="120" w:name="_Toc136595536"/>
      <w:r w:rsidRPr="00C11335">
        <w:lastRenderedPageBreak/>
        <w:t>5</w:t>
      </w:r>
      <w:r w:rsidR="00A46FA6" w:rsidRPr="00C11335">
        <w:t>.1</w:t>
      </w:r>
      <w:r w:rsidR="00EB031E" w:rsidRPr="00C11335">
        <w:t>5</w:t>
      </w:r>
      <w:r w:rsidR="006E4859" w:rsidRPr="00C11335">
        <w:t>.1</w:t>
      </w:r>
      <w:r w:rsidR="00405259" w:rsidRPr="00C11335">
        <w:t>.</w:t>
      </w:r>
      <w:r w:rsidR="006E4859" w:rsidRPr="00C11335">
        <w:t xml:space="preserve"> </w:t>
      </w:r>
      <w:r w:rsidR="00922900" w:rsidRPr="00C11335">
        <w:t xml:space="preserve"> </w:t>
      </w:r>
      <w:r w:rsidR="00A46FA6" w:rsidRPr="00C11335">
        <w:t>LIBERAÇÃO DO SEGMENTO BR-</w:t>
      </w:r>
      <w:r w:rsidR="000F2444" w:rsidRPr="00C11335">
        <w:t>3D</w:t>
      </w:r>
      <w:bookmarkEnd w:id="118"/>
      <w:bookmarkEnd w:id="119"/>
      <w:bookmarkEnd w:id="120"/>
    </w:p>
    <w:p w14:paraId="3F4B9F1E" w14:textId="77777777" w:rsidR="00A46FA6" w:rsidRPr="00C11335" w:rsidRDefault="00A46FA6">
      <w:pPr>
        <w:pStyle w:val="Ttulo5"/>
        <w:ind w:left="851" w:hanging="851"/>
        <w:jc w:val="both"/>
        <w:rPr>
          <w:b/>
        </w:rPr>
      </w:pPr>
    </w:p>
    <w:p w14:paraId="3F4B9F1F" w14:textId="77777777" w:rsidR="00A46FA6" w:rsidRPr="00C11335" w:rsidRDefault="00A46FA6">
      <w:pPr>
        <w:jc w:val="center"/>
        <w:rPr>
          <w:rFonts w:ascii="Arial" w:hAnsi="Arial"/>
          <w:sz w:val="24"/>
        </w:rPr>
      </w:pPr>
    </w:p>
    <w:p w14:paraId="3F4B9F20" w14:textId="77777777" w:rsidR="00A46FA6" w:rsidRPr="00C11335" w:rsidRDefault="00A46FA6">
      <w:pPr>
        <w:jc w:val="center"/>
        <w:rPr>
          <w:rFonts w:ascii="Arial" w:hAnsi="Arial"/>
          <w:sz w:val="24"/>
        </w:rPr>
      </w:pPr>
    </w:p>
    <w:p w14:paraId="3F4B9F21" w14:textId="77777777" w:rsidR="00A46FA6" w:rsidRPr="00C11335" w:rsidRDefault="00E90505">
      <w:pPr>
        <w:numPr>
          <w:ilvl w:val="0"/>
          <w:numId w:val="1"/>
        </w:numPr>
        <w:rPr>
          <w:rFonts w:ascii="Arial" w:hAnsi="Arial"/>
          <w:sz w:val="24"/>
        </w:rPr>
      </w:pPr>
      <w:r w:rsidRPr="00C11335">
        <w:rPr>
          <w:rFonts w:ascii="Arial" w:hAnsi="Arial"/>
          <w:sz w:val="24"/>
        </w:rPr>
        <w:t>1</w:t>
      </w:r>
      <w:r w:rsidR="003B5B95" w:rsidRPr="00C11335">
        <w:rPr>
          <w:rFonts w:ascii="Arial" w:hAnsi="Arial"/>
          <w:sz w:val="24"/>
        </w:rPr>
        <w:t>5</w:t>
      </w:r>
      <w:r w:rsidR="00A46FA6" w:rsidRPr="00C11335">
        <w:rPr>
          <w:rFonts w:ascii="Arial" w:hAnsi="Arial"/>
          <w:sz w:val="24"/>
          <w:vertAlign w:val="superscript"/>
        </w:rPr>
        <w:t>a</w:t>
      </w:r>
      <w:r w:rsidR="00A46FA6" w:rsidRPr="00C11335">
        <w:rPr>
          <w:rFonts w:ascii="Arial" w:hAnsi="Arial"/>
          <w:sz w:val="24"/>
        </w:rPr>
        <w:t xml:space="preserve">     MODALIDADE ALTERNATIVA</w:t>
      </w:r>
    </w:p>
    <w:p w14:paraId="3F4B9F22" w14:textId="77777777" w:rsidR="00A46FA6" w:rsidRPr="00C11335" w:rsidRDefault="00A46FA6">
      <w:pPr>
        <w:rPr>
          <w:rFonts w:ascii="Arial" w:hAnsi="Arial"/>
          <w:sz w:val="24"/>
        </w:rPr>
      </w:pPr>
    </w:p>
    <w:p w14:paraId="3F4B9F23" w14:textId="77777777" w:rsidR="00A46FA6" w:rsidRPr="00C11335" w:rsidRDefault="00A46FA6">
      <w:pPr>
        <w:rPr>
          <w:rFonts w:ascii="Arial" w:hAnsi="Arial"/>
          <w:sz w:val="24"/>
        </w:rPr>
      </w:pPr>
    </w:p>
    <w:p w14:paraId="3F4B9F24" w14:textId="77777777" w:rsidR="000F2444" w:rsidRPr="00C11335" w:rsidRDefault="000F2444" w:rsidP="000F2444">
      <w:pPr>
        <w:rPr>
          <w:rFonts w:ascii="Arial" w:hAnsi="Arial"/>
          <w:sz w:val="24"/>
        </w:rPr>
      </w:pPr>
      <w:r w:rsidRPr="00C11335">
        <w:rPr>
          <w:rFonts w:ascii="Arial" w:hAnsi="Arial"/>
          <w:b/>
          <w:sz w:val="24"/>
        </w:rPr>
        <w:t>LIBERAÇÃO:</w:t>
      </w:r>
      <w:r w:rsidRPr="00C11335">
        <w:rPr>
          <w:rFonts w:ascii="Arial" w:hAnsi="Arial"/>
          <w:sz w:val="24"/>
        </w:rPr>
        <w:t xml:space="preserve"> </w:t>
      </w:r>
    </w:p>
    <w:p w14:paraId="3F4B9F25" w14:textId="77777777" w:rsidR="000F2444" w:rsidRPr="00C11335" w:rsidRDefault="000F2444" w:rsidP="000F2444">
      <w:pPr>
        <w:rPr>
          <w:rFonts w:ascii="Arial" w:hAnsi="Arial"/>
          <w:sz w:val="24"/>
        </w:rPr>
      </w:pPr>
    </w:p>
    <w:p w14:paraId="3F4B9F26" w14:textId="77777777" w:rsidR="00DD5080" w:rsidRPr="00C11335" w:rsidRDefault="00687FB5" w:rsidP="00F542BF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C11335">
        <w:rPr>
          <w:rFonts w:ascii="Arial" w:hAnsi="Arial"/>
          <w:sz w:val="24"/>
        </w:rPr>
        <w:t xml:space="preserve"> 10529</w:t>
      </w:r>
      <w:r w:rsidR="000F2444" w:rsidRPr="00C11335">
        <w:rPr>
          <w:rFonts w:ascii="Arial" w:hAnsi="Arial"/>
          <w:sz w:val="24"/>
        </w:rPr>
        <w:t>-</w:t>
      </w:r>
      <w:r w:rsidR="00DD5080" w:rsidRPr="00C11335">
        <w:rPr>
          <w:rFonts w:ascii="Arial" w:hAnsi="Arial"/>
          <w:sz w:val="24"/>
        </w:rPr>
        <w:t>190</w:t>
      </w:r>
    </w:p>
    <w:p w14:paraId="3F4B9F27" w14:textId="77777777" w:rsidR="00DD5080" w:rsidRDefault="00F632F6" w:rsidP="00F542BF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DD5080" w:rsidRPr="00C11335">
        <w:rPr>
          <w:rFonts w:ascii="Arial" w:hAnsi="Arial"/>
          <w:sz w:val="24"/>
        </w:rPr>
        <w:t xml:space="preserve"> 10529-188</w:t>
      </w:r>
    </w:p>
    <w:p w14:paraId="3FF2FD78" w14:textId="6115FD8D" w:rsidR="003C09DF" w:rsidRPr="00C11335" w:rsidRDefault="003C09DF" w:rsidP="003C09DF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Pr="00C11335">
        <w:rPr>
          <w:rFonts w:ascii="Arial" w:hAnsi="Arial"/>
          <w:sz w:val="24"/>
        </w:rPr>
        <w:t xml:space="preserve"> 10529-</w:t>
      </w:r>
      <w:r>
        <w:rPr>
          <w:rFonts w:ascii="Arial" w:hAnsi="Arial"/>
          <w:sz w:val="24"/>
        </w:rPr>
        <w:t>212</w:t>
      </w:r>
    </w:p>
    <w:p w14:paraId="6B5BE87D" w14:textId="32234B7C" w:rsidR="003C09DF" w:rsidRPr="003C09DF" w:rsidRDefault="003C09DF" w:rsidP="0067348C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 w:rsidRPr="003C09DF">
        <w:rPr>
          <w:rFonts w:ascii="Arial" w:hAnsi="Arial"/>
          <w:sz w:val="24"/>
        </w:rPr>
        <w:t>BAU: ABRIR 10529-210</w:t>
      </w:r>
    </w:p>
    <w:p w14:paraId="3F4B9F28" w14:textId="77777777" w:rsidR="000F2444" w:rsidRPr="00C11335" w:rsidRDefault="00F632F6" w:rsidP="00F542BF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DD5080" w:rsidRPr="00C11335">
        <w:rPr>
          <w:rFonts w:ascii="Arial" w:hAnsi="Arial"/>
          <w:sz w:val="24"/>
        </w:rPr>
        <w:t xml:space="preserve"> 10529-214</w:t>
      </w:r>
    </w:p>
    <w:p w14:paraId="3F4B9F29" w14:textId="77777777" w:rsidR="00DD5080" w:rsidRPr="00C11335" w:rsidRDefault="00687FB5" w:rsidP="00F542BF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C11335">
        <w:rPr>
          <w:rFonts w:ascii="Arial" w:hAnsi="Arial"/>
          <w:sz w:val="24"/>
        </w:rPr>
        <w:t xml:space="preserve"> 10529</w:t>
      </w:r>
      <w:r w:rsidR="000F2444" w:rsidRPr="00C11335">
        <w:rPr>
          <w:rFonts w:ascii="Arial" w:hAnsi="Arial"/>
          <w:sz w:val="24"/>
        </w:rPr>
        <w:t>-</w:t>
      </w:r>
      <w:r w:rsidR="00DD5080" w:rsidRPr="00C11335">
        <w:rPr>
          <w:rFonts w:ascii="Arial" w:hAnsi="Arial"/>
          <w:sz w:val="24"/>
        </w:rPr>
        <w:t>216</w:t>
      </w:r>
    </w:p>
    <w:p w14:paraId="3F4B9F2A" w14:textId="03C659F1" w:rsidR="00DD5080" w:rsidRPr="00C11335" w:rsidRDefault="00F632F6" w:rsidP="00F542BF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C14911">
        <w:rPr>
          <w:rFonts w:ascii="Arial" w:hAnsi="Arial"/>
          <w:sz w:val="24"/>
        </w:rPr>
        <w:t xml:space="preserve"> 10524-3 </w:t>
      </w:r>
      <w:r w:rsidR="00481B7D">
        <w:rPr>
          <w:rFonts w:ascii="Arial" w:hAnsi="Arial"/>
          <w:sz w:val="24"/>
        </w:rPr>
        <w:t>e 5</w:t>
      </w:r>
    </w:p>
    <w:p w14:paraId="3F4B9F2B" w14:textId="77777777" w:rsidR="000F2444" w:rsidRPr="00C11335" w:rsidRDefault="00F632F6" w:rsidP="00F542BF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DD5080" w:rsidRPr="00C11335">
        <w:rPr>
          <w:rFonts w:ascii="Arial" w:hAnsi="Arial"/>
          <w:sz w:val="24"/>
        </w:rPr>
        <w:t xml:space="preserve"> 10529-</w:t>
      </w:r>
      <w:r w:rsidR="000F2444" w:rsidRPr="00C11335">
        <w:rPr>
          <w:rFonts w:ascii="Arial" w:hAnsi="Arial"/>
          <w:sz w:val="24"/>
        </w:rPr>
        <w:t>248</w:t>
      </w:r>
    </w:p>
    <w:p w14:paraId="3F4B9F2C" w14:textId="172AFE8C" w:rsidR="00DD5080" w:rsidRPr="00C11335" w:rsidRDefault="00F632F6" w:rsidP="00F542BF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C14911">
        <w:rPr>
          <w:rFonts w:ascii="Arial" w:hAnsi="Arial"/>
          <w:sz w:val="24"/>
        </w:rPr>
        <w:t xml:space="preserve"> 10524-</w:t>
      </w:r>
      <w:r w:rsidR="003C09DF">
        <w:rPr>
          <w:rFonts w:ascii="Arial" w:hAnsi="Arial"/>
          <w:sz w:val="24"/>
        </w:rPr>
        <w:t>5 e 3</w:t>
      </w:r>
    </w:p>
    <w:p w14:paraId="3F4B9F2D" w14:textId="77777777" w:rsidR="000F2444" w:rsidRPr="00C11335" w:rsidRDefault="000F2444" w:rsidP="000F2444">
      <w:pPr>
        <w:spacing w:before="60" w:after="60"/>
        <w:rPr>
          <w:rFonts w:ascii="Arial" w:hAnsi="Arial"/>
          <w:sz w:val="24"/>
        </w:rPr>
      </w:pPr>
    </w:p>
    <w:p w14:paraId="3F4B9F2E" w14:textId="77777777" w:rsidR="000F2444" w:rsidRPr="00C11335" w:rsidRDefault="000F2444" w:rsidP="000F2444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 w:rsidRPr="00C11335">
        <w:rPr>
          <w:b/>
          <w:i/>
          <w:sz w:val="22"/>
          <w:szCs w:val="22"/>
        </w:rPr>
        <w:t>OBS.:</w:t>
      </w:r>
      <w:r w:rsidRPr="00C11335">
        <w:rPr>
          <w:b/>
          <w:i/>
          <w:sz w:val="22"/>
          <w:szCs w:val="22"/>
        </w:rPr>
        <w:tab/>
        <w:t xml:space="preserve">DEVERÁ SER ACOMPANHADO O CARREGAMENTO NO </w:t>
      </w:r>
      <w:r w:rsidR="006D5388" w:rsidRPr="00C11335">
        <w:rPr>
          <w:b/>
          <w:i/>
          <w:sz w:val="22"/>
          <w:szCs w:val="22"/>
        </w:rPr>
        <w:t>TV-1</w:t>
      </w:r>
      <w:r w:rsidRPr="00C11335">
        <w:rPr>
          <w:b/>
          <w:i/>
          <w:sz w:val="22"/>
          <w:szCs w:val="22"/>
        </w:rPr>
        <w:t xml:space="preserve"> DO 10524-3 DA SE BAURU.</w:t>
      </w:r>
    </w:p>
    <w:p w14:paraId="3F4B9F2F" w14:textId="77777777" w:rsidR="000F2444" w:rsidRPr="00C11335" w:rsidRDefault="000F2444" w:rsidP="000F2444">
      <w:pPr>
        <w:spacing w:before="60" w:after="60"/>
        <w:rPr>
          <w:rFonts w:ascii="Arial" w:hAnsi="Arial"/>
          <w:sz w:val="24"/>
        </w:rPr>
      </w:pPr>
    </w:p>
    <w:p w14:paraId="3F4B9F30" w14:textId="77777777" w:rsidR="000F2444" w:rsidRPr="00C11335" w:rsidRDefault="000F2444" w:rsidP="000F2444">
      <w:pPr>
        <w:spacing w:before="60" w:after="60"/>
        <w:rPr>
          <w:rFonts w:ascii="Arial" w:hAnsi="Arial"/>
          <w:sz w:val="24"/>
        </w:rPr>
      </w:pPr>
    </w:p>
    <w:p w14:paraId="3F4B9F31" w14:textId="77777777" w:rsidR="000F2444" w:rsidRPr="00C11335" w:rsidRDefault="000F2444" w:rsidP="000F2444">
      <w:pPr>
        <w:rPr>
          <w:rFonts w:ascii="Arial" w:hAnsi="Arial"/>
          <w:b/>
          <w:sz w:val="24"/>
        </w:rPr>
      </w:pPr>
      <w:r w:rsidRPr="00C11335">
        <w:rPr>
          <w:rFonts w:ascii="Arial" w:hAnsi="Arial"/>
          <w:b/>
          <w:sz w:val="24"/>
        </w:rPr>
        <w:t>NORMALIZAÇÃO:</w:t>
      </w:r>
      <w:r w:rsidRPr="00C11335">
        <w:rPr>
          <w:rFonts w:ascii="Arial" w:hAnsi="Arial"/>
          <w:b/>
          <w:sz w:val="24"/>
        </w:rPr>
        <w:tab/>
      </w:r>
    </w:p>
    <w:p w14:paraId="3F4B9F32" w14:textId="77777777" w:rsidR="000F2444" w:rsidRPr="00C11335" w:rsidRDefault="000F2444" w:rsidP="000F2444">
      <w:pPr>
        <w:rPr>
          <w:rFonts w:ascii="Arial" w:hAnsi="Arial"/>
          <w:sz w:val="24"/>
        </w:rPr>
      </w:pPr>
    </w:p>
    <w:p w14:paraId="3F4B9F33" w14:textId="6727C640" w:rsidR="00DD5080" w:rsidRPr="00C11335" w:rsidRDefault="00F632F6" w:rsidP="00A169A4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C14911">
        <w:rPr>
          <w:rFonts w:ascii="Arial" w:hAnsi="Arial"/>
          <w:sz w:val="24"/>
        </w:rPr>
        <w:t xml:space="preserve"> 10524-3 </w:t>
      </w:r>
      <w:r w:rsidR="002E3D6F">
        <w:rPr>
          <w:rFonts w:ascii="Arial" w:hAnsi="Arial"/>
          <w:sz w:val="24"/>
        </w:rPr>
        <w:t>e 5</w:t>
      </w:r>
    </w:p>
    <w:p w14:paraId="3F4B9F34" w14:textId="77777777" w:rsidR="000F2444" w:rsidRPr="00C11335" w:rsidRDefault="00687FB5" w:rsidP="00A169A4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C11335">
        <w:rPr>
          <w:rFonts w:ascii="Arial" w:hAnsi="Arial"/>
          <w:sz w:val="24"/>
        </w:rPr>
        <w:t xml:space="preserve"> 10529</w:t>
      </w:r>
      <w:r w:rsidR="000F2444" w:rsidRPr="00C11335">
        <w:rPr>
          <w:rFonts w:ascii="Arial" w:hAnsi="Arial"/>
          <w:sz w:val="24"/>
        </w:rPr>
        <w:t>-</w:t>
      </w:r>
      <w:r w:rsidR="00692424" w:rsidRPr="00C11335">
        <w:rPr>
          <w:rFonts w:ascii="Arial" w:hAnsi="Arial"/>
          <w:sz w:val="24"/>
        </w:rPr>
        <w:t>248</w:t>
      </w:r>
    </w:p>
    <w:p w14:paraId="3F4B9F35" w14:textId="42BE3720" w:rsidR="00DD5080" w:rsidRPr="00C11335" w:rsidRDefault="00F632F6" w:rsidP="00A169A4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C14911">
        <w:rPr>
          <w:rFonts w:ascii="Arial" w:hAnsi="Arial"/>
          <w:sz w:val="24"/>
        </w:rPr>
        <w:t xml:space="preserve"> 10524-</w:t>
      </w:r>
      <w:r w:rsidR="002E3D6F">
        <w:rPr>
          <w:rFonts w:ascii="Arial" w:hAnsi="Arial"/>
          <w:sz w:val="24"/>
        </w:rPr>
        <w:t xml:space="preserve">5 e </w:t>
      </w:r>
      <w:r w:rsidR="00DD5080" w:rsidRPr="00C11335">
        <w:rPr>
          <w:rFonts w:ascii="Arial" w:hAnsi="Arial"/>
          <w:sz w:val="24"/>
        </w:rPr>
        <w:t>3</w:t>
      </w:r>
    </w:p>
    <w:p w14:paraId="3F4B9F36" w14:textId="77777777" w:rsidR="00DD5080" w:rsidRPr="00C11335" w:rsidRDefault="00F632F6" w:rsidP="00A169A4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DD5080" w:rsidRPr="00C11335">
        <w:rPr>
          <w:rFonts w:ascii="Arial" w:hAnsi="Arial"/>
          <w:sz w:val="24"/>
        </w:rPr>
        <w:t xml:space="preserve"> 10529-216</w:t>
      </w:r>
    </w:p>
    <w:p w14:paraId="3F4B9F37" w14:textId="77777777" w:rsidR="000F2444" w:rsidRPr="00C11335" w:rsidRDefault="00687FB5" w:rsidP="00A169A4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C11335">
        <w:rPr>
          <w:rFonts w:ascii="Arial" w:hAnsi="Arial"/>
          <w:sz w:val="24"/>
        </w:rPr>
        <w:t xml:space="preserve"> 10529</w:t>
      </w:r>
      <w:r w:rsidR="000F2444" w:rsidRPr="00C11335">
        <w:rPr>
          <w:rFonts w:ascii="Arial" w:hAnsi="Arial"/>
          <w:sz w:val="24"/>
        </w:rPr>
        <w:t>-</w:t>
      </w:r>
      <w:r w:rsidR="00D94E31" w:rsidRPr="00C11335">
        <w:rPr>
          <w:rFonts w:ascii="Arial" w:hAnsi="Arial"/>
          <w:sz w:val="24"/>
        </w:rPr>
        <w:t>214</w:t>
      </w:r>
    </w:p>
    <w:p w14:paraId="3F4B9F38" w14:textId="070493DD" w:rsidR="00DD5080" w:rsidRPr="00C11335" w:rsidRDefault="00F632F6" w:rsidP="00A169A4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DD5080" w:rsidRPr="00C11335">
        <w:rPr>
          <w:rFonts w:ascii="Arial" w:hAnsi="Arial"/>
          <w:sz w:val="24"/>
        </w:rPr>
        <w:t xml:space="preserve"> 10529-</w:t>
      </w:r>
      <w:r w:rsidR="00852D67">
        <w:rPr>
          <w:rFonts w:ascii="Arial" w:hAnsi="Arial"/>
          <w:sz w:val="24"/>
        </w:rPr>
        <w:t>210</w:t>
      </w:r>
    </w:p>
    <w:p w14:paraId="3F4B9F39" w14:textId="51441301" w:rsidR="00DD5080" w:rsidRPr="00C11335" w:rsidRDefault="00687FB5" w:rsidP="00A169A4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DD5080" w:rsidRPr="00C11335">
        <w:rPr>
          <w:rFonts w:ascii="Arial" w:hAnsi="Arial"/>
          <w:sz w:val="24"/>
        </w:rPr>
        <w:t xml:space="preserve"> 10529-</w:t>
      </w:r>
      <w:r w:rsidR="00852D67">
        <w:rPr>
          <w:rFonts w:ascii="Arial" w:hAnsi="Arial"/>
          <w:sz w:val="24"/>
        </w:rPr>
        <w:t>212</w:t>
      </w:r>
    </w:p>
    <w:p w14:paraId="550B7B91" w14:textId="77777777" w:rsidR="00852D67" w:rsidRPr="00C11335" w:rsidRDefault="00852D67" w:rsidP="00A169A4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Pr="00C11335">
        <w:rPr>
          <w:rFonts w:ascii="Arial" w:hAnsi="Arial"/>
          <w:sz w:val="24"/>
        </w:rPr>
        <w:t xml:space="preserve"> 10529-188</w:t>
      </w:r>
    </w:p>
    <w:p w14:paraId="34905B45" w14:textId="77777777" w:rsidR="00852D67" w:rsidRPr="00C11335" w:rsidRDefault="00852D67" w:rsidP="00A169A4">
      <w:pPr>
        <w:numPr>
          <w:ilvl w:val="0"/>
          <w:numId w:val="3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Pr="00C11335">
        <w:rPr>
          <w:rFonts w:ascii="Arial" w:hAnsi="Arial"/>
          <w:sz w:val="24"/>
        </w:rPr>
        <w:t xml:space="preserve"> 10529-190</w:t>
      </w:r>
    </w:p>
    <w:p w14:paraId="3F4B9F3A" w14:textId="77777777" w:rsidR="00A46FA6" w:rsidRPr="00C11335" w:rsidRDefault="00A46FA6">
      <w:pPr>
        <w:pStyle w:val="Ttulo5"/>
        <w:spacing w:before="60" w:after="60"/>
      </w:pPr>
    </w:p>
    <w:p w14:paraId="3F4B9F3B" w14:textId="77777777" w:rsidR="00A46FA6" w:rsidRPr="00C11335" w:rsidRDefault="00A46FA6">
      <w:pPr>
        <w:rPr>
          <w:rFonts w:ascii="Arial" w:hAnsi="Arial"/>
          <w:sz w:val="24"/>
        </w:rPr>
      </w:pPr>
    </w:p>
    <w:p w14:paraId="3F4B9F3C" w14:textId="77777777" w:rsidR="00A46FA6" w:rsidRPr="00692424" w:rsidRDefault="00A46FA6">
      <w:pPr>
        <w:jc w:val="center"/>
        <w:rPr>
          <w:rFonts w:ascii="Arial" w:hAnsi="Arial"/>
          <w:color w:val="FF0000"/>
          <w:sz w:val="24"/>
        </w:rPr>
      </w:pPr>
    </w:p>
    <w:p w14:paraId="3F4B9F3D" w14:textId="77777777" w:rsidR="00A46FA6" w:rsidRPr="00692424" w:rsidRDefault="00A46FA6">
      <w:pPr>
        <w:jc w:val="center"/>
        <w:rPr>
          <w:rFonts w:ascii="Arial" w:hAnsi="Arial"/>
          <w:color w:val="FF0000"/>
          <w:sz w:val="24"/>
        </w:rPr>
        <w:sectPr w:rsidR="00A46FA6" w:rsidRPr="00692424" w:rsidSect="00C302FD">
          <w:headerReference w:type="even" r:id="rId124"/>
          <w:headerReference w:type="default" r:id="rId125"/>
          <w:headerReference w:type="first" r:id="rId126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F3E" w14:textId="77777777" w:rsidR="00A46FA6" w:rsidRDefault="002B6E91" w:rsidP="00A85CD8">
      <w:pPr>
        <w:pStyle w:val="Ttulo2"/>
        <w:ind w:firstLine="360"/>
      </w:pPr>
      <w:bookmarkStart w:id="121" w:name="_Toc513533797"/>
      <w:bookmarkStart w:id="122" w:name="_Toc136595537"/>
      <w:r>
        <w:lastRenderedPageBreak/>
        <w:t>5</w:t>
      </w:r>
      <w:r w:rsidR="00A46FA6">
        <w:t>.1</w:t>
      </w:r>
      <w:r w:rsidR="00EB031E">
        <w:t>6</w:t>
      </w:r>
      <w:r w:rsidR="00922900">
        <w:t>.</w:t>
      </w:r>
      <w:r w:rsidR="00A46FA6">
        <w:tab/>
      </w:r>
      <w:r w:rsidR="004A7951" w:rsidRPr="002341DA">
        <w:rPr>
          <w:rFonts w:cs="Arial"/>
          <w:szCs w:val="24"/>
        </w:rPr>
        <w:t>LIBERAÇÃO DO SEGMENTO BR-</w:t>
      </w:r>
      <w:r w:rsidR="000F2444">
        <w:rPr>
          <w:rFonts w:cs="Arial"/>
          <w:szCs w:val="24"/>
        </w:rPr>
        <w:t>4D</w:t>
      </w:r>
      <w:r w:rsidR="004A7951">
        <w:rPr>
          <w:rFonts w:cs="Arial"/>
          <w:szCs w:val="24"/>
        </w:rPr>
        <w:t xml:space="preserve"> </w:t>
      </w:r>
      <w:r w:rsidR="004A7951">
        <w:t>– 1</w:t>
      </w:r>
      <w:r w:rsidR="00D94E31">
        <w:t>6</w:t>
      </w:r>
      <w:r w:rsidR="004A7951">
        <w:rPr>
          <w:vertAlign w:val="superscript"/>
        </w:rPr>
        <w:t xml:space="preserve">a </w:t>
      </w:r>
      <w:r w:rsidR="004A7951">
        <w:t>MODALIDADE</w:t>
      </w:r>
      <w:bookmarkEnd w:id="121"/>
      <w:bookmarkEnd w:id="122"/>
    </w:p>
    <w:p w14:paraId="3F4B9F3F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40" w14:textId="77777777" w:rsidR="00A46FA6" w:rsidRDefault="00A46FA6">
      <w:pPr>
        <w:jc w:val="center"/>
        <w:rPr>
          <w:rFonts w:ascii="Arial" w:hAnsi="Arial"/>
          <w:noProof/>
          <w:sz w:val="24"/>
        </w:rPr>
      </w:pPr>
    </w:p>
    <w:p w14:paraId="3F4B9F41" w14:textId="306C3520" w:rsidR="009C19E8" w:rsidRDefault="000F6FA7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423EE484" wp14:editId="67C861E6">
            <wp:extent cx="9361170" cy="4498975"/>
            <wp:effectExtent l="0" t="0" r="0" b="0"/>
            <wp:docPr id="673" name="Imagem 67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Imagem 673" descr="Diagrama&#10;&#10;Descrição gerada automaticamente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F42" w14:textId="77777777" w:rsidR="00A46FA6" w:rsidRDefault="00A46FA6">
      <w:pPr>
        <w:jc w:val="center"/>
        <w:rPr>
          <w:rFonts w:ascii="Arial" w:hAnsi="Arial"/>
          <w:sz w:val="24"/>
        </w:rPr>
        <w:sectPr w:rsidR="00A46FA6" w:rsidSect="00C302FD">
          <w:headerReference w:type="even" r:id="rId128"/>
          <w:headerReference w:type="default" r:id="rId129"/>
          <w:headerReference w:type="first" r:id="rId130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F43" w14:textId="77777777" w:rsidR="00A46FA6" w:rsidRDefault="002B6E91" w:rsidP="00A85CD8">
      <w:pPr>
        <w:pStyle w:val="Ttulo2"/>
        <w:ind w:firstLine="720"/>
      </w:pPr>
      <w:bookmarkStart w:id="123" w:name="_Toc513533798"/>
      <w:bookmarkStart w:id="124" w:name="_Toc513555626"/>
      <w:bookmarkStart w:id="125" w:name="_Toc136595538"/>
      <w:r>
        <w:lastRenderedPageBreak/>
        <w:t>5</w:t>
      </w:r>
      <w:r w:rsidR="00A46FA6">
        <w:t>.1</w:t>
      </w:r>
      <w:r w:rsidR="00EB031E">
        <w:t>6</w:t>
      </w:r>
      <w:r w:rsidR="006E4859">
        <w:t>.1</w:t>
      </w:r>
      <w:r w:rsidR="00922900">
        <w:t xml:space="preserve">.  </w:t>
      </w:r>
      <w:r w:rsidR="00A46FA6">
        <w:t>LIBERAÇÃO DO SEGMENTO BR-</w:t>
      </w:r>
      <w:r w:rsidR="00A86088">
        <w:t>4D</w:t>
      </w:r>
      <w:bookmarkEnd w:id="123"/>
      <w:bookmarkEnd w:id="124"/>
      <w:bookmarkEnd w:id="125"/>
    </w:p>
    <w:p w14:paraId="3F4B9F44" w14:textId="77777777" w:rsidR="00A46FA6" w:rsidRDefault="00A46FA6">
      <w:pPr>
        <w:pStyle w:val="Ttulo5"/>
        <w:ind w:left="851" w:hanging="851"/>
        <w:jc w:val="both"/>
        <w:rPr>
          <w:b/>
        </w:rPr>
      </w:pPr>
    </w:p>
    <w:p w14:paraId="3F4B9F45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46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47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48" w14:textId="77777777" w:rsidR="00A46FA6" w:rsidRDefault="00A46FA6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1</w:t>
      </w:r>
      <w:r w:rsidR="00D94E31">
        <w:rPr>
          <w:rFonts w:ascii="Arial" w:hAnsi="Arial"/>
          <w:sz w:val="24"/>
        </w:rPr>
        <w:t>6</w:t>
      </w:r>
      <w:r>
        <w:rPr>
          <w:rFonts w:ascii="Arial" w:hAnsi="Arial"/>
          <w:sz w:val="24"/>
          <w:vertAlign w:val="superscript"/>
        </w:rPr>
        <w:t>a</w:t>
      </w:r>
      <w:r>
        <w:rPr>
          <w:rFonts w:ascii="Arial" w:hAnsi="Arial"/>
          <w:sz w:val="24"/>
        </w:rPr>
        <w:t xml:space="preserve">       MODALIDADE ALTERNATIVA</w:t>
      </w:r>
    </w:p>
    <w:p w14:paraId="3F4B9F49" w14:textId="77777777" w:rsidR="00A46FA6" w:rsidRDefault="00A46FA6">
      <w:pPr>
        <w:rPr>
          <w:rFonts w:ascii="Arial" w:hAnsi="Arial"/>
          <w:sz w:val="24"/>
        </w:rPr>
      </w:pPr>
    </w:p>
    <w:p w14:paraId="3F4B9F4A" w14:textId="77777777" w:rsidR="00A46FA6" w:rsidRDefault="00A46FA6">
      <w:pPr>
        <w:rPr>
          <w:rFonts w:ascii="Arial" w:hAnsi="Arial"/>
          <w:sz w:val="24"/>
        </w:rPr>
      </w:pPr>
    </w:p>
    <w:p w14:paraId="3F4B9F4B" w14:textId="77777777" w:rsidR="00A46FA6" w:rsidRPr="00BE2158" w:rsidRDefault="00A46FA6">
      <w:pPr>
        <w:jc w:val="center"/>
        <w:rPr>
          <w:rFonts w:ascii="Arial" w:hAnsi="Arial"/>
          <w:sz w:val="24"/>
        </w:rPr>
      </w:pPr>
    </w:p>
    <w:p w14:paraId="3F4B9F4C" w14:textId="77777777" w:rsidR="00A86088" w:rsidRPr="00BE2158" w:rsidRDefault="00A86088" w:rsidP="00A86088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9F4D" w14:textId="77777777" w:rsidR="00A86088" w:rsidRPr="00BE2158" w:rsidRDefault="00A86088" w:rsidP="00A86088">
      <w:pPr>
        <w:rPr>
          <w:rFonts w:ascii="Arial" w:hAnsi="Arial"/>
          <w:sz w:val="24"/>
        </w:rPr>
      </w:pPr>
    </w:p>
    <w:p w14:paraId="3F4B9F4E" w14:textId="77777777" w:rsidR="00A86088" w:rsidRPr="00C11335" w:rsidRDefault="00687FB5" w:rsidP="00F542BF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C11335">
        <w:rPr>
          <w:rFonts w:ascii="Arial" w:hAnsi="Arial"/>
          <w:sz w:val="24"/>
        </w:rPr>
        <w:t xml:space="preserve"> 10529</w:t>
      </w:r>
      <w:r w:rsidR="00A86088" w:rsidRPr="00C11335">
        <w:rPr>
          <w:rFonts w:ascii="Arial" w:hAnsi="Arial"/>
          <w:sz w:val="24"/>
        </w:rPr>
        <w:t>-224</w:t>
      </w:r>
    </w:p>
    <w:p w14:paraId="3F4B9F4F" w14:textId="77777777" w:rsidR="00A86088" w:rsidRPr="00C11335" w:rsidRDefault="00687FB5" w:rsidP="00F542BF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C11335">
        <w:rPr>
          <w:rFonts w:ascii="Arial" w:hAnsi="Arial"/>
          <w:sz w:val="24"/>
        </w:rPr>
        <w:t xml:space="preserve"> 10529</w:t>
      </w:r>
      <w:r w:rsidR="00A86088" w:rsidRPr="00C11335">
        <w:rPr>
          <w:rFonts w:ascii="Arial" w:hAnsi="Arial"/>
          <w:sz w:val="24"/>
        </w:rPr>
        <w:t>-222</w:t>
      </w:r>
    </w:p>
    <w:p w14:paraId="3F4B9F50" w14:textId="77777777" w:rsidR="00F73987" w:rsidRPr="00C11335" w:rsidRDefault="00687FB5" w:rsidP="00F73987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73987" w:rsidRPr="00C11335">
        <w:rPr>
          <w:rFonts w:ascii="Arial" w:hAnsi="Arial"/>
          <w:sz w:val="24"/>
        </w:rPr>
        <w:t xml:space="preserve"> 10529-200</w:t>
      </w:r>
    </w:p>
    <w:p w14:paraId="3F4B9F51" w14:textId="77777777" w:rsidR="00F73987" w:rsidRPr="00C11335" w:rsidRDefault="00687FB5" w:rsidP="00F73987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73987" w:rsidRPr="00C11335">
        <w:rPr>
          <w:rFonts w:ascii="Arial" w:hAnsi="Arial"/>
          <w:sz w:val="24"/>
        </w:rPr>
        <w:t xml:space="preserve"> 10529-202</w:t>
      </w:r>
    </w:p>
    <w:p w14:paraId="3F4B9F52" w14:textId="77777777" w:rsidR="00F73987" w:rsidRPr="00C11335" w:rsidRDefault="00F632F6" w:rsidP="00F73987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73987" w:rsidRPr="00C11335">
        <w:rPr>
          <w:rFonts w:ascii="Arial" w:hAnsi="Arial"/>
          <w:sz w:val="24"/>
        </w:rPr>
        <w:t xml:space="preserve"> 10524-3 e 6</w:t>
      </w:r>
    </w:p>
    <w:p w14:paraId="3F4B9F53" w14:textId="77777777" w:rsidR="00F73987" w:rsidRPr="00C11335" w:rsidRDefault="00F632F6" w:rsidP="00F73987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73987" w:rsidRPr="00C11335">
        <w:rPr>
          <w:rFonts w:ascii="Arial" w:hAnsi="Arial"/>
          <w:sz w:val="24"/>
        </w:rPr>
        <w:t xml:space="preserve"> 10529-242</w:t>
      </w:r>
    </w:p>
    <w:p w14:paraId="3F4B9F54" w14:textId="77777777" w:rsidR="00F73987" w:rsidRPr="00C11335" w:rsidRDefault="00F632F6" w:rsidP="00F73987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73987" w:rsidRPr="00C11335">
        <w:rPr>
          <w:rFonts w:ascii="Arial" w:hAnsi="Arial"/>
          <w:sz w:val="24"/>
        </w:rPr>
        <w:t xml:space="preserve"> 10524-6 e 3</w:t>
      </w:r>
    </w:p>
    <w:p w14:paraId="3F4B9F55" w14:textId="77777777" w:rsidR="00A86088" w:rsidRPr="00C11335" w:rsidRDefault="00A86088" w:rsidP="00A86088">
      <w:pPr>
        <w:spacing w:before="60" w:after="60"/>
        <w:rPr>
          <w:rFonts w:ascii="Arial" w:hAnsi="Arial"/>
          <w:sz w:val="24"/>
        </w:rPr>
      </w:pPr>
    </w:p>
    <w:p w14:paraId="3F4B9F56" w14:textId="77777777" w:rsidR="00A86088" w:rsidRPr="00C11335" w:rsidRDefault="00A86088" w:rsidP="00A86088">
      <w:pPr>
        <w:pStyle w:val="Corpodetexto2"/>
        <w:spacing w:before="60" w:after="60"/>
        <w:ind w:left="709" w:hanging="709"/>
        <w:rPr>
          <w:b/>
          <w:i/>
          <w:szCs w:val="24"/>
        </w:rPr>
      </w:pPr>
      <w:r w:rsidRPr="00C11335">
        <w:rPr>
          <w:b/>
          <w:i/>
          <w:sz w:val="22"/>
          <w:szCs w:val="22"/>
        </w:rPr>
        <w:t>OBS.:</w:t>
      </w:r>
      <w:r w:rsidRPr="00C11335">
        <w:rPr>
          <w:b/>
          <w:i/>
          <w:sz w:val="22"/>
          <w:szCs w:val="22"/>
        </w:rPr>
        <w:tab/>
        <w:t>DEVERÁ SER ACOMPANHADO O CARREGAMENTO NO T</w:t>
      </w:r>
      <w:r w:rsidR="004F4EA8" w:rsidRPr="00C11335">
        <w:rPr>
          <w:b/>
          <w:i/>
          <w:sz w:val="22"/>
          <w:szCs w:val="22"/>
        </w:rPr>
        <w:t>V-</w:t>
      </w:r>
      <w:r w:rsidRPr="00C11335">
        <w:rPr>
          <w:b/>
          <w:i/>
          <w:sz w:val="22"/>
          <w:szCs w:val="22"/>
        </w:rPr>
        <w:t>2 DO 10524-3 DA SE BAURU</w:t>
      </w:r>
      <w:r w:rsidRPr="00C11335">
        <w:rPr>
          <w:b/>
          <w:i/>
          <w:szCs w:val="24"/>
        </w:rPr>
        <w:t>.</w:t>
      </w:r>
    </w:p>
    <w:p w14:paraId="3F4B9F57" w14:textId="77777777" w:rsidR="00A86088" w:rsidRPr="00C11335" w:rsidRDefault="00A86088" w:rsidP="00A86088">
      <w:pPr>
        <w:spacing w:before="60" w:after="60"/>
        <w:rPr>
          <w:rFonts w:ascii="Arial" w:hAnsi="Arial"/>
          <w:sz w:val="24"/>
        </w:rPr>
      </w:pPr>
    </w:p>
    <w:p w14:paraId="3F4B9F58" w14:textId="77777777" w:rsidR="00A86088" w:rsidRPr="00C11335" w:rsidRDefault="00A86088" w:rsidP="00A86088">
      <w:pPr>
        <w:spacing w:before="60" w:after="60"/>
        <w:rPr>
          <w:rFonts w:ascii="Arial" w:hAnsi="Arial"/>
          <w:sz w:val="24"/>
        </w:rPr>
      </w:pPr>
    </w:p>
    <w:p w14:paraId="3F4B9F59" w14:textId="77777777" w:rsidR="00A86088" w:rsidRPr="00C11335" w:rsidRDefault="00A86088" w:rsidP="00A86088">
      <w:pPr>
        <w:spacing w:before="60" w:after="60"/>
        <w:rPr>
          <w:rFonts w:ascii="Arial" w:hAnsi="Arial"/>
          <w:sz w:val="24"/>
        </w:rPr>
      </w:pPr>
    </w:p>
    <w:p w14:paraId="3F4B9F5A" w14:textId="77777777" w:rsidR="00A86088" w:rsidRPr="00C11335" w:rsidRDefault="00A86088" w:rsidP="00A86088">
      <w:pPr>
        <w:rPr>
          <w:rFonts w:ascii="Arial" w:hAnsi="Arial"/>
          <w:b/>
          <w:sz w:val="24"/>
        </w:rPr>
      </w:pPr>
      <w:r w:rsidRPr="00C11335">
        <w:rPr>
          <w:rFonts w:ascii="Arial" w:hAnsi="Arial"/>
          <w:b/>
          <w:sz w:val="24"/>
        </w:rPr>
        <w:t>NORMALIZAÇÃO:</w:t>
      </w:r>
      <w:r w:rsidRPr="00C11335">
        <w:rPr>
          <w:rFonts w:ascii="Arial" w:hAnsi="Arial"/>
          <w:b/>
          <w:sz w:val="24"/>
        </w:rPr>
        <w:tab/>
      </w:r>
    </w:p>
    <w:p w14:paraId="3F4B9F5B" w14:textId="77777777" w:rsidR="00A86088" w:rsidRPr="00C11335" w:rsidRDefault="00A86088" w:rsidP="00A86088">
      <w:pPr>
        <w:rPr>
          <w:rFonts w:ascii="Arial" w:hAnsi="Arial"/>
          <w:sz w:val="24"/>
        </w:rPr>
      </w:pPr>
    </w:p>
    <w:p w14:paraId="3F4B9F5C" w14:textId="77777777" w:rsidR="00A86088" w:rsidRPr="00C11335" w:rsidRDefault="00A86088" w:rsidP="00A86088">
      <w:pPr>
        <w:rPr>
          <w:rFonts w:ascii="Arial" w:hAnsi="Arial"/>
          <w:sz w:val="24"/>
        </w:rPr>
      </w:pPr>
    </w:p>
    <w:p w14:paraId="3F4B9F5D" w14:textId="77777777" w:rsidR="00F73987" w:rsidRPr="00C11335" w:rsidRDefault="00F632F6" w:rsidP="00A169A4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73987" w:rsidRPr="00C11335">
        <w:rPr>
          <w:rFonts w:ascii="Arial" w:hAnsi="Arial"/>
          <w:sz w:val="24"/>
        </w:rPr>
        <w:t xml:space="preserve"> 10524-3 e 6</w:t>
      </w:r>
    </w:p>
    <w:p w14:paraId="3F4B9F5E" w14:textId="77777777" w:rsidR="00A86088" w:rsidRPr="00C11335" w:rsidRDefault="00687FB5" w:rsidP="00A169A4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C11335">
        <w:rPr>
          <w:rFonts w:ascii="Arial" w:hAnsi="Arial"/>
          <w:sz w:val="24"/>
        </w:rPr>
        <w:t xml:space="preserve"> 10529</w:t>
      </w:r>
      <w:r w:rsidR="0021189C" w:rsidRPr="00C11335">
        <w:rPr>
          <w:rFonts w:ascii="Arial" w:hAnsi="Arial"/>
          <w:sz w:val="24"/>
        </w:rPr>
        <w:t>-</w:t>
      </w:r>
      <w:r w:rsidR="00A86088" w:rsidRPr="00C11335">
        <w:rPr>
          <w:rFonts w:ascii="Arial" w:hAnsi="Arial"/>
          <w:sz w:val="24"/>
        </w:rPr>
        <w:t>242</w:t>
      </w:r>
    </w:p>
    <w:p w14:paraId="3F4B9F5F" w14:textId="77777777" w:rsidR="00F73987" w:rsidRPr="00C11335" w:rsidRDefault="00F632F6" w:rsidP="00A169A4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73987" w:rsidRPr="00C11335">
        <w:rPr>
          <w:rFonts w:ascii="Arial" w:hAnsi="Arial"/>
          <w:sz w:val="24"/>
        </w:rPr>
        <w:t xml:space="preserve"> 10524-6 e 3</w:t>
      </w:r>
    </w:p>
    <w:p w14:paraId="3F4B9F60" w14:textId="77777777" w:rsidR="00F73987" w:rsidRPr="00C11335" w:rsidRDefault="00687FB5" w:rsidP="00A169A4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C11335">
        <w:rPr>
          <w:rFonts w:ascii="Arial" w:hAnsi="Arial"/>
          <w:sz w:val="24"/>
        </w:rPr>
        <w:t xml:space="preserve"> 10529</w:t>
      </w:r>
      <w:r w:rsidR="00A86088" w:rsidRPr="00C11335">
        <w:rPr>
          <w:rFonts w:ascii="Arial" w:hAnsi="Arial"/>
          <w:sz w:val="24"/>
        </w:rPr>
        <w:t>-</w:t>
      </w:r>
      <w:r w:rsidR="00F73987" w:rsidRPr="00C11335">
        <w:rPr>
          <w:rFonts w:ascii="Arial" w:hAnsi="Arial"/>
          <w:sz w:val="24"/>
        </w:rPr>
        <w:t>202</w:t>
      </w:r>
    </w:p>
    <w:p w14:paraId="3F4B9F61" w14:textId="77777777" w:rsidR="00F73987" w:rsidRPr="00C11335" w:rsidRDefault="00687FB5" w:rsidP="00A169A4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73987" w:rsidRPr="00C11335">
        <w:rPr>
          <w:rFonts w:ascii="Arial" w:hAnsi="Arial"/>
          <w:sz w:val="24"/>
        </w:rPr>
        <w:t xml:space="preserve"> 10529-200</w:t>
      </w:r>
    </w:p>
    <w:p w14:paraId="3F4B9F62" w14:textId="77777777" w:rsidR="00F73987" w:rsidRPr="00C11335" w:rsidRDefault="00687FB5" w:rsidP="00A169A4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73987" w:rsidRPr="00C11335">
        <w:rPr>
          <w:rFonts w:ascii="Arial" w:hAnsi="Arial"/>
          <w:sz w:val="24"/>
        </w:rPr>
        <w:t xml:space="preserve"> 10529-222</w:t>
      </w:r>
    </w:p>
    <w:p w14:paraId="3F4B9F63" w14:textId="77777777" w:rsidR="00F73987" w:rsidRPr="00C11335" w:rsidRDefault="00687FB5" w:rsidP="00A169A4">
      <w:pPr>
        <w:numPr>
          <w:ilvl w:val="0"/>
          <w:numId w:val="3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73987" w:rsidRPr="00C11335">
        <w:rPr>
          <w:rFonts w:ascii="Arial" w:hAnsi="Arial"/>
          <w:sz w:val="24"/>
        </w:rPr>
        <w:t xml:space="preserve"> 10529-224</w:t>
      </w:r>
    </w:p>
    <w:p w14:paraId="3F4B9F64" w14:textId="77777777" w:rsidR="00A46FA6" w:rsidRPr="00F73987" w:rsidRDefault="00A46FA6">
      <w:pPr>
        <w:spacing w:before="60" w:after="60"/>
        <w:rPr>
          <w:rFonts w:ascii="Arial" w:hAnsi="Arial"/>
          <w:color w:val="FF0000"/>
          <w:sz w:val="24"/>
        </w:rPr>
      </w:pPr>
    </w:p>
    <w:p w14:paraId="3F4B9F65" w14:textId="77777777" w:rsidR="00A46FA6" w:rsidRPr="0021189C" w:rsidRDefault="00A46FA6">
      <w:pPr>
        <w:pStyle w:val="Ttulo5"/>
        <w:spacing w:before="60" w:after="60"/>
        <w:rPr>
          <w:color w:val="FF0000"/>
        </w:rPr>
      </w:pPr>
    </w:p>
    <w:p w14:paraId="3F4B9F66" w14:textId="77777777" w:rsidR="00A46FA6" w:rsidRPr="0021189C" w:rsidRDefault="00A46FA6">
      <w:pPr>
        <w:rPr>
          <w:rFonts w:ascii="Arial" w:hAnsi="Arial"/>
          <w:color w:val="FF0000"/>
          <w:sz w:val="24"/>
        </w:rPr>
        <w:sectPr w:rsidR="00A46FA6" w:rsidRPr="0021189C" w:rsidSect="00C302FD">
          <w:headerReference w:type="even" r:id="rId131"/>
          <w:headerReference w:type="default" r:id="rId132"/>
          <w:headerReference w:type="first" r:id="rId133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F67" w14:textId="77777777" w:rsidR="00A46FA6" w:rsidRPr="00BE2158" w:rsidRDefault="002B6E91" w:rsidP="00A85CD8">
      <w:pPr>
        <w:pStyle w:val="Ttulo2"/>
        <w:ind w:firstLine="360"/>
      </w:pPr>
      <w:bookmarkStart w:id="126" w:name="_Toc513533799"/>
      <w:bookmarkStart w:id="127" w:name="_Toc136595539"/>
      <w:r w:rsidRPr="00BE2158">
        <w:lastRenderedPageBreak/>
        <w:t>5</w:t>
      </w:r>
      <w:r w:rsidR="00A46FA6" w:rsidRPr="00BE2158">
        <w:t>.1</w:t>
      </w:r>
      <w:r w:rsidR="00EB031E">
        <w:t>7</w:t>
      </w:r>
      <w:r w:rsidR="00922900">
        <w:t>.</w:t>
      </w:r>
      <w:r w:rsidR="00A46FA6" w:rsidRPr="00BE2158">
        <w:tab/>
      </w:r>
      <w:r w:rsidR="004A7951" w:rsidRPr="00BE2158">
        <w:rPr>
          <w:rFonts w:cs="Arial"/>
          <w:szCs w:val="24"/>
        </w:rPr>
        <w:t>LIBERAÇÃO DO SEGMENTO BR-1</w:t>
      </w:r>
      <w:r w:rsidR="00AE0C12" w:rsidRPr="00BE2158">
        <w:rPr>
          <w:rFonts w:cs="Arial"/>
          <w:szCs w:val="24"/>
        </w:rPr>
        <w:t>B + TV-1 DO 24-1</w:t>
      </w:r>
      <w:r w:rsidR="004A7951" w:rsidRPr="00BE2158">
        <w:rPr>
          <w:rFonts w:cs="Arial"/>
          <w:szCs w:val="24"/>
        </w:rPr>
        <w:t xml:space="preserve"> </w:t>
      </w:r>
      <w:r w:rsidR="004A7951" w:rsidRPr="00BE2158">
        <w:t>– 1</w:t>
      </w:r>
      <w:r w:rsidR="00D94E31">
        <w:t>7</w:t>
      </w:r>
      <w:r w:rsidR="004A7951" w:rsidRPr="00BE2158">
        <w:rPr>
          <w:vertAlign w:val="superscript"/>
        </w:rPr>
        <w:t xml:space="preserve">a </w:t>
      </w:r>
      <w:r w:rsidR="004A7951" w:rsidRPr="00BE2158">
        <w:t>MODALIDADE</w:t>
      </w:r>
      <w:bookmarkEnd w:id="126"/>
      <w:bookmarkEnd w:id="127"/>
    </w:p>
    <w:p w14:paraId="3F4B9F68" w14:textId="77777777" w:rsidR="00FE3DFE" w:rsidRPr="00FE3DFE" w:rsidRDefault="00FE3DFE" w:rsidP="00FE3DFE"/>
    <w:p w14:paraId="3F4B9F69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6A" w14:textId="77777777" w:rsidR="00A46FA6" w:rsidRDefault="00A46FA6">
      <w:pPr>
        <w:jc w:val="center"/>
        <w:rPr>
          <w:rFonts w:ascii="Arial" w:hAnsi="Arial"/>
          <w:noProof/>
          <w:sz w:val="24"/>
        </w:rPr>
      </w:pPr>
    </w:p>
    <w:p w14:paraId="3F4B9F6B" w14:textId="77777777" w:rsidR="009C19E8" w:rsidRDefault="005E54E1">
      <w:pPr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93" wp14:editId="3F4BA694">
            <wp:extent cx="9361170" cy="446595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 mod BR-1B+TV-1 do 24-1.bmp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F6C" w14:textId="77777777" w:rsidR="00A46FA6" w:rsidRDefault="00A46FA6">
      <w:pPr>
        <w:jc w:val="center"/>
        <w:rPr>
          <w:rFonts w:ascii="Arial" w:hAnsi="Arial"/>
          <w:sz w:val="24"/>
        </w:rPr>
        <w:sectPr w:rsidR="00A46FA6" w:rsidSect="00C302FD">
          <w:headerReference w:type="even" r:id="rId135"/>
          <w:headerReference w:type="default" r:id="rId136"/>
          <w:headerReference w:type="first" r:id="rId137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F6D" w14:textId="77777777" w:rsidR="00A46FA6" w:rsidRDefault="002B6E91" w:rsidP="00A85CD8">
      <w:pPr>
        <w:pStyle w:val="Ttulo2"/>
        <w:ind w:firstLine="720"/>
      </w:pPr>
      <w:bookmarkStart w:id="128" w:name="_Toc513533800"/>
      <w:bookmarkStart w:id="129" w:name="_Toc513555628"/>
      <w:bookmarkStart w:id="130" w:name="_Toc136595540"/>
      <w:r>
        <w:lastRenderedPageBreak/>
        <w:t>5</w:t>
      </w:r>
      <w:r w:rsidR="00A46FA6">
        <w:t>.1</w:t>
      </w:r>
      <w:r w:rsidR="00EB031E">
        <w:t>7</w:t>
      </w:r>
      <w:r w:rsidR="00405259">
        <w:t>.1</w:t>
      </w:r>
      <w:r w:rsidR="00922900">
        <w:t xml:space="preserve">.  </w:t>
      </w:r>
      <w:r w:rsidR="00A46FA6">
        <w:t>LIBERAÇÃO DO SEGMENTO BR-1</w:t>
      </w:r>
      <w:r w:rsidR="00124431">
        <w:t>B + TV-1 DO 24-1</w:t>
      </w:r>
      <w:bookmarkEnd w:id="128"/>
      <w:bookmarkEnd w:id="129"/>
      <w:bookmarkEnd w:id="130"/>
    </w:p>
    <w:p w14:paraId="3F4B9F6E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6F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70" w14:textId="77777777" w:rsidR="00A46FA6" w:rsidRDefault="00A46FA6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1</w:t>
      </w:r>
      <w:r w:rsidR="00D94E31">
        <w:rPr>
          <w:rFonts w:ascii="Arial" w:hAnsi="Arial"/>
          <w:sz w:val="24"/>
        </w:rPr>
        <w:t>7</w:t>
      </w:r>
      <w:r>
        <w:rPr>
          <w:rFonts w:ascii="Arial" w:hAnsi="Arial"/>
          <w:sz w:val="24"/>
          <w:vertAlign w:val="superscript"/>
        </w:rPr>
        <w:t>a</w:t>
      </w:r>
      <w:r>
        <w:rPr>
          <w:rFonts w:ascii="Arial" w:hAnsi="Arial"/>
          <w:sz w:val="24"/>
        </w:rPr>
        <w:t xml:space="preserve">        MODALIDADE ALTERNATIVA</w:t>
      </w:r>
    </w:p>
    <w:p w14:paraId="3F4B9F71" w14:textId="77777777" w:rsidR="00A46FA6" w:rsidRDefault="00A46FA6">
      <w:pPr>
        <w:rPr>
          <w:rFonts w:ascii="Arial" w:hAnsi="Arial"/>
          <w:sz w:val="24"/>
        </w:rPr>
      </w:pPr>
    </w:p>
    <w:p w14:paraId="3F4B9F72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73" w14:textId="77777777" w:rsidR="00A46FA6" w:rsidRPr="00BE2158" w:rsidRDefault="00A46FA6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9F74" w14:textId="77777777" w:rsidR="00A46FA6" w:rsidRPr="00BE2158" w:rsidRDefault="00A46FA6">
      <w:pPr>
        <w:rPr>
          <w:rFonts w:ascii="Arial" w:hAnsi="Arial"/>
          <w:sz w:val="24"/>
        </w:rPr>
      </w:pPr>
    </w:p>
    <w:p w14:paraId="3F4B9F75" w14:textId="77777777" w:rsidR="00124431" w:rsidRPr="00BE2158" w:rsidRDefault="00687FB5" w:rsidP="00F542BF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124431" w:rsidRPr="00BE2158">
        <w:rPr>
          <w:rFonts w:ascii="Arial" w:hAnsi="Arial"/>
          <w:sz w:val="24"/>
        </w:rPr>
        <w:t xml:space="preserve"> 10552-44</w:t>
      </w:r>
    </w:p>
    <w:p w14:paraId="3F4B9F76" w14:textId="77777777" w:rsidR="00124431" w:rsidRPr="00BE2158" w:rsidRDefault="00687FB5" w:rsidP="00F542BF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-268</w:t>
      </w:r>
    </w:p>
    <w:p w14:paraId="3F4B9F77" w14:textId="77777777" w:rsidR="00124431" w:rsidRPr="00BE2158" w:rsidRDefault="00687FB5" w:rsidP="00F542BF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-266</w:t>
      </w:r>
    </w:p>
    <w:p w14:paraId="3F4B9F78" w14:textId="05712CC5" w:rsidR="00124431" w:rsidRPr="00BE2158" w:rsidRDefault="00687FB5" w:rsidP="00F542BF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124431" w:rsidRPr="00BE2158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124431" w:rsidRPr="00BE2158">
        <w:rPr>
          <w:rFonts w:ascii="Arial" w:hAnsi="Arial"/>
          <w:sz w:val="24"/>
        </w:rPr>
        <w:t xml:space="preserve"> critério</w:t>
      </w:r>
      <w:r w:rsidR="00C24486">
        <w:rPr>
          <w:rFonts w:ascii="Arial" w:hAnsi="Arial"/>
          <w:sz w:val="24"/>
        </w:rPr>
        <w:t xml:space="preserve"> do</w:t>
      </w:r>
      <w:r w:rsidR="00124431" w:rsidRPr="00BE2158">
        <w:rPr>
          <w:rFonts w:ascii="Arial" w:hAnsi="Arial"/>
          <w:sz w:val="24"/>
        </w:rPr>
        <w:t xml:space="preserve"> COT)</w:t>
      </w:r>
    </w:p>
    <w:p w14:paraId="3F4B9F79" w14:textId="77777777" w:rsidR="00124431" w:rsidRPr="00BE2158" w:rsidRDefault="00687FB5" w:rsidP="00F542BF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-8</w:t>
      </w:r>
    </w:p>
    <w:p w14:paraId="3F4B9F7A" w14:textId="77777777" w:rsidR="00124431" w:rsidRPr="00BE2158" w:rsidRDefault="00687FB5" w:rsidP="00F542BF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-10</w:t>
      </w:r>
    </w:p>
    <w:p w14:paraId="3F4B9F7B" w14:textId="77777777" w:rsidR="00124431" w:rsidRPr="00BE2158" w:rsidRDefault="00687FB5" w:rsidP="00F542BF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-48</w:t>
      </w:r>
    </w:p>
    <w:p w14:paraId="3F4B9F7C" w14:textId="77777777" w:rsidR="00124431" w:rsidRPr="00BE2158" w:rsidRDefault="00687FB5" w:rsidP="00F542BF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-46</w:t>
      </w:r>
    </w:p>
    <w:p w14:paraId="3F4B9F7D" w14:textId="77777777" w:rsidR="00124431" w:rsidRPr="00BE2158" w:rsidRDefault="00687FB5" w:rsidP="00F542BF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-28</w:t>
      </w:r>
    </w:p>
    <w:p w14:paraId="3F4B9F7E" w14:textId="77777777" w:rsidR="00124431" w:rsidRDefault="00687FB5" w:rsidP="00F542BF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-26</w:t>
      </w:r>
    </w:p>
    <w:p w14:paraId="3F4B9F7F" w14:textId="77777777" w:rsidR="001F5EE8" w:rsidRPr="00BE2158" w:rsidRDefault="00687FB5" w:rsidP="001F5EE8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1F5EE8">
        <w:rPr>
          <w:rFonts w:ascii="Arial" w:hAnsi="Arial"/>
          <w:sz w:val="24"/>
        </w:rPr>
        <w:t xml:space="preserve"> 10529</w:t>
      </w:r>
      <w:r w:rsidR="001F5EE8" w:rsidRPr="00BE2158">
        <w:rPr>
          <w:rFonts w:ascii="Arial" w:hAnsi="Arial"/>
          <w:sz w:val="24"/>
        </w:rPr>
        <w:t>-</w:t>
      </w:r>
      <w:r w:rsidR="001F5EE8">
        <w:rPr>
          <w:rFonts w:ascii="Arial" w:hAnsi="Arial"/>
          <w:sz w:val="24"/>
        </w:rPr>
        <w:t>60</w:t>
      </w:r>
    </w:p>
    <w:p w14:paraId="3F4B9F80" w14:textId="77777777" w:rsidR="001F5EE8" w:rsidRPr="001F5EE8" w:rsidRDefault="00687FB5" w:rsidP="00F542BF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1F5EE8" w:rsidRPr="001F5EE8">
        <w:rPr>
          <w:rFonts w:ascii="Arial" w:hAnsi="Arial"/>
          <w:sz w:val="24"/>
        </w:rPr>
        <w:t xml:space="preserve"> 10529-</w:t>
      </w:r>
      <w:r w:rsidR="001F5EE8">
        <w:rPr>
          <w:rFonts w:ascii="Arial" w:hAnsi="Arial"/>
          <w:sz w:val="24"/>
        </w:rPr>
        <w:t>58</w:t>
      </w:r>
    </w:p>
    <w:p w14:paraId="3F4B9F81" w14:textId="77777777" w:rsidR="00124431" w:rsidRPr="00BE2158" w:rsidRDefault="00687FB5" w:rsidP="00F542BF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124431" w:rsidRPr="00BE2158">
        <w:rPr>
          <w:rFonts w:ascii="Arial" w:hAnsi="Arial"/>
          <w:sz w:val="24"/>
        </w:rPr>
        <w:t>24-1 e 6</w:t>
      </w:r>
    </w:p>
    <w:p w14:paraId="3F4B9F82" w14:textId="5B55B301" w:rsidR="00124431" w:rsidRDefault="00687FB5" w:rsidP="00F542BF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 xml:space="preserve">-78, 76, 42, 68 </w:t>
      </w:r>
      <w:r w:rsidR="003E7F69">
        <w:rPr>
          <w:rFonts w:ascii="Arial" w:hAnsi="Arial"/>
          <w:sz w:val="24"/>
        </w:rPr>
        <w:t>e</w:t>
      </w:r>
      <w:r w:rsidR="00124431" w:rsidRPr="00BE2158">
        <w:rPr>
          <w:rFonts w:ascii="Arial" w:hAnsi="Arial"/>
          <w:sz w:val="24"/>
        </w:rPr>
        <w:t xml:space="preserve"> 72</w:t>
      </w:r>
    </w:p>
    <w:p w14:paraId="37C42880" w14:textId="553C1CB5" w:rsidR="00376D0D" w:rsidRPr="001870F1" w:rsidRDefault="00376D0D" w:rsidP="00376D0D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bookmarkStart w:id="131" w:name="_Hlk133797254"/>
      <w:r w:rsidRPr="001870F1">
        <w:rPr>
          <w:rFonts w:ascii="Arial" w:hAnsi="Arial"/>
          <w:sz w:val="24"/>
        </w:rPr>
        <w:t>BAU: LIGAR 10524-6 (</w:t>
      </w:r>
      <w:r w:rsidR="0069034D" w:rsidRPr="001870F1">
        <w:rPr>
          <w:rFonts w:ascii="Arial" w:hAnsi="Arial"/>
          <w:sz w:val="24"/>
        </w:rPr>
        <w:t>À</w:t>
      </w:r>
      <w:r w:rsidRPr="001870F1">
        <w:rPr>
          <w:rFonts w:ascii="Arial" w:hAnsi="Arial"/>
          <w:sz w:val="24"/>
        </w:rPr>
        <w:t xml:space="preserve"> critério</w:t>
      </w:r>
      <w:r w:rsidR="0069034D" w:rsidRPr="001870F1">
        <w:rPr>
          <w:rFonts w:ascii="Arial" w:hAnsi="Arial"/>
          <w:sz w:val="24"/>
        </w:rPr>
        <w:t xml:space="preserve"> do</w:t>
      </w:r>
      <w:r w:rsidRPr="001870F1">
        <w:rPr>
          <w:rFonts w:ascii="Arial" w:hAnsi="Arial"/>
          <w:sz w:val="24"/>
        </w:rPr>
        <w:t xml:space="preserve"> COT)</w:t>
      </w:r>
    </w:p>
    <w:bookmarkEnd w:id="131"/>
    <w:p w14:paraId="01C119A4" w14:textId="77777777" w:rsidR="00376D0D" w:rsidRPr="00BE2158" w:rsidRDefault="00376D0D" w:rsidP="00376D0D">
      <w:pPr>
        <w:spacing w:before="60" w:after="60"/>
        <w:ind w:left="720"/>
        <w:rPr>
          <w:rFonts w:ascii="Arial" w:hAnsi="Arial"/>
          <w:sz w:val="24"/>
        </w:rPr>
      </w:pPr>
    </w:p>
    <w:p w14:paraId="3F4B9F83" w14:textId="77777777" w:rsidR="00A46FA6" w:rsidRPr="00BE2158" w:rsidRDefault="00A46FA6">
      <w:pPr>
        <w:spacing w:before="60" w:after="60"/>
        <w:rPr>
          <w:rFonts w:ascii="Arial" w:hAnsi="Arial"/>
          <w:sz w:val="24"/>
        </w:rPr>
      </w:pPr>
    </w:p>
    <w:p w14:paraId="3F4B9F84" w14:textId="77777777" w:rsidR="00A46FA6" w:rsidRPr="00BE2158" w:rsidRDefault="00A46FA6">
      <w:pPr>
        <w:spacing w:before="60" w:after="60"/>
        <w:rPr>
          <w:rFonts w:ascii="Arial" w:hAnsi="Arial"/>
          <w:sz w:val="24"/>
        </w:rPr>
      </w:pPr>
    </w:p>
    <w:p w14:paraId="3F4B9F85" w14:textId="77777777" w:rsidR="00A46FA6" w:rsidRPr="00BE2158" w:rsidRDefault="00A46FA6">
      <w:pPr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9F86" w14:textId="77777777" w:rsidR="00A46FA6" w:rsidRPr="00BE2158" w:rsidRDefault="00A46FA6">
      <w:pPr>
        <w:rPr>
          <w:rFonts w:ascii="Arial" w:hAnsi="Arial"/>
          <w:sz w:val="24"/>
        </w:rPr>
      </w:pPr>
    </w:p>
    <w:p w14:paraId="7B8F6F96" w14:textId="01280A18" w:rsidR="00376D0D" w:rsidRPr="001870F1" w:rsidRDefault="00376D0D" w:rsidP="00A169A4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DESLIGAR 10524-6</w:t>
      </w:r>
    </w:p>
    <w:p w14:paraId="141DDE2D" w14:textId="71FA8935" w:rsidR="00376D0D" w:rsidRDefault="00376D0D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 10529</w:t>
      </w:r>
      <w:r w:rsidRPr="00BE2158">
        <w:rPr>
          <w:rFonts w:ascii="Arial" w:hAnsi="Arial"/>
          <w:sz w:val="24"/>
        </w:rPr>
        <w:t>-72, 68, 42, 76</w:t>
      </w:r>
      <w:r>
        <w:rPr>
          <w:rFonts w:ascii="Arial" w:hAnsi="Arial"/>
          <w:sz w:val="24"/>
        </w:rPr>
        <w:t xml:space="preserve"> e 78</w:t>
      </w:r>
    </w:p>
    <w:p w14:paraId="3F4B9F88" w14:textId="77777777" w:rsidR="00124431" w:rsidRDefault="00687FB5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124431" w:rsidRPr="00BE2158">
        <w:rPr>
          <w:rFonts w:ascii="Arial" w:hAnsi="Arial"/>
          <w:sz w:val="24"/>
        </w:rPr>
        <w:t>24-6 e 1</w:t>
      </w:r>
    </w:p>
    <w:p w14:paraId="3F4B9F89" w14:textId="77777777" w:rsidR="001F5EE8" w:rsidRPr="00BE2158" w:rsidRDefault="00687FB5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1F5EE8">
        <w:rPr>
          <w:rFonts w:ascii="Arial" w:hAnsi="Arial"/>
          <w:sz w:val="24"/>
        </w:rPr>
        <w:t xml:space="preserve"> 10529</w:t>
      </w:r>
      <w:r w:rsidR="001F5EE8" w:rsidRPr="00BE2158">
        <w:rPr>
          <w:rFonts w:ascii="Arial" w:hAnsi="Arial"/>
          <w:sz w:val="24"/>
        </w:rPr>
        <w:t>-</w:t>
      </w:r>
      <w:r w:rsidR="001F5EE8">
        <w:rPr>
          <w:rFonts w:ascii="Arial" w:hAnsi="Arial"/>
          <w:sz w:val="24"/>
        </w:rPr>
        <w:t>58</w:t>
      </w:r>
    </w:p>
    <w:p w14:paraId="3F4B9F8A" w14:textId="77777777" w:rsidR="001F5EE8" w:rsidRPr="001F5EE8" w:rsidRDefault="00687FB5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1F5EE8" w:rsidRPr="001F5EE8">
        <w:rPr>
          <w:rFonts w:ascii="Arial" w:hAnsi="Arial"/>
          <w:sz w:val="24"/>
        </w:rPr>
        <w:t xml:space="preserve"> 10529-</w:t>
      </w:r>
      <w:r w:rsidR="001F5EE8">
        <w:rPr>
          <w:rFonts w:ascii="Arial" w:hAnsi="Arial"/>
          <w:sz w:val="24"/>
        </w:rPr>
        <w:t>60</w:t>
      </w:r>
    </w:p>
    <w:p w14:paraId="3F4B9F8B" w14:textId="77777777" w:rsidR="00124431" w:rsidRPr="00BE2158" w:rsidRDefault="00687FB5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-26</w:t>
      </w:r>
    </w:p>
    <w:p w14:paraId="3F4B9F8C" w14:textId="77777777" w:rsidR="00124431" w:rsidRPr="00BE2158" w:rsidRDefault="00687FB5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-28</w:t>
      </w:r>
    </w:p>
    <w:p w14:paraId="3F4B9F8D" w14:textId="77777777" w:rsidR="00124431" w:rsidRPr="00BE2158" w:rsidRDefault="00687FB5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-46</w:t>
      </w:r>
    </w:p>
    <w:p w14:paraId="3F4B9F8E" w14:textId="77777777" w:rsidR="00124431" w:rsidRPr="00BE2158" w:rsidRDefault="00687FB5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-48</w:t>
      </w:r>
    </w:p>
    <w:p w14:paraId="3F4B9F8F" w14:textId="77777777" w:rsidR="00124431" w:rsidRPr="00BE2158" w:rsidRDefault="00687FB5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-10</w:t>
      </w:r>
    </w:p>
    <w:p w14:paraId="3F4B9F90" w14:textId="77777777" w:rsidR="00124431" w:rsidRPr="00BE2158" w:rsidRDefault="00687FB5" w:rsidP="00A169A4">
      <w:pPr>
        <w:numPr>
          <w:ilvl w:val="0"/>
          <w:numId w:val="3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-8</w:t>
      </w:r>
    </w:p>
    <w:p w14:paraId="3F4B9F91" w14:textId="77777777" w:rsidR="00124431" w:rsidRPr="00BE2158" w:rsidRDefault="00F632F6" w:rsidP="00A169A4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6E10BD">
        <w:rPr>
          <w:rFonts w:ascii="Arial" w:hAnsi="Arial"/>
          <w:sz w:val="24"/>
        </w:rPr>
        <w:t xml:space="preserve"> </w:t>
      </w:r>
      <w:r w:rsidR="00F27AC9">
        <w:rPr>
          <w:rFonts w:ascii="Arial" w:hAnsi="Arial"/>
          <w:sz w:val="24"/>
        </w:rPr>
        <w:t xml:space="preserve">ou </w:t>
      </w:r>
      <w:r w:rsidR="00687FB5">
        <w:rPr>
          <w:rFonts w:ascii="Arial" w:hAnsi="Arial"/>
          <w:sz w:val="24"/>
        </w:rPr>
        <w:t>MANTER DESLIGADO</w:t>
      </w:r>
      <w:r w:rsidR="00124431" w:rsidRPr="00BE2158">
        <w:rPr>
          <w:rFonts w:ascii="Arial" w:hAnsi="Arial"/>
          <w:sz w:val="24"/>
        </w:rPr>
        <w:t xml:space="preserve"> 10552-44</w:t>
      </w:r>
    </w:p>
    <w:p w14:paraId="3F4B9F92" w14:textId="77777777" w:rsidR="00124431" w:rsidRPr="00BE2158" w:rsidRDefault="00687FB5" w:rsidP="00A169A4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-266</w:t>
      </w:r>
    </w:p>
    <w:p w14:paraId="3F4B9F93" w14:textId="77777777" w:rsidR="00124431" w:rsidRPr="00BE2158" w:rsidRDefault="00687FB5" w:rsidP="00A169A4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124431" w:rsidRPr="00BE2158">
        <w:rPr>
          <w:rFonts w:ascii="Arial" w:hAnsi="Arial"/>
          <w:sz w:val="24"/>
        </w:rPr>
        <w:t>-268</w:t>
      </w:r>
    </w:p>
    <w:p w14:paraId="3F4B9F94" w14:textId="10D7B071" w:rsidR="00A46FA6" w:rsidRPr="00BE2158" w:rsidRDefault="00687FB5" w:rsidP="00A169A4">
      <w:pPr>
        <w:numPr>
          <w:ilvl w:val="0"/>
          <w:numId w:val="37"/>
        </w:numPr>
        <w:spacing w:before="40" w:after="4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124431" w:rsidRPr="00BE2158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124431" w:rsidRPr="00BE2158">
        <w:rPr>
          <w:rFonts w:ascii="Arial" w:hAnsi="Arial"/>
          <w:sz w:val="24"/>
        </w:rPr>
        <w:t xml:space="preserve"> critério</w:t>
      </w:r>
      <w:r w:rsidR="00C24486">
        <w:rPr>
          <w:rFonts w:ascii="Arial" w:hAnsi="Arial"/>
          <w:sz w:val="24"/>
        </w:rPr>
        <w:t xml:space="preserve"> do</w:t>
      </w:r>
      <w:r w:rsidR="00124431" w:rsidRPr="00BE2158">
        <w:rPr>
          <w:rFonts w:ascii="Arial" w:hAnsi="Arial"/>
          <w:sz w:val="24"/>
        </w:rPr>
        <w:t xml:space="preserve"> COT)</w:t>
      </w:r>
    </w:p>
    <w:p w14:paraId="3F4B9F95" w14:textId="77777777" w:rsidR="00A46FA6" w:rsidRPr="00BE2158" w:rsidRDefault="00A46FA6">
      <w:pPr>
        <w:jc w:val="center"/>
        <w:rPr>
          <w:rFonts w:ascii="Arial" w:hAnsi="Arial"/>
          <w:sz w:val="24"/>
        </w:rPr>
        <w:sectPr w:rsidR="00A46FA6" w:rsidRPr="00BE2158" w:rsidSect="00C302FD">
          <w:headerReference w:type="even" r:id="rId138"/>
          <w:headerReference w:type="default" r:id="rId139"/>
          <w:headerReference w:type="first" r:id="rId140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9F96" w14:textId="77777777" w:rsidR="00A46FA6" w:rsidRDefault="00A46FA6" w:rsidP="00A85CD8">
      <w:pPr>
        <w:pStyle w:val="Ttulo5"/>
        <w:ind w:firstLine="360"/>
        <w:rPr>
          <w:b/>
        </w:rPr>
      </w:pPr>
      <w:r>
        <w:rPr>
          <w:b/>
        </w:rPr>
        <w:lastRenderedPageBreak/>
        <w:t xml:space="preserve"> </w:t>
      </w:r>
      <w:r w:rsidR="002B6E91">
        <w:rPr>
          <w:b/>
        </w:rPr>
        <w:t>5</w:t>
      </w:r>
      <w:r w:rsidR="006E4859">
        <w:rPr>
          <w:b/>
        </w:rPr>
        <w:t>.</w:t>
      </w:r>
      <w:r w:rsidR="00EB031E">
        <w:rPr>
          <w:b/>
        </w:rPr>
        <w:t>18</w:t>
      </w:r>
      <w:r w:rsidR="00922900">
        <w:rPr>
          <w:b/>
        </w:rPr>
        <w:t>.</w:t>
      </w:r>
      <w:r>
        <w:rPr>
          <w:b/>
        </w:rPr>
        <w:tab/>
      </w:r>
      <w:r w:rsidR="004A7951" w:rsidRPr="002341DA">
        <w:rPr>
          <w:rFonts w:cs="Arial"/>
          <w:b/>
          <w:szCs w:val="24"/>
        </w:rPr>
        <w:t>LIBERAÇÃO DO SEGMENTO BR-</w:t>
      </w:r>
      <w:r w:rsidR="00EB0C3A">
        <w:rPr>
          <w:rFonts w:cs="Arial"/>
          <w:b/>
          <w:szCs w:val="24"/>
        </w:rPr>
        <w:t>1B + TV-2 DO 24-1</w:t>
      </w:r>
      <w:r w:rsidR="004A7951">
        <w:rPr>
          <w:rFonts w:cs="Arial"/>
          <w:b/>
          <w:szCs w:val="24"/>
        </w:rPr>
        <w:t xml:space="preserve"> </w:t>
      </w:r>
      <w:r w:rsidR="004A7951">
        <w:rPr>
          <w:b/>
        </w:rPr>
        <w:t>– 1</w:t>
      </w:r>
      <w:r w:rsidR="006E10BD">
        <w:rPr>
          <w:b/>
        </w:rPr>
        <w:t>8</w:t>
      </w:r>
      <w:r w:rsidR="004A7951">
        <w:rPr>
          <w:b/>
          <w:vertAlign w:val="superscript"/>
        </w:rPr>
        <w:t xml:space="preserve">a </w:t>
      </w:r>
      <w:r w:rsidR="004A7951">
        <w:rPr>
          <w:b/>
        </w:rPr>
        <w:t>MODALIDADE</w:t>
      </w:r>
    </w:p>
    <w:p w14:paraId="3F4B9F97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9F98" w14:textId="77777777" w:rsidR="00A46FA6" w:rsidRDefault="00A46FA6">
      <w:pPr>
        <w:rPr>
          <w:rFonts w:ascii="Arial" w:hAnsi="Arial"/>
          <w:b/>
          <w:sz w:val="24"/>
        </w:rPr>
      </w:pPr>
    </w:p>
    <w:p w14:paraId="3F4B9F99" w14:textId="77777777" w:rsidR="00A46FA6" w:rsidRDefault="00A46FA6">
      <w:pPr>
        <w:rPr>
          <w:rFonts w:ascii="Arial" w:hAnsi="Arial"/>
          <w:b/>
          <w:noProof/>
          <w:sz w:val="24"/>
        </w:rPr>
      </w:pPr>
    </w:p>
    <w:p w14:paraId="3F4B9F9A" w14:textId="16EA3776" w:rsidR="009C19E8" w:rsidRDefault="003243E4" w:rsidP="009C19E8">
      <w:pPr>
        <w:jc w:val="center"/>
        <w:rPr>
          <w:rFonts w:ascii="Arial" w:hAnsi="Arial"/>
          <w:b/>
          <w:sz w:val="24"/>
        </w:rPr>
        <w:sectPr w:rsidR="009C19E8" w:rsidSect="00C302FD">
          <w:headerReference w:type="even" r:id="rId141"/>
          <w:headerReference w:type="default" r:id="rId142"/>
          <w:headerReference w:type="first" r:id="rId143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25E65A9" wp14:editId="796C0216">
            <wp:extent cx="9361170" cy="4408170"/>
            <wp:effectExtent l="0" t="0" r="0" b="0"/>
            <wp:docPr id="675" name="Imagem 67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Imagem 675" descr="Diagrama, Esquemático&#10;&#10;Descrição gerada automaticamente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F9B" w14:textId="77777777" w:rsidR="00A46FA6" w:rsidRPr="00BE2158" w:rsidRDefault="002B6E91" w:rsidP="00A85CD8">
      <w:pPr>
        <w:pStyle w:val="Ttulo2"/>
        <w:ind w:firstLine="720"/>
      </w:pPr>
      <w:bookmarkStart w:id="132" w:name="_Toc513533801"/>
      <w:bookmarkStart w:id="133" w:name="_Toc136595541"/>
      <w:r w:rsidRPr="00BE2158">
        <w:lastRenderedPageBreak/>
        <w:t>5</w:t>
      </w:r>
      <w:r w:rsidR="00B935CD">
        <w:t>.</w:t>
      </w:r>
      <w:r w:rsidR="00EB031E">
        <w:t>18</w:t>
      </w:r>
      <w:r w:rsidR="00B935CD">
        <w:t>.1</w:t>
      </w:r>
      <w:r w:rsidR="00405259">
        <w:t xml:space="preserve">. </w:t>
      </w:r>
      <w:r w:rsidR="00922900">
        <w:t xml:space="preserve"> </w:t>
      </w:r>
      <w:r w:rsidR="00A46FA6" w:rsidRPr="00BE2158">
        <w:t>LIBERAÇÃO DO SEGMENTO BR-</w:t>
      </w:r>
      <w:r w:rsidR="00EB0C3A" w:rsidRPr="00BE2158">
        <w:t>1B + TV-2 DO 24-1</w:t>
      </w:r>
      <w:bookmarkEnd w:id="132"/>
      <w:bookmarkEnd w:id="133"/>
    </w:p>
    <w:p w14:paraId="3F4B9F9C" w14:textId="77777777" w:rsidR="00A46FA6" w:rsidRPr="00BE2158" w:rsidRDefault="00A46FA6">
      <w:pPr>
        <w:numPr>
          <w:ilvl w:val="0"/>
          <w:numId w:val="1"/>
        </w:numPr>
        <w:rPr>
          <w:rFonts w:ascii="Arial" w:hAnsi="Arial"/>
          <w:sz w:val="24"/>
        </w:rPr>
      </w:pPr>
      <w:r w:rsidRPr="00BE2158">
        <w:rPr>
          <w:rFonts w:ascii="Arial" w:hAnsi="Arial"/>
          <w:sz w:val="24"/>
        </w:rPr>
        <w:t>1</w:t>
      </w:r>
      <w:r w:rsidR="006E10BD">
        <w:rPr>
          <w:rFonts w:ascii="Arial" w:hAnsi="Arial"/>
          <w:sz w:val="24"/>
        </w:rPr>
        <w:t>8</w:t>
      </w:r>
      <w:r w:rsidRPr="00BE2158">
        <w:rPr>
          <w:rFonts w:ascii="Arial" w:hAnsi="Arial"/>
          <w:sz w:val="24"/>
          <w:vertAlign w:val="superscript"/>
        </w:rPr>
        <w:t>a</w:t>
      </w:r>
      <w:r w:rsidRPr="00BE2158">
        <w:rPr>
          <w:rFonts w:ascii="Arial" w:hAnsi="Arial"/>
          <w:sz w:val="24"/>
        </w:rPr>
        <w:t xml:space="preserve">        MODALIDADE ALTERNATIVA</w:t>
      </w:r>
    </w:p>
    <w:p w14:paraId="3F4B9F9D" w14:textId="77777777" w:rsidR="004B61AE" w:rsidRDefault="004B61AE">
      <w:pPr>
        <w:rPr>
          <w:rFonts w:ascii="Arial" w:hAnsi="Arial"/>
          <w:b/>
          <w:sz w:val="24"/>
        </w:rPr>
      </w:pPr>
    </w:p>
    <w:p w14:paraId="3F4B9F9E" w14:textId="77777777" w:rsidR="00A82A10" w:rsidRPr="00BE2158" w:rsidRDefault="00A46FA6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9F9F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EB0C3A" w:rsidRPr="00BE2158">
        <w:rPr>
          <w:rFonts w:ascii="Arial" w:hAnsi="Arial"/>
          <w:sz w:val="24"/>
        </w:rPr>
        <w:t xml:space="preserve"> 10552-44</w:t>
      </w:r>
    </w:p>
    <w:p w14:paraId="3F4B9FA0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-268</w:t>
      </w:r>
    </w:p>
    <w:p w14:paraId="3F4B9FA1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-266</w:t>
      </w:r>
    </w:p>
    <w:p w14:paraId="3F4B9FA2" w14:textId="14DAB611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EB0C3A" w:rsidRPr="00BE2158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EB0C3A" w:rsidRPr="00BE2158">
        <w:rPr>
          <w:rFonts w:ascii="Arial" w:hAnsi="Arial"/>
          <w:sz w:val="24"/>
        </w:rPr>
        <w:t xml:space="preserve"> critério </w:t>
      </w:r>
      <w:r w:rsidR="00C24486">
        <w:rPr>
          <w:rFonts w:ascii="Arial" w:hAnsi="Arial"/>
          <w:sz w:val="24"/>
        </w:rPr>
        <w:t xml:space="preserve">do </w:t>
      </w:r>
      <w:r w:rsidR="00EB0C3A" w:rsidRPr="00BE2158">
        <w:rPr>
          <w:rFonts w:ascii="Arial" w:hAnsi="Arial"/>
          <w:sz w:val="24"/>
        </w:rPr>
        <w:t>COT)</w:t>
      </w:r>
    </w:p>
    <w:p w14:paraId="3F4B9FA3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-8</w:t>
      </w:r>
    </w:p>
    <w:p w14:paraId="3F4B9FA4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-10</w:t>
      </w:r>
    </w:p>
    <w:p w14:paraId="3F4B9FA5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-48</w:t>
      </w:r>
    </w:p>
    <w:p w14:paraId="3F4B9FA6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-46</w:t>
      </w:r>
    </w:p>
    <w:p w14:paraId="3F4B9FA7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-28</w:t>
      </w:r>
    </w:p>
    <w:p w14:paraId="3F4B9FA8" w14:textId="77777777" w:rsidR="00EB0C3A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-26</w:t>
      </w:r>
    </w:p>
    <w:p w14:paraId="3F4B9FA9" w14:textId="77777777" w:rsidR="006B6D91" w:rsidRPr="00BE2158" w:rsidRDefault="00687FB5" w:rsidP="006B6D91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B6D91">
        <w:rPr>
          <w:rFonts w:ascii="Arial" w:hAnsi="Arial"/>
          <w:sz w:val="24"/>
        </w:rPr>
        <w:t xml:space="preserve"> 10529</w:t>
      </w:r>
      <w:r w:rsidR="006B6D91" w:rsidRPr="00BE2158">
        <w:rPr>
          <w:rFonts w:ascii="Arial" w:hAnsi="Arial"/>
          <w:sz w:val="24"/>
        </w:rPr>
        <w:t>-</w:t>
      </w:r>
      <w:r w:rsidR="006B6D91">
        <w:rPr>
          <w:rFonts w:ascii="Arial" w:hAnsi="Arial"/>
          <w:sz w:val="24"/>
        </w:rPr>
        <w:t>60</w:t>
      </w:r>
    </w:p>
    <w:p w14:paraId="3F4B9FAA" w14:textId="77777777" w:rsidR="006B6D91" w:rsidRPr="006B6D91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B6D91" w:rsidRPr="006B6D91">
        <w:rPr>
          <w:rFonts w:ascii="Arial" w:hAnsi="Arial"/>
          <w:sz w:val="24"/>
        </w:rPr>
        <w:t xml:space="preserve"> 10529-</w:t>
      </w:r>
      <w:r w:rsidR="006B6D91">
        <w:rPr>
          <w:rFonts w:ascii="Arial" w:hAnsi="Arial"/>
          <w:sz w:val="24"/>
        </w:rPr>
        <w:t>58</w:t>
      </w:r>
    </w:p>
    <w:p w14:paraId="3F4B9FAB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EB0C3A" w:rsidRPr="00BE2158">
        <w:rPr>
          <w:rFonts w:ascii="Arial" w:hAnsi="Arial"/>
          <w:sz w:val="24"/>
        </w:rPr>
        <w:t>24-1 e 6</w:t>
      </w:r>
    </w:p>
    <w:p w14:paraId="3F4B9FAC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-78 e 76</w:t>
      </w:r>
    </w:p>
    <w:p w14:paraId="3F4B9FAD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-74 e 78</w:t>
      </w:r>
    </w:p>
    <w:p w14:paraId="3F4B9FAE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EB0C3A" w:rsidRPr="00BE2158">
        <w:rPr>
          <w:rFonts w:ascii="Arial" w:hAnsi="Arial"/>
          <w:sz w:val="24"/>
        </w:rPr>
        <w:t>24-1</w:t>
      </w:r>
    </w:p>
    <w:p w14:paraId="3F4B9FAF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-46</w:t>
      </w:r>
    </w:p>
    <w:p w14:paraId="3F4B9FB0" w14:textId="77777777" w:rsidR="00EB0C3A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-48</w:t>
      </w:r>
    </w:p>
    <w:p w14:paraId="3F4B9FB1" w14:textId="77777777" w:rsidR="006907CC" w:rsidRPr="00BE2158" w:rsidRDefault="00687FB5" w:rsidP="006907CC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907CC">
        <w:rPr>
          <w:rFonts w:ascii="Arial" w:hAnsi="Arial"/>
          <w:sz w:val="24"/>
        </w:rPr>
        <w:t xml:space="preserve"> 10529</w:t>
      </w:r>
      <w:r w:rsidR="006907CC" w:rsidRPr="00BE2158">
        <w:rPr>
          <w:rFonts w:ascii="Arial" w:hAnsi="Arial"/>
          <w:sz w:val="24"/>
        </w:rPr>
        <w:t>-</w:t>
      </w:r>
      <w:r w:rsidR="006907CC">
        <w:rPr>
          <w:rFonts w:ascii="Arial" w:hAnsi="Arial"/>
          <w:sz w:val="24"/>
        </w:rPr>
        <w:t>328</w:t>
      </w:r>
    </w:p>
    <w:p w14:paraId="3F4B9FB2" w14:textId="77777777" w:rsidR="006907CC" w:rsidRPr="006907CC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907CC" w:rsidRPr="006907CC">
        <w:rPr>
          <w:rFonts w:ascii="Arial" w:hAnsi="Arial"/>
          <w:sz w:val="24"/>
        </w:rPr>
        <w:t xml:space="preserve"> 10529-</w:t>
      </w:r>
      <w:r w:rsidR="006907CC">
        <w:rPr>
          <w:rFonts w:ascii="Arial" w:hAnsi="Arial"/>
          <w:sz w:val="24"/>
        </w:rPr>
        <w:t>330</w:t>
      </w:r>
    </w:p>
    <w:p w14:paraId="3F4B9FB3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-26</w:t>
      </w:r>
    </w:p>
    <w:p w14:paraId="3F4B9FB4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-28</w:t>
      </w:r>
    </w:p>
    <w:p w14:paraId="3F4B9FB5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-296</w:t>
      </w:r>
    </w:p>
    <w:p w14:paraId="3F4B9FB6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-298</w:t>
      </w:r>
    </w:p>
    <w:p w14:paraId="3F4B9FB7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3E7F69">
        <w:rPr>
          <w:rFonts w:ascii="Arial" w:hAnsi="Arial"/>
          <w:sz w:val="24"/>
        </w:rPr>
        <w:t>-</w:t>
      </w:r>
      <w:r w:rsidR="00EB0C3A" w:rsidRPr="00BE2158">
        <w:rPr>
          <w:rFonts w:ascii="Arial" w:hAnsi="Arial"/>
          <w:sz w:val="24"/>
        </w:rPr>
        <w:t>34</w:t>
      </w:r>
    </w:p>
    <w:p w14:paraId="3F4B9FB8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-36</w:t>
      </w:r>
    </w:p>
    <w:p w14:paraId="3F4B9FB9" w14:textId="77777777" w:rsidR="00EB0C3A" w:rsidRPr="00BE215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EB0C3A" w:rsidRPr="00BE2158">
        <w:rPr>
          <w:rFonts w:ascii="Arial" w:hAnsi="Arial"/>
          <w:sz w:val="24"/>
        </w:rPr>
        <w:t>-58</w:t>
      </w:r>
    </w:p>
    <w:p w14:paraId="3F4B9FBA" w14:textId="77777777" w:rsidR="004F4EA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6E10BD">
        <w:rPr>
          <w:rFonts w:ascii="Arial" w:hAnsi="Arial"/>
          <w:sz w:val="24"/>
        </w:rPr>
        <w:t>-60</w:t>
      </w:r>
    </w:p>
    <w:p w14:paraId="3F4B9FBB" w14:textId="77777777" w:rsidR="004F4EA8" w:rsidRDefault="00687FB5" w:rsidP="00F542BF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4F4EA8">
        <w:rPr>
          <w:rFonts w:ascii="Arial" w:hAnsi="Arial"/>
          <w:sz w:val="24"/>
        </w:rPr>
        <w:t xml:space="preserve"> 105</w:t>
      </w:r>
      <w:r w:rsidR="004F4EA8" w:rsidRPr="00BE2158">
        <w:rPr>
          <w:rFonts w:ascii="Arial" w:hAnsi="Arial"/>
          <w:sz w:val="24"/>
        </w:rPr>
        <w:t>24-1</w:t>
      </w:r>
    </w:p>
    <w:p w14:paraId="3F4B9FBC" w14:textId="79BC5C4A" w:rsidR="00EB0C3A" w:rsidRDefault="00687FB5" w:rsidP="004B61AE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E10BD">
        <w:rPr>
          <w:rFonts w:ascii="Arial" w:hAnsi="Arial"/>
          <w:sz w:val="24"/>
        </w:rPr>
        <w:t xml:space="preserve"> </w:t>
      </w:r>
      <w:r w:rsidR="004F4EA8">
        <w:rPr>
          <w:rFonts w:ascii="Arial" w:hAnsi="Arial"/>
          <w:sz w:val="24"/>
        </w:rPr>
        <w:t>10529-</w:t>
      </w:r>
      <w:r w:rsidR="00D32154">
        <w:rPr>
          <w:rFonts w:ascii="Arial" w:hAnsi="Arial"/>
          <w:sz w:val="24"/>
        </w:rPr>
        <w:t xml:space="preserve">88, 92, </w:t>
      </w:r>
      <w:r w:rsidR="006E10BD">
        <w:rPr>
          <w:rFonts w:ascii="Arial" w:hAnsi="Arial"/>
          <w:sz w:val="24"/>
        </w:rPr>
        <w:t>84, 44, 80, 72 e 68</w:t>
      </w:r>
    </w:p>
    <w:p w14:paraId="13EBEB2C" w14:textId="254AE00C" w:rsidR="006C28F8" w:rsidRPr="001870F1" w:rsidRDefault="001738B3" w:rsidP="00CE6E13">
      <w:pPr>
        <w:numPr>
          <w:ilvl w:val="0"/>
          <w:numId w:val="39"/>
        </w:numPr>
        <w:spacing w:line="360" w:lineRule="auto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 10524-6 (</w:t>
      </w:r>
      <w:r w:rsidR="0069034D" w:rsidRPr="001870F1">
        <w:rPr>
          <w:rFonts w:ascii="Arial" w:hAnsi="Arial"/>
          <w:sz w:val="24"/>
        </w:rPr>
        <w:t>À</w:t>
      </w:r>
      <w:r w:rsidRPr="001870F1">
        <w:rPr>
          <w:rFonts w:ascii="Arial" w:hAnsi="Arial"/>
          <w:sz w:val="24"/>
        </w:rPr>
        <w:t xml:space="preserve"> critério </w:t>
      </w:r>
      <w:r w:rsidR="0069034D" w:rsidRPr="001870F1">
        <w:rPr>
          <w:rFonts w:ascii="Arial" w:hAnsi="Arial"/>
          <w:sz w:val="24"/>
        </w:rPr>
        <w:t xml:space="preserve">do </w:t>
      </w:r>
      <w:r w:rsidRPr="001870F1">
        <w:rPr>
          <w:rFonts w:ascii="Arial" w:hAnsi="Arial"/>
          <w:sz w:val="24"/>
        </w:rPr>
        <w:t>COT)</w:t>
      </w:r>
    </w:p>
    <w:p w14:paraId="3F4B9FBD" w14:textId="77777777" w:rsidR="003278D6" w:rsidRPr="00166D6F" w:rsidRDefault="00166D6F" w:rsidP="004B61AE">
      <w:pPr>
        <w:pStyle w:val="Corpodetexto2"/>
        <w:ind w:right="-284"/>
        <w:rPr>
          <w:b/>
          <w:i/>
          <w:sz w:val="22"/>
          <w:szCs w:val="22"/>
        </w:rPr>
      </w:pPr>
      <w:r w:rsidRPr="00166D6F">
        <w:rPr>
          <w:b/>
          <w:i/>
          <w:sz w:val="22"/>
          <w:szCs w:val="22"/>
        </w:rPr>
        <w:lastRenderedPageBreak/>
        <w:t>OBS.:</w:t>
      </w:r>
      <w:r w:rsidRPr="00166D6F">
        <w:rPr>
          <w:b/>
          <w:i/>
          <w:sz w:val="22"/>
          <w:szCs w:val="22"/>
        </w:rPr>
        <w:tab/>
        <w:t>DEVERÁ SER ACOMPANHADO O CARREGAMENTO NO TV-1 DO 10524-1 DA SE</w:t>
      </w:r>
      <w:r w:rsidRPr="00BE2158">
        <w:rPr>
          <w:b/>
          <w:i/>
        </w:rPr>
        <w:t xml:space="preserve"> </w:t>
      </w:r>
      <w:r w:rsidRPr="00166D6F">
        <w:rPr>
          <w:b/>
          <w:i/>
          <w:sz w:val="22"/>
          <w:szCs w:val="22"/>
        </w:rPr>
        <w:t>BAURU.</w:t>
      </w:r>
    </w:p>
    <w:p w14:paraId="3F4B9FBE" w14:textId="77777777" w:rsidR="004B61AE" w:rsidRDefault="004B61AE" w:rsidP="004B61AE">
      <w:pPr>
        <w:rPr>
          <w:rFonts w:ascii="Arial" w:hAnsi="Arial"/>
          <w:b/>
          <w:sz w:val="24"/>
        </w:rPr>
      </w:pPr>
    </w:p>
    <w:p w14:paraId="3F4B9FBF" w14:textId="77777777" w:rsidR="00A46FA6" w:rsidRPr="00BE2158" w:rsidRDefault="00A46FA6" w:rsidP="004B61AE">
      <w:pPr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9FC0" w14:textId="77777777" w:rsidR="00A46FA6" w:rsidRPr="00BE2158" w:rsidRDefault="00A46FA6">
      <w:pPr>
        <w:rPr>
          <w:rFonts w:ascii="Arial" w:hAnsi="Arial"/>
          <w:sz w:val="24"/>
        </w:rPr>
      </w:pPr>
    </w:p>
    <w:p w14:paraId="3F4B9FC1" w14:textId="6F0FF3E6" w:rsidR="00EB0C3A" w:rsidRPr="001870F1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 w:rsidRPr="001870F1">
        <w:rPr>
          <w:rFonts w:ascii="Arial" w:hAnsi="Arial" w:cs="Arial"/>
          <w:sz w:val="24"/>
          <w:szCs w:val="24"/>
        </w:rPr>
        <w:t xml:space="preserve">BAU: </w:t>
      </w:r>
      <w:r w:rsidR="001738B3" w:rsidRPr="001870F1">
        <w:rPr>
          <w:rFonts w:ascii="Arial" w:hAnsi="Arial" w:cs="Arial"/>
          <w:sz w:val="24"/>
          <w:szCs w:val="24"/>
        </w:rPr>
        <w:t>DESLIGAR 10524-6</w:t>
      </w:r>
    </w:p>
    <w:p w14:paraId="2F597310" w14:textId="02ECE6DA" w:rsidR="001738B3" w:rsidRPr="001738B3" w:rsidRDefault="001738B3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 10529</w:t>
      </w:r>
      <w:r w:rsidRPr="00BE2158">
        <w:rPr>
          <w:rFonts w:ascii="Arial" w:hAnsi="Arial" w:cs="Arial"/>
          <w:sz w:val="24"/>
          <w:szCs w:val="24"/>
        </w:rPr>
        <w:t>-68, 72, 80</w:t>
      </w:r>
      <w:r>
        <w:rPr>
          <w:rFonts w:ascii="Arial" w:hAnsi="Arial" w:cs="Arial"/>
          <w:sz w:val="24"/>
          <w:szCs w:val="24"/>
        </w:rPr>
        <w:t xml:space="preserve">, 44, </w:t>
      </w:r>
      <w:r w:rsidRPr="00BE2158">
        <w:rPr>
          <w:rFonts w:ascii="Arial" w:hAnsi="Arial" w:cs="Arial"/>
          <w:sz w:val="24"/>
          <w:szCs w:val="24"/>
        </w:rPr>
        <w:t>84</w:t>
      </w:r>
      <w:r>
        <w:rPr>
          <w:rFonts w:ascii="Arial" w:hAnsi="Arial" w:cs="Arial"/>
          <w:sz w:val="24"/>
          <w:szCs w:val="24"/>
        </w:rPr>
        <w:t>, 92 e 88</w:t>
      </w:r>
    </w:p>
    <w:p w14:paraId="3F4B9FC2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27AC9">
        <w:rPr>
          <w:rFonts w:ascii="Arial" w:hAnsi="Arial" w:cs="Arial"/>
          <w:sz w:val="24"/>
          <w:szCs w:val="24"/>
        </w:rPr>
        <w:t xml:space="preserve"> 105</w:t>
      </w:r>
      <w:r w:rsidR="00EB0C3A" w:rsidRPr="00BE2158">
        <w:rPr>
          <w:rFonts w:ascii="Arial" w:hAnsi="Arial" w:cs="Arial"/>
          <w:sz w:val="24"/>
          <w:szCs w:val="24"/>
        </w:rPr>
        <w:t>24-1</w:t>
      </w:r>
    </w:p>
    <w:p w14:paraId="3F4B9FC3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-60</w:t>
      </w:r>
    </w:p>
    <w:p w14:paraId="3F4B9FC4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-58</w:t>
      </w:r>
    </w:p>
    <w:p w14:paraId="3F4B9FC5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-36</w:t>
      </w:r>
    </w:p>
    <w:p w14:paraId="3F4B9FC6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3278D6">
        <w:rPr>
          <w:rFonts w:ascii="Arial" w:hAnsi="Arial" w:cs="Arial"/>
          <w:sz w:val="24"/>
          <w:szCs w:val="24"/>
        </w:rPr>
        <w:t>-34</w:t>
      </w:r>
    </w:p>
    <w:p w14:paraId="3F4B9FC7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4B61AE">
        <w:rPr>
          <w:rFonts w:ascii="Arial" w:hAnsi="Arial" w:cs="Arial"/>
          <w:sz w:val="24"/>
          <w:szCs w:val="24"/>
        </w:rPr>
        <w:t>-</w:t>
      </w:r>
      <w:r w:rsidR="00EB0C3A" w:rsidRPr="00BE2158">
        <w:rPr>
          <w:rFonts w:ascii="Arial" w:hAnsi="Arial" w:cs="Arial"/>
          <w:sz w:val="24"/>
          <w:szCs w:val="24"/>
        </w:rPr>
        <w:t>298</w:t>
      </w:r>
    </w:p>
    <w:p w14:paraId="3F4B9FC8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-296</w:t>
      </w:r>
    </w:p>
    <w:p w14:paraId="3F4B9FC9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-28</w:t>
      </w:r>
    </w:p>
    <w:p w14:paraId="3F4B9FCA" w14:textId="77777777" w:rsidR="00EB0C3A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-26</w:t>
      </w:r>
    </w:p>
    <w:p w14:paraId="3F4B9FCB" w14:textId="77777777" w:rsidR="004B61AE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4B61AE">
        <w:rPr>
          <w:rFonts w:ascii="Arial" w:hAnsi="Arial" w:cs="Arial"/>
          <w:sz w:val="24"/>
          <w:szCs w:val="24"/>
        </w:rPr>
        <w:t xml:space="preserve"> 10529</w:t>
      </w:r>
      <w:r w:rsidR="004B61AE" w:rsidRPr="00BE2158">
        <w:rPr>
          <w:rFonts w:ascii="Arial" w:hAnsi="Arial" w:cs="Arial"/>
          <w:sz w:val="24"/>
          <w:szCs w:val="24"/>
        </w:rPr>
        <w:t>-</w:t>
      </w:r>
      <w:r w:rsidR="004B61AE">
        <w:rPr>
          <w:rFonts w:ascii="Arial" w:hAnsi="Arial" w:cs="Arial"/>
          <w:sz w:val="24"/>
          <w:szCs w:val="24"/>
        </w:rPr>
        <w:t>330</w:t>
      </w:r>
    </w:p>
    <w:p w14:paraId="3F4B9FCC" w14:textId="77777777" w:rsidR="004B61AE" w:rsidRPr="004B61AE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4B61AE" w:rsidRPr="004B61AE">
        <w:rPr>
          <w:rFonts w:ascii="Arial" w:hAnsi="Arial" w:cs="Arial"/>
          <w:sz w:val="24"/>
          <w:szCs w:val="24"/>
        </w:rPr>
        <w:t xml:space="preserve"> 10529-</w:t>
      </w:r>
      <w:r w:rsidR="004B61AE">
        <w:rPr>
          <w:rFonts w:ascii="Arial" w:hAnsi="Arial" w:cs="Arial"/>
          <w:sz w:val="24"/>
          <w:szCs w:val="24"/>
        </w:rPr>
        <w:t>328</w:t>
      </w:r>
    </w:p>
    <w:p w14:paraId="3F4B9FCD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-48</w:t>
      </w:r>
    </w:p>
    <w:p w14:paraId="3F4B9FCE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-46</w:t>
      </w:r>
    </w:p>
    <w:p w14:paraId="3F4B9FCF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27AC9">
        <w:rPr>
          <w:rFonts w:ascii="Arial" w:hAnsi="Arial" w:cs="Arial"/>
          <w:sz w:val="24"/>
          <w:szCs w:val="24"/>
        </w:rPr>
        <w:t xml:space="preserve"> 105</w:t>
      </w:r>
      <w:r w:rsidR="00EB0C3A" w:rsidRPr="00BE2158">
        <w:rPr>
          <w:rFonts w:ascii="Arial" w:hAnsi="Arial" w:cs="Arial"/>
          <w:sz w:val="24"/>
          <w:szCs w:val="24"/>
        </w:rPr>
        <w:t>24-1</w:t>
      </w:r>
    </w:p>
    <w:p w14:paraId="3F4B9FD0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-78 e 74</w:t>
      </w:r>
    </w:p>
    <w:p w14:paraId="3F4B9FD1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-76 e 78</w:t>
      </w:r>
    </w:p>
    <w:p w14:paraId="3F4B9FD2" w14:textId="77777777" w:rsidR="00EB0C3A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27AC9">
        <w:rPr>
          <w:rFonts w:ascii="Arial" w:hAnsi="Arial" w:cs="Arial"/>
          <w:sz w:val="24"/>
          <w:szCs w:val="24"/>
        </w:rPr>
        <w:t xml:space="preserve"> 105</w:t>
      </w:r>
      <w:r w:rsidR="00EB0C3A" w:rsidRPr="00BE2158">
        <w:rPr>
          <w:rFonts w:ascii="Arial" w:hAnsi="Arial" w:cs="Arial"/>
          <w:sz w:val="24"/>
          <w:szCs w:val="24"/>
        </w:rPr>
        <w:t>24-6 e 1</w:t>
      </w:r>
    </w:p>
    <w:p w14:paraId="3F4B9FD3" w14:textId="77777777" w:rsidR="00180EDE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180EDE">
        <w:rPr>
          <w:rFonts w:ascii="Arial" w:hAnsi="Arial" w:cs="Arial"/>
          <w:sz w:val="24"/>
          <w:szCs w:val="24"/>
        </w:rPr>
        <w:t xml:space="preserve"> 10529</w:t>
      </w:r>
      <w:r w:rsidR="00180EDE" w:rsidRPr="00BE2158">
        <w:rPr>
          <w:rFonts w:ascii="Arial" w:hAnsi="Arial" w:cs="Arial"/>
          <w:sz w:val="24"/>
          <w:szCs w:val="24"/>
        </w:rPr>
        <w:t>-</w:t>
      </w:r>
      <w:r w:rsidR="00180EDE">
        <w:rPr>
          <w:rFonts w:ascii="Arial" w:hAnsi="Arial" w:cs="Arial"/>
          <w:sz w:val="24"/>
          <w:szCs w:val="24"/>
        </w:rPr>
        <w:t>58</w:t>
      </w:r>
    </w:p>
    <w:p w14:paraId="3F4B9FD4" w14:textId="77777777" w:rsidR="00180EDE" w:rsidRPr="00180EDE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180EDE" w:rsidRPr="00180EDE">
        <w:rPr>
          <w:rFonts w:ascii="Arial" w:hAnsi="Arial" w:cs="Arial"/>
          <w:sz w:val="24"/>
          <w:szCs w:val="24"/>
        </w:rPr>
        <w:t xml:space="preserve"> 10529-</w:t>
      </w:r>
      <w:r w:rsidR="00180EDE">
        <w:rPr>
          <w:rFonts w:ascii="Arial" w:hAnsi="Arial" w:cs="Arial"/>
          <w:sz w:val="24"/>
          <w:szCs w:val="24"/>
        </w:rPr>
        <w:t>60</w:t>
      </w:r>
    </w:p>
    <w:p w14:paraId="3F4B9FD5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-26</w:t>
      </w:r>
    </w:p>
    <w:p w14:paraId="3F4B9FD6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-28</w:t>
      </w:r>
    </w:p>
    <w:p w14:paraId="3F4B9FD7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-46</w:t>
      </w:r>
    </w:p>
    <w:p w14:paraId="3F4B9FD8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-48</w:t>
      </w:r>
    </w:p>
    <w:p w14:paraId="3F4B9FD9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-10</w:t>
      </w:r>
    </w:p>
    <w:p w14:paraId="3F4B9FDA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-8</w:t>
      </w:r>
    </w:p>
    <w:p w14:paraId="3F4B9FDB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27AC9">
        <w:rPr>
          <w:rFonts w:ascii="Arial" w:hAnsi="Arial" w:cs="Arial"/>
          <w:sz w:val="24"/>
          <w:szCs w:val="24"/>
        </w:rPr>
        <w:t xml:space="preserve"> ou </w:t>
      </w:r>
      <w:r>
        <w:rPr>
          <w:rFonts w:ascii="Arial" w:hAnsi="Arial" w:cs="Arial"/>
          <w:sz w:val="24"/>
          <w:szCs w:val="24"/>
        </w:rPr>
        <w:t>MANTER DESLIGADO</w:t>
      </w:r>
      <w:r w:rsidR="00EB0C3A" w:rsidRPr="00BE2158">
        <w:rPr>
          <w:rFonts w:ascii="Arial" w:hAnsi="Arial" w:cs="Arial"/>
          <w:sz w:val="24"/>
          <w:szCs w:val="24"/>
        </w:rPr>
        <w:t xml:space="preserve"> 10552-44</w:t>
      </w:r>
    </w:p>
    <w:p w14:paraId="3F4B9FDC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-266</w:t>
      </w:r>
    </w:p>
    <w:p w14:paraId="3F4B9FDD" w14:textId="7777777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>
        <w:rPr>
          <w:rFonts w:ascii="Arial" w:hAnsi="Arial" w:cs="Arial"/>
          <w:sz w:val="24"/>
          <w:szCs w:val="24"/>
        </w:rPr>
        <w:t xml:space="preserve"> 10529</w:t>
      </w:r>
      <w:r w:rsidR="00EB0C3A" w:rsidRPr="00BE2158">
        <w:rPr>
          <w:rFonts w:ascii="Arial" w:hAnsi="Arial" w:cs="Arial"/>
          <w:sz w:val="24"/>
          <w:szCs w:val="24"/>
        </w:rPr>
        <w:t>-268</w:t>
      </w:r>
    </w:p>
    <w:p w14:paraId="3F4B9FDE" w14:textId="297F2227" w:rsidR="00EB0C3A" w:rsidRPr="00BE2158" w:rsidRDefault="00687FB5" w:rsidP="00A169A4">
      <w:pPr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  <w:sectPr w:rsidR="00EB0C3A" w:rsidRPr="00BE2158" w:rsidSect="00C302FD">
          <w:headerReference w:type="even" r:id="rId145"/>
          <w:headerReference w:type="default" r:id="rId146"/>
          <w:headerReference w:type="first" r:id="rId147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 w:cs="Arial"/>
          <w:sz w:val="24"/>
          <w:szCs w:val="24"/>
        </w:rPr>
        <w:t>BAU: LIGAR</w:t>
      </w:r>
      <w:r w:rsidR="00F27AC9">
        <w:rPr>
          <w:rFonts w:ascii="Arial" w:hAnsi="Arial" w:cs="Arial"/>
          <w:sz w:val="24"/>
          <w:szCs w:val="24"/>
        </w:rPr>
        <w:t xml:space="preserve"> ou </w:t>
      </w:r>
      <w:r>
        <w:rPr>
          <w:rFonts w:ascii="Arial" w:hAnsi="Arial" w:cs="Arial"/>
          <w:sz w:val="24"/>
          <w:szCs w:val="24"/>
        </w:rPr>
        <w:t>MANTER DESLIGADO</w:t>
      </w:r>
      <w:r w:rsidR="00EB0C3A" w:rsidRPr="00BE2158">
        <w:rPr>
          <w:rFonts w:ascii="Arial" w:hAnsi="Arial" w:cs="Arial"/>
          <w:sz w:val="24"/>
          <w:szCs w:val="24"/>
        </w:rPr>
        <w:t xml:space="preserve"> 10552-44 (</w:t>
      </w:r>
      <w:r w:rsidR="00C24486">
        <w:rPr>
          <w:rFonts w:ascii="Arial" w:hAnsi="Arial" w:cs="Arial"/>
          <w:sz w:val="24"/>
          <w:szCs w:val="24"/>
        </w:rPr>
        <w:t>À</w:t>
      </w:r>
      <w:r w:rsidR="00EB0C3A" w:rsidRPr="00BE2158">
        <w:rPr>
          <w:rFonts w:ascii="Arial" w:hAnsi="Arial" w:cs="Arial"/>
          <w:sz w:val="24"/>
          <w:szCs w:val="24"/>
        </w:rPr>
        <w:t xml:space="preserve"> critério </w:t>
      </w:r>
      <w:r w:rsidR="00C24486">
        <w:rPr>
          <w:rFonts w:ascii="Arial" w:hAnsi="Arial" w:cs="Arial"/>
          <w:sz w:val="24"/>
          <w:szCs w:val="24"/>
        </w:rPr>
        <w:t xml:space="preserve">do </w:t>
      </w:r>
      <w:r w:rsidR="00EB0C3A" w:rsidRPr="00BE2158">
        <w:rPr>
          <w:rFonts w:ascii="Arial" w:hAnsi="Arial" w:cs="Arial"/>
          <w:sz w:val="24"/>
          <w:szCs w:val="24"/>
        </w:rPr>
        <w:t>COT)</w:t>
      </w:r>
    </w:p>
    <w:p w14:paraId="3F4B9FDF" w14:textId="77777777" w:rsidR="00A46FA6" w:rsidRPr="00BE2158" w:rsidRDefault="002B6E91" w:rsidP="00A85CD8">
      <w:pPr>
        <w:pStyle w:val="Ttulo2"/>
        <w:ind w:firstLine="360"/>
      </w:pPr>
      <w:bookmarkStart w:id="134" w:name="_Toc513533802"/>
      <w:bookmarkStart w:id="135" w:name="_Toc136595542"/>
      <w:r w:rsidRPr="00BE2158">
        <w:lastRenderedPageBreak/>
        <w:t>5</w:t>
      </w:r>
      <w:r w:rsidR="00A46FA6" w:rsidRPr="00BE2158">
        <w:t>.</w:t>
      </w:r>
      <w:r w:rsidR="00EB031E">
        <w:t>19</w:t>
      </w:r>
      <w:r w:rsidR="00922900">
        <w:t xml:space="preserve">. </w:t>
      </w:r>
      <w:r w:rsidR="00A46FA6" w:rsidRPr="00BE2158">
        <w:tab/>
      </w:r>
      <w:r w:rsidR="004A7951" w:rsidRPr="00BE2158">
        <w:rPr>
          <w:rFonts w:cs="Arial"/>
          <w:szCs w:val="24"/>
        </w:rPr>
        <w:t>LIBERAÇÃO DO SEGMENTO BR-</w:t>
      </w:r>
      <w:r w:rsidR="00EB0C3A" w:rsidRPr="00BE2158">
        <w:rPr>
          <w:rFonts w:cs="Arial"/>
          <w:szCs w:val="24"/>
        </w:rPr>
        <w:t>2B</w:t>
      </w:r>
      <w:r w:rsidR="004A7951" w:rsidRPr="00BE2158">
        <w:rPr>
          <w:rFonts w:cs="Arial"/>
          <w:szCs w:val="24"/>
        </w:rPr>
        <w:t xml:space="preserve"> + TV-1 DO 10524-</w:t>
      </w:r>
      <w:r w:rsidR="00EB0C3A" w:rsidRPr="00BE2158">
        <w:rPr>
          <w:rFonts w:cs="Arial"/>
          <w:szCs w:val="24"/>
        </w:rPr>
        <w:t>1</w:t>
      </w:r>
      <w:r w:rsidR="004A7951" w:rsidRPr="00BE2158">
        <w:rPr>
          <w:rFonts w:cs="Arial"/>
          <w:szCs w:val="24"/>
        </w:rPr>
        <w:t xml:space="preserve"> </w:t>
      </w:r>
      <w:r w:rsidR="004A7951" w:rsidRPr="00BE2158">
        <w:t xml:space="preserve">– </w:t>
      </w:r>
      <w:r w:rsidR="00F06626">
        <w:t>19</w:t>
      </w:r>
      <w:r w:rsidR="004A7951" w:rsidRPr="00BE2158">
        <w:rPr>
          <w:vertAlign w:val="superscript"/>
        </w:rPr>
        <w:t xml:space="preserve">a </w:t>
      </w:r>
      <w:r w:rsidR="004A7951" w:rsidRPr="00BE2158">
        <w:t>MODALIDADE</w:t>
      </w:r>
      <w:bookmarkEnd w:id="134"/>
      <w:bookmarkEnd w:id="135"/>
    </w:p>
    <w:p w14:paraId="3F4B9FE0" w14:textId="2D4FBDC5" w:rsidR="00A46FA6" w:rsidRDefault="00A85CD8">
      <w:pPr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14:paraId="3F4B9FE1" w14:textId="77777777" w:rsidR="00A46FA6" w:rsidRDefault="00A46FA6">
      <w:pPr>
        <w:rPr>
          <w:rFonts w:ascii="Arial" w:hAnsi="Arial"/>
          <w:b/>
          <w:sz w:val="24"/>
        </w:rPr>
      </w:pPr>
    </w:p>
    <w:p w14:paraId="3F4B9FE2" w14:textId="77777777" w:rsidR="00A46FA6" w:rsidRDefault="00A46FA6">
      <w:pPr>
        <w:rPr>
          <w:rFonts w:ascii="Arial" w:hAnsi="Arial"/>
          <w:b/>
          <w:noProof/>
          <w:sz w:val="24"/>
        </w:rPr>
      </w:pPr>
    </w:p>
    <w:p w14:paraId="3F4B9FE3" w14:textId="66055C53" w:rsidR="009C19E8" w:rsidRDefault="003243E4" w:rsidP="009C19E8">
      <w:pPr>
        <w:jc w:val="center"/>
        <w:rPr>
          <w:rFonts w:ascii="Arial" w:hAnsi="Arial"/>
          <w:b/>
          <w:sz w:val="24"/>
        </w:rPr>
        <w:sectPr w:rsidR="009C19E8" w:rsidSect="00C302FD">
          <w:headerReference w:type="even" r:id="rId148"/>
          <w:headerReference w:type="default" r:id="rId149"/>
          <w:headerReference w:type="first" r:id="rId150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76B3D169" wp14:editId="5FFBDDFD">
            <wp:extent cx="9361170" cy="4416425"/>
            <wp:effectExtent l="0" t="0" r="0" b="3175"/>
            <wp:docPr id="677" name="Imagem 67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Imagem 677" descr="Uma imagem contendo Diagrama&#10;&#10;Descrição gerada automaticamente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FE4" w14:textId="77777777" w:rsidR="00A46FA6" w:rsidRPr="00B935CD" w:rsidRDefault="002B6E91" w:rsidP="00A85CD8">
      <w:pPr>
        <w:pStyle w:val="Ttulo2"/>
        <w:ind w:firstLine="720"/>
      </w:pPr>
      <w:bookmarkStart w:id="136" w:name="_Toc513533803"/>
      <w:bookmarkStart w:id="137" w:name="_Toc513555631"/>
      <w:bookmarkStart w:id="138" w:name="_Toc136595543"/>
      <w:r w:rsidRPr="00B935CD">
        <w:lastRenderedPageBreak/>
        <w:t>5</w:t>
      </w:r>
      <w:r w:rsidR="00A46FA6" w:rsidRPr="00B935CD">
        <w:t>.</w:t>
      </w:r>
      <w:r w:rsidR="00EB031E">
        <w:t>19</w:t>
      </w:r>
      <w:r w:rsidR="00B935CD" w:rsidRPr="00B935CD">
        <w:t>.1</w:t>
      </w:r>
      <w:r w:rsidR="00922900">
        <w:t xml:space="preserve">.  </w:t>
      </w:r>
      <w:r w:rsidR="00A46FA6" w:rsidRPr="00B935CD">
        <w:t>LIBERAÇÃO DO SEGMENTO BR-</w:t>
      </w:r>
      <w:r w:rsidR="00EB0C3A" w:rsidRPr="00B935CD">
        <w:t>2B</w:t>
      </w:r>
      <w:r w:rsidR="00A46FA6" w:rsidRPr="00B935CD">
        <w:t xml:space="preserve"> + TV-1 do 10524-</w:t>
      </w:r>
      <w:r w:rsidR="00EB0C3A" w:rsidRPr="00B935CD">
        <w:t>1</w:t>
      </w:r>
      <w:bookmarkEnd w:id="136"/>
      <w:bookmarkEnd w:id="137"/>
      <w:bookmarkEnd w:id="138"/>
    </w:p>
    <w:p w14:paraId="3F4B9FE5" w14:textId="77777777" w:rsidR="00A46FA6" w:rsidRDefault="00A46FA6" w:rsidP="00922900">
      <w:pPr>
        <w:pStyle w:val="Ttulo2"/>
      </w:pPr>
    </w:p>
    <w:p w14:paraId="3F4B9FE6" w14:textId="77777777" w:rsidR="00A46FA6" w:rsidRDefault="00F06626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19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      MODALIDADE ALTERNATIVA</w:t>
      </w:r>
    </w:p>
    <w:p w14:paraId="3F4B9FE7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9FE8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9FE9" w14:textId="77777777" w:rsidR="00A46FA6" w:rsidRDefault="00A46FA6">
      <w:pPr>
        <w:rPr>
          <w:rFonts w:ascii="Arial" w:hAnsi="Arial"/>
          <w:sz w:val="24"/>
        </w:rPr>
      </w:pPr>
    </w:p>
    <w:p w14:paraId="3F4B9FEA" w14:textId="77777777" w:rsidR="00B352E8" w:rsidRPr="001F7D27" w:rsidRDefault="00687FB5" w:rsidP="00B352E8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352E8">
        <w:rPr>
          <w:rFonts w:ascii="Arial" w:hAnsi="Arial"/>
          <w:sz w:val="24"/>
        </w:rPr>
        <w:t xml:space="preserve"> 10529-22</w:t>
      </w:r>
    </w:p>
    <w:p w14:paraId="3F4B9FEB" w14:textId="77777777" w:rsidR="00B352E8" w:rsidRPr="001F7D27" w:rsidRDefault="00687FB5" w:rsidP="00B352E8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352E8">
        <w:rPr>
          <w:rFonts w:ascii="Arial" w:hAnsi="Arial"/>
          <w:sz w:val="24"/>
        </w:rPr>
        <w:t xml:space="preserve"> 10529-20</w:t>
      </w:r>
    </w:p>
    <w:p w14:paraId="3F4B9FEC" w14:textId="77777777" w:rsidR="002F0BD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2F0BD4">
        <w:rPr>
          <w:rFonts w:ascii="Arial" w:hAnsi="Arial"/>
          <w:sz w:val="24"/>
        </w:rPr>
        <w:t xml:space="preserve"> 10529-258</w:t>
      </w:r>
    </w:p>
    <w:p w14:paraId="3F4B9FED" w14:textId="77777777" w:rsidR="002F0BD4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2F0BD4">
        <w:rPr>
          <w:rFonts w:ascii="Arial" w:hAnsi="Arial"/>
          <w:sz w:val="24"/>
        </w:rPr>
        <w:t xml:space="preserve"> 10529-256</w:t>
      </w:r>
    </w:p>
    <w:p w14:paraId="3F4B9FEE" w14:textId="77777777" w:rsidR="00B352E8" w:rsidRPr="001F7D27" w:rsidRDefault="00687FB5" w:rsidP="00B352E8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352E8">
        <w:rPr>
          <w:rFonts w:ascii="Arial" w:hAnsi="Arial"/>
          <w:sz w:val="24"/>
        </w:rPr>
        <w:t xml:space="preserve"> 10529-328</w:t>
      </w:r>
    </w:p>
    <w:p w14:paraId="3F4B9FEF" w14:textId="77777777" w:rsidR="00B352E8" w:rsidRPr="001F7D27" w:rsidRDefault="00687FB5" w:rsidP="00B352E8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352E8">
        <w:rPr>
          <w:rFonts w:ascii="Arial" w:hAnsi="Arial"/>
          <w:sz w:val="24"/>
        </w:rPr>
        <w:t xml:space="preserve"> 10529-330</w:t>
      </w:r>
    </w:p>
    <w:p w14:paraId="3F4B9FF0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-296</w:t>
      </w:r>
    </w:p>
    <w:p w14:paraId="3F4B9FF1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-298</w:t>
      </w:r>
    </w:p>
    <w:p w14:paraId="3F4B9FF2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3278D6">
        <w:rPr>
          <w:rFonts w:ascii="Arial" w:hAnsi="Arial"/>
          <w:sz w:val="24"/>
        </w:rPr>
        <w:t>-</w:t>
      </w:r>
      <w:r w:rsidR="00C21514">
        <w:rPr>
          <w:rFonts w:ascii="Arial" w:hAnsi="Arial"/>
          <w:sz w:val="24"/>
        </w:rPr>
        <w:t>34</w:t>
      </w:r>
    </w:p>
    <w:p w14:paraId="3F4B9FF3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-36</w:t>
      </w:r>
    </w:p>
    <w:p w14:paraId="3F4B9FF4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C21514">
        <w:rPr>
          <w:rFonts w:ascii="Arial" w:hAnsi="Arial"/>
          <w:sz w:val="24"/>
        </w:rPr>
        <w:t>24-1</w:t>
      </w:r>
      <w:r w:rsidR="002F0BD4">
        <w:rPr>
          <w:rFonts w:ascii="Arial" w:hAnsi="Arial"/>
          <w:sz w:val="24"/>
        </w:rPr>
        <w:t xml:space="preserve"> e 5</w:t>
      </w:r>
    </w:p>
    <w:p w14:paraId="3F4B9FF5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-84 e 80</w:t>
      </w:r>
    </w:p>
    <w:p w14:paraId="3F4B9FF6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-82 e 84</w:t>
      </w:r>
    </w:p>
    <w:p w14:paraId="3F4B9FF7" w14:textId="77777777" w:rsidR="00C21514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C21514">
        <w:rPr>
          <w:rFonts w:ascii="Arial" w:hAnsi="Arial"/>
          <w:sz w:val="24"/>
        </w:rPr>
        <w:t>24-1</w:t>
      </w:r>
    </w:p>
    <w:p w14:paraId="3F4B9FF8" w14:textId="77777777" w:rsidR="00B352E8" w:rsidRPr="001F7D27" w:rsidRDefault="00687FB5" w:rsidP="00B352E8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352E8">
        <w:rPr>
          <w:rFonts w:ascii="Arial" w:hAnsi="Arial"/>
          <w:sz w:val="24"/>
        </w:rPr>
        <w:t xml:space="preserve"> 10529-48</w:t>
      </w:r>
    </w:p>
    <w:p w14:paraId="3F4B9FF9" w14:textId="77777777" w:rsidR="00B352E8" w:rsidRPr="001F7D27" w:rsidRDefault="00687FB5" w:rsidP="00B352E8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352E8">
        <w:rPr>
          <w:rFonts w:ascii="Arial" w:hAnsi="Arial"/>
          <w:sz w:val="24"/>
        </w:rPr>
        <w:t xml:space="preserve"> 10529-46</w:t>
      </w:r>
    </w:p>
    <w:p w14:paraId="3F4B9FFA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</w:t>
      </w:r>
      <w:r w:rsidR="00B352E8">
        <w:rPr>
          <w:rFonts w:ascii="Arial" w:hAnsi="Arial"/>
          <w:sz w:val="24"/>
        </w:rPr>
        <w:t>330</w:t>
      </w:r>
    </w:p>
    <w:p w14:paraId="3F4B9FFB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</w:t>
      </w:r>
      <w:r w:rsidR="00B352E8">
        <w:rPr>
          <w:rFonts w:ascii="Arial" w:hAnsi="Arial"/>
          <w:sz w:val="24"/>
        </w:rPr>
        <w:t>328</w:t>
      </w:r>
    </w:p>
    <w:p w14:paraId="3F4B9FFC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-28</w:t>
      </w:r>
    </w:p>
    <w:p w14:paraId="3F4B9FFD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-26</w:t>
      </w:r>
    </w:p>
    <w:p w14:paraId="3F4B9FFE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-298</w:t>
      </w:r>
    </w:p>
    <w:p w14:paraId="3F4B9FFF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6B616F">
        <w:rPr>
          <w:rFonts w:ascii="Arial" w:hAnsi="Arial"/>
          <w:sz w:val="24"/>
        </w:rPr>
        <w:t>-296</w:t>
      </w:r>
    </w:p>
    <w:p w14:paraId="3F4BA000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-36</w:t>
      </w:r>
    </w:p>
    <w:p w14:paraId="3F4BA001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-34</w:t>
      </w:r>
    </w:p>
    <w:p w14:paraId="3F4BA002" w14:textId="77777777" w:rsidR="00C21514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-60</w:t>
      </w:r>
    </w:p>
    <w:p w14:paraId="3F4BA003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C21514">
        <w:rPr>
          <w:rFonts w:ascii="Arial" w:hAnsi="Arial"/>
          <w:sz w:val="24"/>
        </w:rPr>
        <w:t>-58</w:t>
      </w:r>
    </w:p>
    <w:p w14:paraId="3F4BA004" w14:textId="77777777" w:rsidR="00C21514" w:rsidRPr="001F7D27" w:rsidRDefault="00687FB5" w:rsidP="00F542BF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C21514">
        <w:rPr>
          <w:rFonts w:ascii="Arial" w:hAnsi="Arial"/>
          <w:sz w:val="24"/>
        </w:rPr>
        <w:t>24-1</w:t>
      </w:r>
    </w:p>
    <w:p w14:paraId="3F4BA005" w14:textId="0B19EC35" w:rsidR="00F80D49" w:rsidRDefault="00687FB5" w:rsidP="00C21514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C11335">
        <w:rPr>
          <w:rFonts w:ascii="Arial" w:hAnsi="Arial"/>
          <w:sz w:val="24"/>
        </w:rPr>
        <w:t xml:space="preserve"> 10529</w:t>
      </w:r>
      <w:r w:rsidR="00C21514" w:rsidRPr="00C11335">
        <w:rPr>
          <w:rFonts w:ascii="Arial" w:hAnsi="Arial"/>
          <w:sz w:val="24"/>
        </w:rPr>
        <w:t>-</w:t>
      </w:r>
      <w:r w:rsidR="00310C9A">
        <w:rPr>
          <w:rFonts w:ascii="Arial" w:hAnsi="Arial"/>
          <w:sz w:val="24"/>
        </w:rPr>
        <w:t xml:space="preserve">86, 90, </w:t>
      </w:r>
      <w:r w:rsidR="00C21514" w:rsidRPr="00C11335">
        <w:rPr>
          <w:rFonts w:ascii="Arial" w:hAnsi="Arial"/>
          <w:sz w:val="24"/>
        </w:rPr>
        <w:t>78,</w:t>
      </w:r>
      <w:r w:rsidR="00F80D49" w:rsidRPr="00C11335">
        <w:rPr>
          <w:rFonts w:ascii="Arial" w:hAnsi="Arial"/>
          <w:sz w:val="24"/>
        </w:rPr>
        <w:t xml:space="preserve"> 42, </w:t>
      </w:r>
      <w:r w:rsidR="00C21514" w:rsidRPr="00C11335">
        <w:rPr>
          <w:rFonts w:ascii="Arial" w:hAnsi="Arial"/>
          <w:sz w:val="24"/>
        </w:rPr>
        <w:t>76, 66 e 70</w:t>
      </w:r>
    </w:p>
    <w:p w14:paraId="3F4BA006" w14:textId="49C1D4E2" w:rsidR="00534840" w:rsidRPr="001870F1" w:rsidRDefault="005F6708" w:rsidP="005F6708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 10524-5 (</w:t>
      </w:r>
      <w:r w:rsidR="0069034D" w:rsidRPr="001870F1">
        <w:rPr>
          <w:rFonts w:ascii="Arial" w:hAnsi="Arial"/>
          <w:sz w:val="24"/>
        </w:rPr>
        <w:t>À</w:t>
      </w:r>
      <w:r w:rsidRPr="001870F1">
        <w:rPr>
          <w:rFonts w:ascii="Arial" w:hAnsi="Arial"/>
          <w:sz w:val="24"/>
        </w:rPr>
        <w:t xml:space="preserve"> critério </w:t>
      </w:r>
      <w:r w:rsidR="0069034D" w:rsidRPr="001870F1">
        <w:rPr>
          <w:rFonts w:ascii="Arial" w:hAnsi="Arial"/>
          <w:sz w:val="24"/>
        </w:rPr>
        <w:t xml:space="preserve">do </w:t>
      </w:r>
      <w:r w:rsidRPr="001870F1">
        <w:rPr>
          <w:rFonts w:ascii="Arial" w:hAnsi="Arial"/>
          <w:sz w:val="24"/>
        </w:rPr>
        <w:t>COT)</w:t>
      </w:r>
    </w:p>
    <w:p w14:paraId="3F4BA007" w14:textId="77777777" w:rsidR="00024EE8" w:rsidRPr="00F80D49" w:rsidRDefault="00024EE8" w:rsidP="00024EE8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 w:rsidRPr="00F80D49">
        <w:rPr>
          <w:b/>
          <w:i/>
          <w:sz w:val="22"/>
          <w:szCs w:val="22"/>
        </w:rPr>
        <w:t>OBS.:</w:t>
      </w:r>
      <w:r w:rsidRPr="00F80D49">
        <w:rPr>
          <w:b/>
          <w:i/>
          <w:sz w:val="22"/>
          <w:szCs w:val="22"/>
        </w:rPr>
        <w:tab/>
        <w:t>DEVERÁ SER ACOMPANHADO O CARREGAMENTO NO T</w:t>
      </w:r>
      <w:r w:rsidR="00F80D49" w:rsidRPr="00F80D49">
        <w:rPr>
          <w:b/>
          <w:i/>
          <w:sz w:val="22"/>
          <w:szCs w:val="22"/>
        </w:rPr>
        <w:t>V-</w:t>
      </w:r>
      <w:r w:rsidRPr="00F80D49">
        <w:rPr>
          <w:b/>
          <w:i/>
          <w:sz w:val="22"/>
          <w:szCs w:val="22"/>
        </w:rPr>
        <w:t>2 DO 10524-</w:t>
      </w:r>
      <w:r w:rsidR="00C21514" w:rsidRPr="00F80D49">
        <w:rPr>
          <w:b/>
          <w:i/>
          <w:sz w:val="22"/>
          <w:szCs w:val="22"/>
        </w:rPr>
        <w:t>1</w:t>
      </w:r>
      <w:r w:rsidRPr="00F80D49">
        <w:rPr>
          <w:b/>
          <w:i/>
          <w:sz w:val="22"/>
          <w:szCs w:val="22"/>
        </w:rPr>
        <w:t xml:space="preserve"> DA SE BAURU.</w:t>
      </w:r>
    </w:p>
    <w:p w14:paraId="3F4BA008" w14:textId="77777777" w:rsidR="00534840" w:rsidRDefault="00534840" w:rsidP="00931A51">
      <w:pPr>
        <w:tabs>
          <w:tab w:val="left" w:pos="3940"/>
        </w:tabs>
        <w:spacing w:before="60" w:after="60"/>
        <w:rPr>
          <w:rFonts w:ascii="Arial" w:hAnsi="Arial"/>
          <w:sz w:val="24"/>
        </w:rPr>
      </w:pPr>
    </w:p>
    <w:p w14:paraId="3F4BA009" w14:textId="77777777" w:rsidR="00720FBE" w:rsidRDefault="00931A51" w:rsidP="00931A51">
      <w:pPr>
        <w:tabs>
          <w:tab w:val="left" w:pos="3940"/>
        </w:tabs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14:paraId="3F4BA00A" w14:textId="77777777" w:rsidR="00BD62C8" w:rsidRDefault="00A46FA6">
      <w:pPr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NORMALIZAÇÃO:</w:t>
      </w:r>
      <w:r>
        <w:rPr>
          <w:rFonts w:ascii="Arial" w:hAnsi="Arial"/>
          <w:b/>
          <w:sz w:val="24"/>
        </w:rPr>
        <w:tab/>
      </w:r>
    </w:p>
    <w:p w14:paraId="3F4BA00B" w14:textId="77777777" w:rsidR="00A46FA6" w:rsidRDefault="00A46FA6">
      <w:pPr>
        <w:rPr>
          <w:rFonts w:ascii="Arial" w:hAnsi="Arial"/>
          <w:sz w:val="24"/>
        </w:rPr>
      </w:pPr>
    </w:p>
    <w:p w14:paraId="5531A28D" w14:textId="5029AFA8" w:rsidR="005F6708" w:rsidRPr="001870F1" w:rsidRDefault="005F6708" w:rsidP="00A169A4">
      <w:pPr>
        <w:numPr>
          <w:ilvl w:val="0"/>
          <w:numId w:val="41"/>
        </w:numPr>
        <w:spacing w:line="360" w:lineRule="auto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DESLIGAR 10524-5</w:t>
      </w:r>
    </w:p>
    <w:p w14:paraId="74FE5BDC" w14:textId="77777777" w:rsidR="005F6708" w:rsidRDefault="005F6708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Pr="00C11335">
        <w:t xml:space="preserve"> 10529-70, 66, 76, 42, 78, 90 e 86</w:t>
      </w:r>
    </w:p>
    <w:p w14:paraId="3F4BA00D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LIGAR</w:t>
      </w:r>
      <w:r w:rsidR="00F27AC9" w:rsidRPr="00BD62C8">
        <w:t xml:space="preserve"> 105</w:t>
      </w:r>
      <w:r w:rsidR="00C21514" w:rsidRPr="00BD62C8">
        <w:t>24-1</w:t>
      </w:r>
    </w:p>
    <w:p w14:paraId="3F4BA00E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F27AC9" w:rsidRPr="00BD62C8">
        <w:t xml:space="preserve"> 10529</w:t>
      </w:r>
      <w:r w:rsidR="00C21514" w:rsidRPr="00BD62C8">
        <w:t>-58</w:t>
      </w:r>
    </w:p>
    <w:p w14:paraId="3F4BA00F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F27AC9" w:rsidRPr="00BD62C8">
        <w:t xml:space="preserve"> 10529</w:t>
      </w:r>
      <w:r w:rsidR="00C21514" w:rsidRPr="00BD62C8">
        <w:t>-60</w:t>
      </w:r>
    </w:p>
    <w:p w14:paraId="3F4BA010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F27AC9" w:rsidRPr="00BD62C8">
        <w:t xml:space="preserve"> 10529</w:t>
      </w:r>
      <w:r w:rsidR="00C21514" w:rsidRPr="00BD62C8">
        <w:t>-34</w:t>
      </w:r>
    </w:p>
    <w:p w14:paraId="3F4BA011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F27AC9" w:rsidRPr="00BD62C8">
        <w:t xml:space="preserve"> 10529</w:t>
      </w:r>
      <w:r w:rsidR="00C21514" w:rsidRPr="00BD62C8">
        <w:t>-36</w:t>
      </w:r>
    </w:p>
    <w:p w14:paraId="3F4BA012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F27AC9" w:rsidRPr="00BD62C8">
        <w:t xml:space="preserve"> 10529</w:t>
      </w:r>
      <w:r w:rsidR="00C21514" w:rsidRPr="00BD62C8">
        <w:t>-296</w:t>
      </w:r>
    </w:p>
    <w:p w14:paraId="3F4BA013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F27AC9" w:rsidRPr="00BD62C8">
        <w:t xml:space="preserve"> 10529</w:t>
      </w:r>
      <w:r w:rsidR="00C21514" w:rsidRPr="00BD62C8">
        <w:t>-298</w:t>
      </w:r>
    </w:p>
    <w:p w14:paraId="3F4BA014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F27AC9" w:rsidRPr="00BD62C8">
        <w:t xml:space="preserve"> 10529</w:t>
      </w:r>
      <w:r w:rsidR="00C21514" w:rsidRPr="00BD62C8">
        <w:t>-26</w:t>
      </w:r>
    </w:p>
    <w:p w14:paraId="3F4BA015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F27AC9" w:rsidRPr="00BD62C8">
        <w:t xml:space="preserve"> 10529</w:t>
      </w:r>
      <w:r w:rsidR="00C21514" w:rsidRPr="00BD62C8">
        <w:t>-28</w:t>
      </w:r>
    </w:p>
    <w:p w14:paraId="3F4BA016" w14:textId="77777777" w:rsidR="000B442D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0B442D" w:rsidRPr="00BD62C8">
        <w:t xml:space="preserve"> 10529-</w:t>
      </w:r>
      <w:r w:rsidR="000B442D">
        <w:t>328</w:t>
      </w:r>
    </w:p>
    <w:p w14:paraId="3F4BA017" w14:textId="77777777" w:rsidR="000B442D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0B442D" w:rsidRPr="00BD62C8">
        <w:t xml:space="preserve"> 10529-</w:t>
      </w:r>
      <w:r w:rsidR="000B442D">
        <w:t>330</w:t>
      </w:r>
    </w:p>
    <w:p w14:paraId="3F4BA018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F27AC9" w:rsidRPr="00BD62C8">
        <w:t xml:space="preserve"> 10529</w:t>
      </w:r>
      <w:r w:rsidR="00C21514" w:rsidRPr="00BD62C8">
        <w:t>-46</w:t>
      </w:r>
    </w:p>
    <w:p w14:paraId="3F4BA019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F27AC9" w:rsidRPr="00BD62C8">
        <w:t xml:space="preserve"> 10529</w:t>
      </w:r>
      <w:r w:rsidR="00C21514" w:rsidRPr="00BD62C8">
        <w:t>-48</w:t>
      </w:r>
    </w:p>
    <w:p w14:paraId="3F4BA01A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DESLIGAR</w:t>
      </w:r>
      <w:r w:rsidR="00F27AC9" w:rsidRPr="00BD62C8">
        <w:t xml:space="preserve"> 105</w:t>
      </w:r>
      <w:r w:rsidR="00C21514" w:rsidRPr="00BD62C8">
        <w:t>24-1</w:t>
      </w:r>
    </w:p>
    <w:p w14:paraId="3F4BA01B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F27AC9" w:rsidRPr="00BD62C8">
        <w:t xml:space="preserve"> 10529</w:t>
      </w:r>
      <w:r w:rsidR="00C21514" w:rsidRPr="00BD62C8">
        <w:t>-84 e 82</w:t>
      </w:r>
    </w:p>
    <w:p w14:paraId="3F4BA01C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F27AC9" w:rsidRPr="00BD62C8">
        <w:t xml:space="preserve"> 10529</w:t>
      </w:r>
      <w:r w:rsidR="00C21514" w:rsidRPr="00BD62C8">
        <w:t>-80 e 84</w:t>
      </w:r>
    </w:p>
    <w:p w14:paraId="3F4BA01D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LIGAR</w:t>
      </w:r>
      <w:r w:rsidR="00F27AC9" w:rsidRPr="00BD62C8">
        <w:t xml:space="preserve"> 105</w:t>
      </w:r>
      <w:r w:rsidR="00C21514" w:rsidRPr="00BD62C8">
        <w:t>24-5 e 1</w:t>
      </w:r>
    </w:p>
    <w:p w14:paraId="3F4BA01E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F27AC9" w:rsidRPr="00BD62C8">
        <w:t xml:space="preserve"> 10529</w:t>
      </w:r>
      <w:r w:rsidR="00C21514" w:rsidRPr="00BD62C8">
        <w:t>-36</w:t>
      </w:r>
    </w:p>
    <w:p w14:paraId="3F4BA01F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F27AC9" w:rsidRPr="00BD62C8">
        <w:t xml:space="preserve"> 10529</w:t>
      </w:r>
      <w:r w:rsidR="003278D6" w:rsidRPr="00BD62C8">
        <w:t>-34</w:t>
      </w:r>
    </w:p>
    <w:p w14:paraId="3F4BA020" w14:textId="77777777" w:rsidR="00BD62C8" w:rsidRP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F27AC9" w:rsidRPr="00BD62C8">
        <w:t xml:space="preserve"> 10529</w:t>
      </w:r>
      <w:r w:rsidR="00C21514" w:rsidRPr="00BD62C8">
        <w:t>-298</w:t>
      </w:r>
    </w:p>
    <w:p w14:paraId="3F4BA021" w14:textId="77777777" w:rsidR="00BD62C8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F27AC9" w:rsidRPr="00BD62C8">
        <w:t xml:space="preserve"> 10529</w:t>
      </w:r>
      <w:r w:rsidR="00C21514" w:rsidRPr="00BD62C8">
        <w:t>-296</w:t>
      </w:r>
    </w:p>
    <w:p w14:paraId="3F4BA022" w14:textId="77777777" w:rsidR="000B442D" w:rsidRPr="00C11335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0B442D" w:rsidRPr="00C11335">
        <w:t xml:space="preserve"> 10529-</w:t>
      </w:r>
      <w:r w:rsidR="008A3D20" w:rsidRPr="00C11335">
        <w:t>330</w:t>
      </w:r>
    </w:p>
    <w:p w14:paraId="3F4BA023" w14:textId="77777777" w:rsidR="000B442D" w:rsidRPr="00C11335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0B442D" w:rsidRPr="00C11335">
        <w:t xml:space="preserve"> 10529-</w:t>
      </w:r>
      <w:r w:rsidR="008A3D20" w:rsidRPr="00C11335">
        <w:t>328</w:t>
      </w:r>
    </w:p>
    <w:p w14:paraId="3F4BA024" w14:textId="77777777" w:rsidR="00BD62C8" w:rsidRPr="00C11335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F27AC9" w:rsidRPr="00C11335">
        <w:t xml:space="preserve"> 10529</w:t>
      </w:r>
      <w:r w:rsidR="00C21514" w:rsidRPr="00C11335">
        <w:t>-256</w:t>
      </w:r>
    </w:p>
    <w:p w14:paraId="3F4BA025" w14:textId="77777777" w:rsidR="00A46FA6" w:rsidRPr="00C11335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F27AC9" w:rsidRPr="00C11335">
        <w:t xml:space="preserve"> 10529</w:t>
      </w:r>
      <w:r w:rsidR="00C21514" w:rsidRPr="00C11335">
        <w:t>-258</w:t>
      </w:r>
    </w:p>
    <w:p w14:paraId="3F4BA026" w14:textId="77777777" w:rsidR="008A3D20" w:rsidRPr="00C11335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FECHAR</w:t>
      </w:r>
      <w:r w:rsidR="008A3D20" w:rsidRPr="00C11335">
        <w:t xml:space="preserve"> 10529-20</w:t>
      </w:r>
    </w:p>
    <w:p w14:paraId="3F4BA027" w14:textId="77777777" w:rsidR="008A3D20" w:rsidRPr="00C11335" w:rsidRDefault="00687FB5" w:rsidP="00A169A4">
      <w:pPr>
        <w:pStyle w:val="Ttulo5"/>
        <w:numPr>
          <w:ilvl w:val="0"/>
          <w:numId w:val="41"/>
        </w:numPr>
        <w:spacing w:line="360" w:lineRule="auto"/>
      </w:pPr>
      <w:r>
        <w:t>BAU: ABRIR</w:t>
      </w:r>
      <w:r w:rsidR="008A3D20" w:rsidRPr="00C11335">
        <w:t xml:space="preserve"> 10529-22</w:t>
      </w:r>
    </w:p>
    <w:p w14:paraId="3F4BA028" w14:textId="77777777" w:rsidR="008A3D20" w:rsidRPr="008A3D20" w:rsidRDefault="008A3D20" w:rsidP="008A3D20"/>
    <w:p w14:paraId="3F4BA029" w14:textId="77777777" w:rsidR="00A46FA6" w:rsidRDefault="00A46FA6">
      <w:pPr>
        <w:rPr>
          <w:rFonts w:ascii="Arial" w:hAnsi="Arial"/>
          <w:b/>
          <w:sz w:val="24"/>
        </w:rPr>
      </w:pPr>
    </w:p>
    <w:p w14:paraId="3F4BA02A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152"/>
          <w:headerReference w:type="default" r:id="rId153"/>
          <w:headerReference w:type="first" r:id="rId154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02B" w14:textId="77777777" w:rsidR="00922900" w:rsidRPr="003F17A1" w:rsidRDefault="002B6E91" w:rsidP="00A85CD8">
      <w:pPr>
        <w:pStyle w:val="Ttulo2"/>
        <w:ind w:firstLine="360"/>
      </w:pPr>
      <w:bookmarkStart w:id="139" w:name="_Toc513533804"/>
      <w:bookmarkStart w:id="140" w:name="_Toc136595544"/>
      <w:r w:rsidRPr="003F17A1">
        <w:lastRenderedPageBreak/>
        <w:t>5</w:t>
      </w:r>
      <w:r w:rsidR="00A46FA6" w:rsidRPr="003F17A1">
        <w:t>.</w:t>
      </w:r>
      <w:r w:rsidR="00EB031E">
        <w:t>20</w:t>
      </w:r>
      <w:r w:rsidR="00922900" w:rsidRPr="003F17A1">
        <w:t>.</w:t>
      </w:r>
      <w:r w:rsidR="00A46FA6" w:rsidRPr="003F17A1">
        <w:tab/>
      </w:r>
      <w:r w:rsidR="004A7951" w:rsidRPr="003F17A1">
        <w:rPr>
          <w:rFonts w:cs="Arial"/>
          <w:szCs w:val="24"/>
        </w:rPr>
        <w:t>LIBERAÇÃO DO SEGMENTO BR-</w:t>
      </w:r>
      <w:r w:rsidR="00375D9A" w:rsidRPr="003F17A1">
        <w:rPr>
          <w:rFonts w:cs="Arial"/>
          <w:szCs w:val="24"/>
        </w:rPr>
        <w:t>2</w:t>
      </w:r>
      <w:r w:rsidR="00C21514" w:rsidRPr="003F17A1">
        <w:rPr>
          <w:rFonts w:cs="Arial"/>
          <w:szCs w:val="24"/>
        </w:rPr>
        <w:t>B</w:t>
      </w:r>
      <w:r w:rsidR="004A7951" w:rsidRPr="003F17A1">
        <w:rPr>
          <w:rFonts w:cs="Arial"/>
          <w:szCs w:val="24"/>
        </w:rPr>
        <w:t xml:space="preserve"> + TV-2 DO 10524-</w:t>
      </w:r>
      <w:r w:rsidR="00C21514" w:rsidRPr="003F17A1">
        <w:rPr>
          <w:rFonts w:cs="Arial"/>
          <w:szCs w:val="24"/>
        </w:rPr>
        <w:t>1</w:t>
      </w:r>
      <w:r w:rsidR="004A7951" w:rsidRPr="003F17A1">
        <w:rPr>
          <w:rFonts w:cs="Arial"/>
          <w:szCs w:val="24"/>
        </w:rPr>
        <w:t xml:space="preserve"> </w:t>
      </w:r>
      <w:r w:rsidR="004A7951" w:rsidRPr="003F17A1">
        <w:t xml:space="preserve">– </w:t>
      </w:r>
      <w:r w:rsidR="0084207F" w:rsidRPr="003F17A1">
        <w:t>2</w:t>
      </w:r>
      <w:r w:rsidR="0067170A" w:rsidRPr="003F17A1">
        <w:t>0</w:t>
      </w:r>
      <w:r w:rsidR="004A7951" w:rsidRPr="003F17A1">
        <w:rPr>
          <w:vertAlign w:val="superscript"/>
        </w:rPr>
        <w:t xml:space="preserve">a </w:t>
      </w:r>
      <w:r w:rsidR="004A7951" w:rsidRPr="003F17A1">
        <w:t>MODALIDADE</w:t>
      </w:r>
      <w:bookmarkEnd w:id="139"/>
      <w:bookmarkEnd w:id="140"/>
    </w:p>
    <w:p w14:paraId="3F4BA02C" w14:textId="672FFA8B" w:rsidR="00A46FA6" w:rsidRDefault="00A85CD8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ab/>
      </w:r>
    </w:p>
    <w:p w14:paraId="3F4BA02D" w14:textId="77777777" w:rsidR="00A46FA6" w:rsidRDefault="00A46FA6">
      <w:pPr>
        <w:rPr>
          <w:rFonts w:ascii="Arial" w:hAnsi="Arial"/>
          <w:b/>
          <w:sz w:val="24"/>
        </w:rPr>
      </w:pPr>
    </w:p>
    <w:p w14:paraId="3F4BA02E" w14:textId="77777777" w:rsidR="00A46FA6" w:rsidRDefault="00A46FA6" w:rsidP="009C19E8">
      <w:pPr>
        <w:jc w:val="center"/>
        <w:rPr>
          <w:rFonts w:ascii="Arial" w:hAnsi="Arial"/>
          <w:b/>
          <w:noProof/>
          <w:sz w:val="24"/>
        </w:rPr>
      </w:pPr>
    </w:p>
    <w:p w14:paraId="3F4BA02F" w14:textId="7FA75224" w:rsidR="009C19E8" w:rsidRDefault="00D87B12" w:rsidP="009C19E8">
      <w:pPr>
        <w:jc w:val="center"/>
        <w:rPr>
          <w:rFonts w:ascii="Arial" w:hAnsi="Arial"/>
          <w:b/>
          <w:sz w:val="24"/>
        </w:rPr>
        <w:sectPr w:rsidR="009C19E8" w:rsidSect="00C302FD">
          <w:headerReference w:type="even" r:id="rId155"/>
          <w:headerReference w:type="default" r:id="rId156"/>
          <w:headerReference w:type="first" r:id="rId157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51073161" wp14:editId="2B389793">
            <wp:extent cx="9361170" cy="4515485"/>
            <wp:effectExtent l="0" t="0" r="0" b="0"/>
            <wp:docPr id="679" name="Imagem 67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Imagem 679" descr="Diagrama, Esquemático&#10;&#10;Descrição gerada automaticamente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030" w14:textId="77777777" w:rsidR="00922900" w:rsidRPr="00922900" w:rsidRDefault="002B6E91" w:rsidP="00A85CD8">
      <w:pPr>
        <w:pStyle w:val="Ttulo2"/>
        <w:ind w:firstLine="720"/>
      </w:pPr>
      <w:bookmarkStart w:id="141" w:name="_Toc513533805"/>
      <w:bookmarkStart w:id="142" w:name="_Toc513555633"/>
      <w:bookmarkStart w:id="143" w:name="_Toc136595545"/>
      <w:r w:rsidRPr="00922900">
        <w:lastRenderedPageBreak/>
        <w:t>5</w:t>
      </w:r>
      <w:r w:rsidR="00A46FA6" w:rsidRPr="00922900">
        <w:t>.</w:t>
      </w:r>
      <w:r w:rsidR="00B935CD" w:rsidRPr="00922900">
        <w:t>2</w:t>
      </w:r>
      <w:r w:rsidR="00EB031E">
        <w:t>0</w:t>
      </w:r>
      <w:r w:rsidR="00B935CD" w:rsidRPr="00922900">
        <w:t>.1</w:t>
      </w:r>
      <w:r w:rsidR="00922900" w:rsidRPr="00F73EA2">
        <w:t xml:space="preserve">. </w:t>
      </w:r>
      <w:r w:rsidR="00A46FA6" w:rsidRPr="00F73EA2">
        <w:t>LIBERAÇÃO DO SEGMENTO BR-</w:t>
      </w:r>
      <w:r w:rsidR="00166B5B" w:rsidRPr="00F73EA2">
        <w:t>2B</w:t>
      </w:r>
      <w:r w:rsidR="00A46FA6" w:rsidRPr="00F73EA2">
        <w:t xml:space="preserve"> + TV-2 do 10524-</w:t>
      </w:r>
      <w:r w:rsidR="00166B5B" w:rsidRPr="00F73EA2">
        <w:t>1</w:t>
      </w:r>
      <w:bookmarkEnd w:id="141"/>
      <w:bookmarkEnd w:id="142"/>
      <w:bookmarkEnd w:id="143"/>
    </w:p>
    <w:p w14:paraId="3F4BA031" w14:textId="77777777" w:rsidR="00A46FA6" w:rsidRPr="00BE2158" w:rsidRDefault="00A46FA6">
      <w:pPr>
        <w:jc w:val="center"/>
        <w:rPr>
          <w:rFonts w:ascii="Arial" w:hAnsi="Arial"/>
          <w:sz w:val="24"/>
        </w:rPr>
      </w:pPr>
    </w:p>
    <w:p w14:paraId="3F4BA032" w14:textId="77777777" w:rsidR="00A46FA6" w:rsidRPr="00BE2158" w:rsidRDefault="0084207F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2</w:t>
      </w:r>
      <w:r w:rsidR="0067170A">
        <w:rPr>
          <w:rFonts w:ascii="Arial" w:hAnsi="Arial"/>
          <w:sz w:val="24"/>
        </w:rPr>
        <w:t>0</w:t>
      </w:r>
      <w:r w:rsidR="00A46FA6" w:rsidRPr="00BE2158">
        <w:rPr>
          <w:rFonts w:ascii="Arial" w:hAnsi="Arial"/>
          <w:sz w:val="24"/>
          <w:vertAlign w:val="superscript"/>
        </w:rPr>
        <w:t>a</w:t>
      </w:r>
      <w:r w:rsidR="00A46FA6" w:rsidRPr="00BE2158">
        <w:rPr>
          <w:rFonts w:ascii="Arial" w:hAnsi="Arial"/>
          <w:sz w:val="24"/>
        </w:rPr>
        <w:t xml:space="preserve">          MODALIDADE ALTERNATIVA</w:t>
      </w:r>
    </w:p>
    <w:p w14:paraId="3F4BA033" w14:textId="77777777" w:rsidR="00A46FA6" w:rsidRPr="00BE2158" w:rsidRDefault="00A46FA6">
      <w:pPr>
        <w:jc w:val="center"/>
        <w:rPr>
          <w:rFonts w:ascii="Arial" w:hAnsi="Arial"/>
          <w:sz w:val="24"/>
        </w:rPr>
      </w:pPr>
    </w:p>
    <w:p w14:paraId="3F4BA034" w14:textId="77777777" w:rsidR="00A46FA6" w:rsidRPr="00BE2158" w:rsidRDefault="00A46FA6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A035" w14:textId="77777777" w:rsidR="003F17A1" w:rsidRPr="00D8006E" w:rsidRDefault="00687FB5" w:rsidP="003F17A1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F17A1" w:rsidRPr="00D8006E">
        <w:rPr>
          <w:rFonts w:ascii="Arial" w:hAnsi="Arial"/>
          <w:sz w:val="24"/>
        </w:rPr>
        <w:t xml:space="preserve"> 10529-22</w:t>
      </w:r>
    </w:p>
    <w:p w14:paraId="3F4BA036" w14:textId="77777777" w:rsidR="003F17A1" w:rsidRPr="00D8006E" w:rsidRDefault="00687FB5" w:rsidP="003F17A1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3F17A1" w:rsidRPr="00D8006E">
        <w:rPr>
          <w:rFonts w:ascii="Arial" w:hAnsi="Arial"/>
          <w:sz w:val="24"/>
        </w:rPr>
        <w:t xml:space="preserve"> 10529-20</w:t>
      </w:r>
    </w:p>
    <w:p w14:paraId="3F4BA037" w14:textId="77777777" w:rsidR="00166B5B" w:rsidRPr="00D8006E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-2</w:t>
      </w:r>
      <w:r w:rsidR="0067170A" w:rsidRPr="00D8006E">
        <w:rPr>
          <w:rFonts w:ascii="Arial" w:hAnsi="Arial"/>
          <w:sz w:val="24"/>
        </w:rPr>
        <w:t>5</w:t>
      </w:r>
      <w:r w:rsidR="002B542F">
        <w:rPr>
          <w:rFonts w:ascii="Arial" w:hAnsi="Arial"/>
          <w:sz w:val="24"/>
        </w:rPr>
        <w:t>8</w:t>
      </w:r>
    </w:p>
    <w:p w14:paraId="3F4BA038" w14:textId="77777777" w:rsidR="00166B5B" w:rsidRPr="00D8006E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-2</w:t>
      </w:r>
      <w:r w:rsidR="0067170A" w:rsidRPr="00D8006E">
        <w:rPr>
          <w:rFonts w:ascii="Arial" w:hAnsi="Arial"/>
          <w:sz w:val="24"/>
        </w:rPr>
        <w:t>5</w:t>
      </w:r>
      <w:r w:rsidR="002B542F">
        <w:rPr>
          <w:rFonts w:ascii="Arial" w:hAnsi="Arial"/>
          <w:sz w:val="24"/>
        </w:rPr>
        <w:t>6</w:t>
      </w:r>
    </w:p>
    <w:p w14:paraId="3F4BA039" w14:textId="77777777" w:rsidR="00166B5B" w:rsidRPr="00D8006E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5713B2" w:rsidRPr="00D8006E">
        <w:rPr>
          <w:rFonts w:ascii="Arial" w:hAnsi="Arial"/>
          <w:sz w:val="24"/>
        </w:rPr>
        <w:t>-</w:t>
      </w:r>
      <w:r w:rsidR="003F17A1">
        <w:rPr>
          <w:rFonts w:ascii="Arial" w:hAnsi="Arial"/>
          <w:sz w:val="24"/>
        </w:rPr>
        <w:t>328</w:t>
      </w:r>
    </w:p>
    <w:p w14:paraId="3F4BA03A" w14:textId="77777777" w:rsidR="00166B5B" w:rsidRPr="00D8006E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3F17A1">
        <w:rPr>
          <w:rFonts w:ascii="Arial" w:hAnsi="Arial"/>
          <w:sz w:val="24"/>
        </w:rPr>
        <w:t>330</w:t>
      </w:r>
    </w:p>
    <w:p w14:paraId="3F4BA03B" w14:textId="77777777" w:rsidR="00166B5B" w:rsidRPr="00D8006E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67170A" w:rsidRPr="00D8006E">
        <w:rPr>
          <w:rFonts w:ascii="Arial" w:hAnsi="Arial"/>
          <w:sz w:val="24"/>
        </w:rPr>
        <w:t>296</w:t>
      </w:r>
    </w:p>
    <w:p w14:paraId="3F4BA03C" w14:textId="77777777" w:rsidR="00166B5B" w:rsidRPr="00D8006E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67170A" w:rsidRPr="00D8006E">
        <w:rPr>
          <w:rFonts w:ascii="Arial" w:hAnsi="Arial"/>
          <w:sz w:val="24"/>
        </w:rPr>
        <w:t>298</w:t>
      </w:r>
    </w:p>
    <w:p w14:paraId="3F4BA03D" w14:textId="77777777" w:rsidR="00166B5B" w:rsidRPr="00D8006E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67170A" w:rsidRPr="00D8006E">
        <w:rPr>
          <w:rFonts w:ascii="Arial" w:hAnsi="Arial"/>
          <w:sz w:val="24"/>
        </w:rPr>
        <w:t>34</w:t>
      </w:r>
    </w:p>
    <w:p w14:paraId="3F4BA03E" w14:textId="77777777" w:rsidR="00166B5B" w:rsidRPr="00D8006E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67170A" w:rsidRPr="00D8006E">
        <w:rPr>
          <w:rFonts w:ascii="Arial" w:hAnsi="Arial"/>
          <w:sz w:val="24"/>
        </w:rPr>
        <w:t>36</w:t>
      </w:r>
    </w:p>
    <w:p w14:paraId="3F4BA03F" w14:textId="77777777" w:rsidR="00166B5B" w:rsidRPr="00D8006E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D8006E">
        <w:rPr>
          <w:rFonts w:ascii="Arial" w:hAnsi="Arial"/>
          <w:sz w:val="24"/>
        </w:rPr>
        <w:t xml:space="preserve"> 105</w:t>
      </w:r>
      <w:r w:rsidR="00166B5B" w:rsidRPr="00D8006E">
        <w:rPr>
          <w:rFonts w:ascii="Arial" w:hAnsi="Arial"/>
          <w:sz w:val="24"/>
        </w:rPr>
        <w:t>24-1 e 5</w:t>
      </w:r>
    </w:p>
    <w:p w14:paraId="3F4BA040" w14:textId="1823C871" w:rsidR="00166B5B" w:rsidRDefault="00687FB5" w:rsidP="00F542BF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67170A" w:rsidRPr="00D8006E">
        <w:rPr>
          <w:rFonts w:ascii="Arial" w:hAnsi="Arial"/>
          <w:sz w:val="24"/>
        </w:rPr>
        <w:t xml:space="preserve"> </w:t>
      </w:r>
      <w:r w:rsidR="00166B5B" w:rsidRPr="00D8006E">
        <w:rPr>
          <w:rFonts w:ascii="Arial" w:hAnsi="Arial"/>
          <w:sz w:val="24"/>
        </w:rPr>
        <w:t xml:space="preserve">84, 44, </w:t>
      </w:r>
      <w:r w:rsidR="0067170A" w:rsidRPr="00D8006E">
        <w:rPr>
          <w:rFonts w:ascii="Arial" w:hAnsi="Arial"/>
          <w:sz w:val="24"/>
        </w:rPr>
        <w:t xml:space="preserve">80, </w:t>
      </w:r>
      <w:r w:rsidR="00166B5B" w:rsidRPr="00D8006E">
        <w:rPr>
          <w:rFonts w:ascii="Arial" w:hAnsi="Arial"/>
          <w:sz w:val="24"/>
        </w:rPr>
        <w:t>66 e 70</w:t>
      </w:r>
    </w:p>
    <w:p w14:paraId="2FCD5CBC" w14:textId="7539BFF9" w:rsidR="0069034D" w:rsidRPr="001870F1" w:rsidRDefault="0069034D" w:rsidP="00F73EA2">
      <w:pPr>
        <w:numPr>
          <w:ilvl w:val="0"/>
          <w:numId w:val="57"/>
        </w:numPr>
        <w:spacing w:line="360" w:lineRule="auto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 10524-5 (À critério do COT)</w:t>
      </w:r>
    </w:p>
    <w:p w14:paraId="3F4BA041" w14:textId="77777777" w:rsidR="00C42928" w:rsidRPr="00D8006E" w:rsidRDefault="00C42928" w:rsidP="00C42928">
      <w:pPr>
        <w:pStyle w:val="PargrafodaLista"/>
        <w:spacing w:before="60" w:after="60"/>
        <w:rPr>
          <w:rFonts w:ascii="Arial" w:hAnsi="Arial"/>
          <w:sz w:val="24"/>
        </w:rPr>
      </w:pPr>
    </w:p>
    <w:p w14:paraId="3F4BA042" w14:textId="77777777" w:rsidR="00A46FA6" w:rsidRPr="00266A4A" w:rsidRDefault="00024EE8" w:rsidP="0067170A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 w:rsidRPr="00266A4A">
        <w:rPr>
          <w:b/>
          <w:i/>
          <w:sz w:val="22"/>
          <w:szCs w:val="22"/>
        </w:rPr>
        <w:t>OBS.:</w:t>
      </w:r>
      <w:r w:rsidRPr="00266A4A">
        <w:rPr>
          <w:b/>
          <w:i/>
          <w:sz w:val="22"/>
          <w:szCs w:val="22"/>
        </w:rPr>
        <w:tab/>
        <w:t xml:space="preserve">DEVERÁ SER ACOMPANHADO O CARREGAMENTO NO </w:t>
      </w:r>
      <w:r w:rsidR="006D5388" w:rsidRPr="00266A4A">
        <w:rPr>
          <w:b/>
          <w:i/>
          <w:sz w:val="22"/>
          <w:szCs w:val="22"/>
        </w:rPr>
        <w:t>TV-1</w:t>
      </w:r>
      <w:r w:rsidRPr="00266A4A">
        <w:rPr>
          <w:b/>
          <w:i/>
          <w:sz w:val="22"/>
          <w:szCs w:val="22"/>
        </w:rPr>
        <w:t xml:space="preserve"> DO 10524-</w:t>
      </w:r>
      <w:r w:rsidR="00166B5B" w:rsidRPr="00266A4A">
        <w:rPr>
          <w:b/>
          <w:i/>
          <w:sz w:val="22"/>
          <w:szCs w:val="22"/>
        </w:rPr>
        <w:t>1</w:t>
      </w:r>
      <w:r w:rsidRPr="00266A4A">
        <w:rPr>
          <w:b/>
          <w:i/>
          <w:sz w:val="22"/>
          <w:szCs w:val="22"/>
        </w:rPr>
        <w:t xml:space="preserve"> DA SE BAURU.</w:t>
      </w:r>
    </w:p>
    <w:p w14:paraId="3F4BA043" w14:textId="77777777" w:rsidR="0067170A" w:rsidRDefault="0067170A" w:rsidP="0067170A">
      <w:pPr>
        <w:pStyle w:val="Corpodetexto2"/>
        <w:spacing w:before="60" w:after="60"/>
        <w:ind w:left="709" w:hanging="709"/>
        <w:rPr>
          <w:color w:val="FF0000"/>
        </w:rPr>
      </w:pPr>
    </w:p>
    <w:p w14:paraId="3F4BA044" w14:textId="77777777" w:rsidR="0067170A" w:rsidRDefault="0067170A" w:rsidP="0067170A">
      <w:pPr>
        <w:pStyle w:val="Corpodetexto2"/>
        <w:spacing w:before="60" w:after="60"/>
        <w:ind w:left="709" w:hanging="709"/>
        <w:rPr>
          <w:color w:val="FF0000"/>
        </w:rPr>
      </w:pPr>
    </w:p>
    <w:p w14:paraId="3F4BA045" w14:textId="77777777" w:rsidR="0067170A" w:rsidRPr="00166B5B" w:rsidRDefault="0067170A" w:rsidP="0067170A">
      <w:pPr>
        <w:pStyle w:val="Corpodetexto2"/>
        <w:spacing w:before="60" w:after="60"/>
        <w:ind w:left="709" w:hanging="709"/>
        <w:rPr>
          <w:color w:val="FF0000"/>
        </w:rPr>
      </w:pPr>
    </w:p>
    <w:p w14:paraId="3F4BA046" w14:textId="77777777" w:rsidR="00A46FA6" w:rsidRPr="00BE2158" w:rsidRDefault="00A46FA6">
      <w:pPr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A047" w14:textId="17BB9CD9" w:rsidR="00166B5B" w:rsidRPr="001870F1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 xml:space="preserve">BAU: </w:t>
      </w:r>
      <w:r w:rsidR="00F73EA2" w:rsidRPr="001870F1">
        <w:rPr>
          <w:rFonts w:ascii="Arial" w:hAnsi="Arial"/>
          <w:sz w:val="24"/>
        </w:rPr>
        <w:t>DESLIGAR 10524-5</w:t>
      </w:r>
    </w:p>
    <w:p w14:paraId="1823CF9D" w14:textId="0536D170" w:rsidR="00F73EA2" w:rsidRPr="00F73EA2" w:rsidRDefault="00F73EA2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 w:rsidRPr="00F73EA2">
        <w:rPr>
          <w:rFonts w:ascii="Arial" w:hAnsi="Arial"/>
          <w:sz w:val="24"/>
        </w:rPr>
        <w:t>BAU: FECHAR 10529-70, 66, 80, 44 e 84</w:t>
      </w:r>
    </w:p>
    <w:p w14:paraId="3F4BA048" w14:textId="77777777" w:rsidR="00166B5B" w:rsidRPr="00D8006E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D8006E">
        <w:rPr>
          <w:rFonts w:ascii="Arial" w:hAnsi="Arial"/>
          <w:sz w:val="24"/>
        </w:rPr>
        <w:t xml:space="preserve"> 105</w:t>
      </w:r>
      <w:r w:rsidR="00166B5B" w:rsidRPr="00D8006E">
        <w:rPr>
          <w:rFonts w:ascii="Arial" w:hAnsi="Arial"/>
          <w:sz w:val="24"/>
        </w:rPr>
        <w:t>24-5 e 1</w:t>
      </w:r>
    </w:p>
    <w:p w14:paraId="3F4BA049" w14:textId="77777777" w:rsidR="00166B5B" w:rsidRPr="00D8006E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67170A" w:rsidRPr="00D8006E">
        <w:rPr>
          <w:rFonts w:ascii="Arial" w:hAnsi="Arial"/>
          <w:sz w:val="24"/>
        </w:rPr>
        <w:t>3</w:t>
      </w:r>
      <w:r w:rsidR="00166B5B" w:rsidRPr="00D8006E">
        <w:rPr>
          <w:rFonts w:ascii="Arial" w:hAnsi="Arial"/>
          <w:sz w:val="24"/>
        </w:rPr>
        <w:t>6</w:t>
      </w:r>
    </w:p>
    <w:p w14:paraId="3F4BA04A" w14:textId="77777777" w:rsidR="00166B5B" w:rsidRPr="00D8006E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67170A" w:rsidRPr="00D8006E">
        <w:rPr>
          <w:rFonts w:ascii="Arial" w:hAnsi="Arial"/>
          <w:sz w:val="24"/>
        </w:rPr>
        <w:t>34</w:t>
      </w:r>
    </w:p>
    <w:p w14:paraId="3F4BA04B" w14:textId="77777777" w:rsidR="00166B5B" w:rsidRPr="00D8006E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67170A" w:rsidRPr="00D8006E">
        <w:rPr>
          <w:rFonts w:ascii="Arial" w:hAnsi="Arial"/>
          <w:sz w:val="24"/>
        </w:rPr>
        <w:t>298</w:t>
      </w:r>
    </w:p>
    <w:p w14:paraId="3F4BA04C" w14:textId="77777777" w:rsidR="00166B5B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67170A" w:rsidRPr="00D8006E">
        <w:rPr>
          <w:rFonts w:ascii="Arial" w:hAnsi="Arial"/>
          <w:sz w:val="24"/>
        </w:rPr>
        <w:t>296</w:t>
      </w:r>
    </w:p>
    <w:p w14:paraId="3F4BA04D" w14:textId="77777777" w:rsidR="003F17A1" w:rsidRPr="00D8006E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F17A1" w:rsidRPr="00D8006E">
        <w:rPr>
          <w:rFonts w:ascii="Arial" w:hAnsi="Arial"/>
          <w:sz w:val="24"/>
        </w:rPr>
        <w:t xml:space="preserve"> 10529-</w:t>
      </w:r>
      <w:r w:rsidR="003F17A1">
        <w:rPr>
          <w:rFonts w:ascii="Arial" w:hAnsi="Arial"/>
          <w:sz w:val="24"/>
        </w:rPr>
        <w:t>330</w:t>
      </w:r>
    </w:p>
    <w:p w14:paraId="3F4BA04E" w14:textId="77777777" w:rsidR="003F17A1" w:rsidRPr="003F17A1" w:rsidRDefault="00687FB5" w:rsidP="00A169A4">
      <w:pPr>
        <w:pStyle w:val="Ttulo5"/>
        <w:numPr>
          <w:ilvl w:val="0"/>
          <w:numId w:val="57"/>
        </w:numPr>
        <w:spacing w:before="60" w:after="60"/>
      </w:pPr>
      <w:r>
        <w:t>BAU: ABRIR</w:t>
      </w:r>
      <w:r w:rsidR="003F17A1">
        <w:t xml:space="preserve"> 10529-328</w:t>
      </w:r>
    </w:p>
    <w:p w14:paraId="3F4BA04F" w14:textId="77777777" w:rsidR="00166B5B" w:rsidRPr="00D8006E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2B542F">
        <w:rPr>
          <w:rFonts w:ascii="Arial" w:hAnsi="Arial"/>
          <w:sz w:val="24"/>
        </w:rPr>
        <w:t>256</w:t>
      </w:r>
    </w:p>
    <w:p w14:paraId="3F4BA050" w14:textId="77777777" w:rsidR="00166B5B" w:rsidRPr="00BE2158" w:rsidRDefault="00687FB5" w:rsidP="00A169A4">
      <w:pPr>
        <w:pStyle w:val="Ttulo5"/>
        <w:numPr>
          <w:ilvl w:val="0"/>
          <w:numId w:val="57"/>
        </w:numPr>
        <w:spacing w:before="60" w:after="60"/>
      </w:pPr>
      <w:r>
        <w:t>BAU: ABRIR</w:t>
      </w:r>
      <w:r w:rsidR="00F27AC9">
        <w:t xml:space="preserve"> 10529</w:t>
      </w:r>
      <w:r w:rsidR="005713B2">
        <w:t>-</w:t>
      </w:r>
      <w:r w:rsidR="002B542F">
        <w:t>258</w:t>
      </w:r>
    </w:p>
    <w:p w14:paraId="3F4BA051" w14:textId="77777777" w:rsidR="00166B5B" w:rsidRPr="00D8006E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3F17A1">
        <w:rPr>
          <w:rFonts w:ascii="Arial" w:hAnsi="Arial"/>
          <w:sz w:val="24"/>
        </w:rPr>
        <w:t>20</w:t>
      </w:r>
    </w:p>
    <w:p w14:paraId="3F4BA052" w14:textId="77777777" w:rsidR="00166B5B" w:rsidRPr="00D8006E" w:rsidRDefault="00687FB5" w:rsidP="00A169A4">
      <w:pPr>
        <w:pStyle w:val="PargrafodaLista"/>
        <w:numPr>
          <w:ilvl w:val="0"/>
          <w:numId w:val="57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166B5B" w:rsidRPr="00D8006E">
        <w:rPr>
          <w:rFonts w:ascii="Arial" w:hAnsi="Arial"/>
          <w:sz w:val="24"/>
        </w:rPr>
        <w:t>-</w:t>
      </w:r>
      <w:r w:rsidR="003F17A1">
        <w:rPr>
          <w:rFonts w:ascii="Arial" w:hAnsi="Arial"/>
          <w:sz w:val="24"/>
        </w:rPr>
        <w:t>22</w:t>
      </w:r>
    </w:p>
    <w:p w14:paraId="3F4BA053" w14:textId="77777777" w:rsidR="00A46FA6" w:rsidRDefault="00A46FA6">
      <w:pPr>
        <w:rPr>
          <w:rFonts w:ascii="Arial" w:hAnsi="Arial"/>
          <w:b/>
          <w:sz w:val="24"/>
        </w:rPr>
      </w:pPr>
    </w:p>
    <w:p w14:paraId="3F4BA054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159"/>
          <w:headerReference w:type="default" r:id="rId160"/>
          <w:headerReference w:type="first" r:id="rId161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055" w14:textId="77777777" w:rsidR="00A46FA6" w:rsidRPr="00BE2158" w:rsidRDefault="002B6E91" w:rsidP="00A85CD8">
      <w:pPr>
        <w:pStyle w:val="Ttulo2"/>
        <w:ind w:firstLine="360"/>
      </w:pPr>
      <w:bookmarkStart w:id="144" w:name="_Toc513533806"/>
      <w:bookmarkStart w:id="145" w:name="_Toc136595546"/>
      <w:r w:rsidRPr="00BE2158">
        <w:lastRenderedPageBreak/>
        <w:t>5</w:t>
      </w:r>
      <w:r w:rsidR="00A46FA6" w:rsidRPr="00BE2158">
        <w:t>.</w:t>
      </w:r>
      <w:r w:rsidR="0049547D" w:rsidRPr="00BE2158">
        <w:t>2</w:t>
      </w:r>
      <w:r w:rsidR="00EB031E">
        <w:t>1</w:t>
      </w:r>
      <w:r w:rsidR="00922900">
        <w:t>.</w:t>
      </w:r>
      <w:r w:rsidR="00A46FA6" w:rsidRPr="00BE2158">
        <w:tab/>
      </w:r>
      <w:r w:rsidR="00B02A1A" w:rsidRPr="00BE2158">
        <w:rPr>
          <w:rFonts w:cs="Arial"/>
          <w:szCs w:val="24"/>
        </w:rPr>
        <w:t>LIBERAÇÃO DO SEGMENTO BR-3B + TV-2 DO 10524-1</w:t>
      </w:r>
      <w:r w:rsidR="004A7951" w:rsidRPr="00BE2158">
        <w:rPr>
          <w:rFonts w:cs="Arial"/>
          <w:szCs w:val="24"/>
        </w:rPr>
        <w:t xml:space="preserve"> </w:t>
      </w:r>
      <w:r w:rsidR="004A7951" w:rsidRPr="00BE2158">
        <w:t xml:space="preserve">– </w:t>
      </w:r>
      <w:r w:rsidR="00375D9A" w:rsidRPr="00BE2158">
        <w:t>2</w:t>
      </w:r>
      <w:r w:rsidR="00A425FC">
        <w:t>1</w:t>
      </w:r>
      <w:r w:rsidR="004A7951" w:rsidRPr="00BE2158">
        <w:rPr>
          <w:vertAlign w:val="superscript"/>
        </w:rPr>
        <w:t xml:space="preserve">a </w:t>
      </w:r>
      <w:r w:rsidR="004A7951" w:rsidRPr="00BE2158">
        <w:t>MODALIDADE</w:t>
      </w:r>
      <w:bookmarkEnd w:id="144"/>
      <w:bookmarkEnd w:id="145"/>
    </w:p>
    <w:p w14:paraId="3F4BA056" w14:textId="36AB8761" w:rsidR="00A46FA6" w:rsidRDefault="00A85CD8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ab/>
      </w:r>
    </w:p>
    <w:p w14:paraId="3F4BA057" w14:textId="77777777" w:rsidR="00FE3DFE" w:rsidRDefault="00FE3DFE">
      <w:pPr>
        <w:jc w:val="center"/>
        <w:rPr>
          <w:rFonts w:ascii="Arial" w:hAnsi="Arial"/>
          <w:b/>
          <w:sz w:val="24"/>
        </w:rPr>
      </w:pPr>
    </w:p>
    <w:p w14:paraId="3F4BA058" w14:textId="77777777" w:rsidR="00A46FA6" w:rsidRDefault="005E54E1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9B" wp14:editId="3F4BA69C">
            <wp:extent cx="9361170" cy="4449445"/>
            <wp:effectExtent l="0" t="0" r="0" b="825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 mod BR-3B+TV-2 do 24-1.bmp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059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163"/>
          <w:headerReference w:type="default" r:id="rId164"/>
          <w:headerReference w:type="first" r:id="rId165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05A" w14:textId="77777777" w:rsidR="00A46FA6" w:rsidRDefault="002B6E91" w:rsidP="00A85CD8">
      <w:pPr>
        <w:pStyle w:val="Ttulo2"/>
        <w:ind w:firstLine="720"/>
      </w:pPr>
      <w:bookmarkStart w:id="146" w:name="_Toc513533807"/>
      <w:bookmarkStart w:id="147" w:name="_Toc513555635"/>
      <w:bookmarkStart w:id="148" w:name="_Toc136595547"/>
      <w:r w:rsidRPr="00BE2158">
        <w:lastRenderedPageBreak/>
        <w:t>5</w:t>
      </w:r>
      <w:r w:rsidR="00A46FA6" w:rsidRPr="00BE2158">
        <w:t>.</w:t>
      </w:r>
      <w:r w:rsidR="0049547D" w:rsidRPr="00BE2158">
        <w:t>2</w:t>
      </w:r>
      <w:r w:rsidR="00EB031E">
        <w:t>1</w:t>
      </w:r>
      <w:r w:rsidR="00B935CD">
        <w:t>.1</w:t>
      </w:r>
      <w:r w:rsidR="00922900">
        <w:t xml:space="preserve">.  </w:t>
      </w:r>
      <w:r w:rsidR="00B02A1A" w:rsidRPr="00BE2158">
        <w:t>LIBERAÇÃO DO SEGMENTO BR-3B + TV-2 do 10524-1</w:t>
      </w:r>
      <w:bookmarkEnd w:id="146"/>
      <w:bookmarkEnd w:id="147"/>
      <w:bookmarkEnd w:id="148"/>
    </w:p>
    <w:p w14:paraId="3F4BA05B" w14:textId="77777777" w:rsidR="00847530" w:rsidRDefault="00847530" w:rsidP="00847530"/>
    <w:p w14:paraId="3F4BA05C" w14:textId="77777777" w:rsidR="00847530" w:rsidRPr="00847530" w:rsidRDefault="00847530" w:rsidP="00847530"/>
    <w:p w14:paraId="3F4BA05D" w14:textId="77777777" w:rsidR="00A46FA6" w:rsidRPr="00BE2158" w:rsidRDefault="00375D9A">
      <w:pPr>
        <w:numPr>
          <w:ilvl w:val="0"/>
          <w:numId w:val="1"/>
        </w:numPr>
        <w:rPr>
          <w:rFonts w:ascii="Arial" w:hAnsi="Arial"/>
          <w:sz w:val="24"/>
        </w:rPr>
      </w:pPr>
      <w:r w:rsidRPr="00BE2158">
        <w:rPr>
          <w:rFonts w:ascii="Arial" w:hAnsi="Arial"/>
          <w:sz w:val="24"/>
        </w:rPr>
        <w:t>2</w:t>
      </w:r>
      <w:r w:rsidR="00A425FC">
        <w:rPr>
          <w:rFonts w:ascii="Arial" w:hAnsi="Arial"/>
          <w:sz w:val="24"/>
        </w:rPr>
        <w:t>1</w:t>
      </w:r>
      <w:r w:rsidR="00A46FA6" w:rsidRPr="00BE2158">
        <w:rPr>
          <w:rFonts w:ascii="Arial" w:hAnsi="Arial"/>
          <w:sz w:val="24"/>
          <w:vertAlign w:val="superscript"/>
        </w:rPr>
        <w:t>a</w:t>
      </w:r>
      <w:r w:rsidR="00A46FA6" w:rsidRPr="00BE2158">
        <w:rPr>
          <w:rFonts w:ascii="Arial" w:hAnsi="Arial"/>
          <w:sz w:val="24"/>
        </w:rPr>
        <w:t xml:space="preserve">           MODALIDADE ALTERNATIVA</w:t>
      </w:r>
    </w:p>
    <w:p w14:paraId="3F4BA05E" w14:textId="77777777" w:rsidR="00A46FA6" w:rsidRPr="00BE2158" w:rsidRDefault="00A46FA6">
      <w:pPr>
        <w:rPr>
          <w:rFonts w:ascii="Arial" w:hAnsi="Arial"/>
          <w:sz w:val="24"/>
        </w:rPr>
      </w:pPr>
    </w:p>
    <w:p w14:paraId="3F4BA05F" w14:textId="77777777" w:rsidR="00A46FA6" w:rsidRDefault="00A46FA6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A060" w14:textId="77777777" w:rsidR="00847530" w:rsidRPr="00BE2158" w:rsidRDefault="00847530">
      <w:pPr>
        <w:rPr>
          <w:rFonts w:ascii="Arial" w:hAnsi="Arial"/>
          <w:sz w:val="24"/>
        </w:rPr>
      </w:pPr>
    </w:p>
    <w:p w14:paraId="3F4BA061" w14:textId="77777777" w:rsidR="00E95DBD" w:rsidRPr="00BE2158" w:rsidRDefault="00687FB5" w:rsidP="00E95DBD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E95DBD">
        <w:rPr>
          <w:rFonts w:ascii="Arial" w:hAnsi="Arial"/>
          <w:sz w:val="24"/>
        </w:rPr>
        <w:t xml:space="preserve"> 10529</w:t>
      </w:r>
      <w:r w:rsidR="00E95DBD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22</w:t>
      </w:r>
    </w:p>
    <w:p w14:paraId="3F4BA062" w14:textId="77777777" w:rsidR="00E95DBD" w:rsidRPr="00BE2158" w:rsidRDefault="00687FB5" w:rsidP="00E95DBD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E95DBD">
        <w:rPr>
          <w:rFonts w:ascii="Arial" w:hAnsi="Arial"/>
          <w:sz w:val="24"/>
        </w:rPr>
        <w:t xml:space="preserve"> 10529</w:t>
      </w:r>
      <w:r w:rsidR="00E95DBD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20</w:t>
      </w:r>
    </w:p>
    <w:p w14:paraId="3F4BA063" w14:textId="77777777" w:rsidR="00E95DBD" w:rsidRPr="00BE2158" w:rsidRDefault="00687FB5" w:rsidP="00E95DBD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E95DBD">
        <w:rPr>
          <w:rFonts w:ascii="Arial" w:hAnsi="Arial"/>
          <w:sz w:val="24"/>
        </w:rPr>
        <w:t xml:space="preserve"> 10529</w:t>
      </w:r>
      <w:r w:rsidR="00E95DBD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258</w:t>
      </w:r>
    </w:p>
    <w:p w14:paraId="3F4BA064" w14:textId="77777777" w:rsidR="00E95DBD" w:rsidRPr="00BE2158" w:rsidRDefault="00687FB5" w:rsidP="00E95DBD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E95DBD">
        <w:rPr>
          <w:rFonts w:ascii="Arial" w:hAnsi="Arial"/>
          <w:sz w:val="24"/>
        </w:rPr>
        <w:t xml:space="preserve"> 10529</w:t>
      </w:r>
      <w:r w:rsidR="00E95DBD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256</w:t>
      </w:r>
    </w:p>
    <w:p w14:paraId="3F4BA065" w14:textId="77777777" w:rsidR="00E95DBD" w:rsidRPr="00BE2158" w:rsidRDefault="00687FB5" w:rsidP="00E95DBD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E95DBD">
        <w:rPr>
          <w:rFonts w:ascii="Arial" w:hAnsi="Arial"/>
          <w:sz w:val="24"/>
        </w:rPr>
        <w:t xml:space="preserve"> 10529</w:t>
      </w:r>
      <w:r w:rsidR="00E95DBD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328</w:t>
      </w:r>
    </w:p>
    <w:p w14:paraId="3F4BA066" w14:textId="77777777" w:rsidR="00E95DBD" w:rsidRPr="00BE2158" w:rsidRDefault="00687FB5" w:rsidP="00E95DBD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E95DBD">
        <w:rPr>
          <w:rFonts w:ascii="Arial" w:hAnsi="Arial"/>
          <w:sz w:val="24"/>
        </w:rPr>
        <w:t xml:space="preserve"> 10529</w:t>
      </w:r>
      <w:r w:rsidR="00E95DBD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330</w:t>
      </w:r>
    </w:p>
    <w:p w14:paraId="3F4BA067" w14:textId="77777777" w:rsidR="00DD0C8A" w:rsidRPr="00BE2158" w:rsidRDefault="00687FB5" w:rsidP="00F542BF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5D54F0">
        <w:rPr>
          <w:rFonts w:ascii="Arial" w:hAnsi="Arial"/>
          <w:sz w:val="24"/>
        </w:rPr>
        <w:t>296</w:t>
      </w:r>
    </w:p>
    <w:p w14:paraId="3F4BA068" w14:textId="77777777" w:rsidR="00DD0C8A" w:rsidRPr="00BE2158" w:rsidRDefault="00687FB5" w:rsidP="00F542BF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5D54F0">
        <w:rPr>
          <w:rFonts w:ascii="Arial" w:hAnsi="Arial"/>
          <w:sz w:val="24"/>
        </w:rPr>
        <w:t>298</w:t>
      </w:r>
    </w:p>
    <w:p w14:paraId="3F4BA069" w14:textId="77777777" w:rsidR="00DD0C8A" w:rsidRPr="00BE2158" w:rsidRDefault="00687FB5" w:rsidP="00F542BF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5D54F0">
        <w:rPr>
          <w:rFonts w:ascii="Arial" w:hAnsi="Arial"/>
          <w:sz w:val="24"/>
        </w:rPr>
        <w:t>34</w:t>
      </w:r>
    </w:p>
    <w:p w14:paraId="3F4BA06A" w14:textId="77777777" w:rsidR="00DD0C8A" w:rsidRPr="00BE2158" w:rsidRDefault="00687FB5" w:rsidP="00F542BF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5D54F0">
        <w:rPr>
          <w:rFonts w:ascii="Arial" w:hAnsi="Arial"/>
          <w:sz w:val="24"/>
        </w:rPr>
        <w:t>36</w:t>
      </w:r>
    </w:p>
    <w:p w14:paraId="3F4BA06B" w14:textId="77777777" w:rsidR="00DD0C8A" w:rsidRPr="00BE2158" w:rsidRDefault="00687FB5" w:rsidP="00F542BF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847530">
        <w:rPr>
          <w:rFonts w:ascii="Arial" w:hAnsi="Arial"/>
          <w:sz w:val="24"/>
        </w:rPr>
        <w:t>24-1</w:t>
      </w:r>
      <w:r w:rsidR="00E95DBD">
        <w:rPr>
          <w:rFonts w:ascii="Arial" w:hAnsi="Arial"/>
          <w:sz w:val="24"/>
        </w:rPr>
        <w:t xml:space="preserve"> e 5</w:t>
      </w:r>
    </w:p>
    <w:p w14:paraId="3F4BA06C" w14:textId="77777777" w:rsidR="00DD0C8A" w:rsidRDefault="00687FB5" w:rsidP="00F542BF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 xml:space="preserve">-88, 92, 84, </w:t>
      </w:r>
      <w:r w:rsidR="005D54F0">
        <w:rPr>
          <w:rFonts w:ascii="Arial" w:hAnsi="Arial"/>
          <w:sz w:val="24"/>
        </w:rPr>
        <w:t xml:space="preserve">44 e </w:t>
      </w:r>
      <w:r w:rsidR="00DD0C8A" w:rsidRPr="00BE2158">
        <w:rPr>
          <w:rFonts w:ascii="Arial" w:hAnsi="Arial"/>
          <w:sz w:val="24"/>
        </w:rPr>
        <w:t>80</w:t>
      </w:r>
    </w:p>
    <w:p w14:paraId="3F4BA06D" w14:textId="77777777" w:rsidR="00E95DBD" w:rsidRPr="00E95DBD" w:rsidRDefault="00687FB5" w:rsidP="00F542BF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E95DBD" w:rsidRPr="00E95DBD">
        <w:rPr>
          <w:rFonts w:ascii="Arial" w:hAnsi="Arial"/>
          <w:sz w:val="24"/>
        </w:rPr>
        <w:t xml:space="preserve"> 10524-5</w:t>
      </w:r>
    </w:p>
    <w:p w14:paraId="3F4BA06E" w14:textId="77777777" w:rsidR="005D54F0" w:rsidRPr="005D54F0" w:rsidRDefault="005D54F0" w:rsidP="005D54F0"/>
    <w:p w14:paraId="4225F5DA" w14:textId="77777777" w:rsidR="00BC5E40" w:rsidRDefault="00A46FA6" w:rsidP="005D54F0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 w:rsidRPr="0060030B">
        <w:rPr>
          <w:b/>
          <w:i/>
          <w:sz w:val="22"/>
          <w:szCs w:val="22"/>
        </w:rPr>
        <w:t>OBS.:</w:t>
      </w:r>
      <w:r w:rsidRPr="0060030B">
        <w:rPr>
          <w:b/>
          <w:i/>
          <w:sz w:val="22"/>
          <w:szCs w:val="22"/>
        </w:rPr>
        <w:tab/>
      </w:r>
    </w:p>
    <w:p w14:paraId="3F4BA06F" w14:textId="7DD81BC6" w:rsidR="00720FBE" w:rsidRDefault="00BC5E40" w:rsidP="005D54F0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1 - </w:t>
      </w:r>
      <w:r w:rsidR="00A46FA6" w:rsidRPr="0060030B">
        <w:rPr>
          <w:b/>
          <w:i/>
          <w:sz w:val="22"/>
          <w:szCs w:val="22"/>
        </w:rPr>
        <w:t xml:space="preserve">DEVERÁ SER ACOMPANHADO O CARREGAMENTO NO </w:t>
      </w:r>
      <w:r w:rsidR="006D5388" w:rsidRPr="0060030B">
        <w:rPr>
          <w:b/>
          <w:i/>
          <w:sz w:val="22"/>
          <w:szCs w:val="22"/>
        </w:rPr>
        <w:t>TV-1</w:t>
      </w:r>
      <w:r w:rsidR="00A46FA6" w:rsidRPr="0060030B">
        <w:rPr>
          <w:b/>
          <w:i/>
          <w:sz w:val="22"/>
          <w:szCs w:val="22"/>
        </w:rPr>
        <w:t xml:space="preserve"> DO 10524-1 DA SE BAURU.</w:t>
      </w:r>
    </w:p>
    <w:p w14:paraId="38B3F34F" w14:textId="38DB1E5E" w:rsidR="00BC5E40" w:rsidRPr="0060030B" w:rsidRDefault="00171292" w:rsidP="005D54F0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2 - </w:t>
      </w:r>
      <w:r w:rsidR="008B34D7">
        <w:rPr>
          <w:b/>
          <w:i/>
          <w:sz w:val="22"/>
          <w:szCs w:val="22"/>
        </w:rPr>
        <w:t xml:space="preserve">TRANSFERÊNCIA DE BARRAS DOS BAYS </w:t>
      </w:r>
      <w:r w:rsidR="004C3DE4">
        <w:rPr>
          <w:b/>
          <w:i/>
          <w:sz w:val="22"/>
          <w:szCs w:val="22"/>
        </w:rPr>
        <w:t xml:space="preserve">ASS, GET C-1 E </w:t>
      </w:r>
      <w:r w:rsidR="008751A6" w:rsidRPr="001870F1">
        <w:rPr>
          <w:b/>
          <w:i/>
          <w:sz w:val="22"/>
          <w:szCs w:val="22"/>
        </w:rPr>
        <w:t>BAG</w:t>
      </w:r>
      <w:r w:rsidR="004C3DE4" w:rsidRPr="001870F1">
        <w:rPr>
          <w:b/>
          <w:i/>
          <w:sz w:val="22"/>
          <w:szCs w:val="22"/>
        </w:rPr>
        <w:t xml:space="preserve"> C-1 </w:t>
      </w:r>
      <w:r w:rsidR="004C3DE4">
        <w:rPr>
          <w:b/>
          <w:i/>
          <w:sz w:val="22"/>
          <w:szCs w:val="22"/>
        </w:rPr>
        <w:t xml:space="preserve">SOMENTE COM </w:t>
      </w:r>
      <w:r w:rsidR="006042E4">
        <w:rPr>
          <w:b/>
          <w:i/>
          <w:sz w:val="22"/>
          <w:szCs w:val="22"/>
        </w:rPr>
        <w:t>DESLIGAMENTO, DEVIDO INDISPONIBILIDADE DO 10524-1.</w:t>
      </w:r>
    </w:p>
    <w:p w14:paraId="3F4BA070" w14:textId="77777777" w:rsidR="005D54F0" w:rsidRDefault="005D54F0" w:rsidP="005D54F0">
      <w:pPr>
        <w:pStyle w:val="Corpodetexto2"/>
        <w:spacing w:before="60" w:after="60"/>
        <w:ind w:left="709" w:hanging="709"/>
        <w:rPr>
          <w:color w:val="FF0000"/>
        </w:rPr>
      </w:pPr>
    </w:p>
    <w:p w14:paraId="3F4BA071" w14:textId="77777777" w:rsidR="00847530" w:rsidRDefault="00847530" w:rsidP="005D54F0">
      <w:pPr>
        <w:pStyle w:val="Corpodetexto2"/>
        <w:spacing w:before="60" w:after="60"/>
        <w:ind w:left="709" w:hanging="709"/>
        <w:rPr>
          <w:color w:val="FF0000"/>
        </w:rPr>
      </w:pPr>
    </w:p>
    <w:p w14:paraId="3F4BA073" w14:textId="77777777" w:rsidR="00A46FA6" w:rsidRDefault="00A46FA6">
      <w:pPr>
        <w:spacing w:before="60" w:after="60"/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A074" w14:textId="77777777" w:rsidR="00847530" w:rsidRDefault="00847530">
      <w:pPr>
        <w:spacing w:before="60" w:after="60"/>
        <w:rPr>
          <w:rFonts w:ascii="Arial" w:hAnsi="Arial"/>
          <w:b/>
          <w:sz w:val="24"/>
        </w:rPr>
      </w:pPr>
    </w:p>
    <w:p w14:paraId="3F4BA075" w14:textId="77777777" w:rsidR="00E95DBD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E95DBD">
        <w:rPr>
          <w:rFonts w:ascii="Arial" w:hAnsi="Arial"/>
          <w:sz w:val="24"/>
        </w:rPr>
        <w:t xml:space="preserve"> 10524-5</w:t>
      </w:r>
    </w:p>
    <w:p w14:paraId="3F4BA076" w14:textId="77777777" w:rsidR="00DD0C8A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-80,</w:t>
      </w:r>
      <w:r w:rsidR="005D54F0">
        <w:rPr>
          <w:rFonts w:ascii="Arial" w:hAnsi="Arial"/>
          <w:sz w:val="24"/>
        </w:rPr>
        <w:t xml:space="preserve"> 44,</w:t>
      </w:r>
      <w:r w:rsidR="00DD0C8A" w:rsidRPr="00BE2158">
        <w:rPr>
          <w:rFonts w:ascii="Arial" w:hAnsi="Arial"/>
          <w:sz w:val="24"/>
        </w:rPr>
        <w:t xml:space="preserve"> 84, 92 e 88</w:t>
      </w:r>
    </w:p>
    <w:p w14:paraId="3F4BA077" w14:textId="77777777" w:rsidR="00DD0C8A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>
        <w:rPr>
          <w:rFonts w:ascii="Arial" w:hAnsi="Arial"/>
          <w:sz w:val="24"/>
        </w:rPr>
        <w:t xml:space="preserve"> 105</w:t>
      </w:r>
      <w:r w:rsidR="00DD0C8A" w:rsidRPr="00BE2158">
        <w:rPr>
          <w:rFonts w:ascii="Arial" w:hAnsi="Arial"/>
          <w:sz w:val="24"/>
        </w:rPr>
        <w:t>24-</w:t>
      </w:r>
      <w:r w:rsidR="00E95DBD">
        <w:rPr>
          <w:rFonts w:ascii="Arial" w:hAnsi="Arial"/>
          <w:sz w:val="24"/>
        </w:rPr>
        <w:t xml:space="preserve">5 e </w:t>
      </w:r>
      <w:r w:rsidR="00DD0C8A" w:rsidRPr="00BE2158">
        <w:rPr>
          <w:rFonts w:ascii="Arial" w:hAnsi="Arial"/>
          <w:sz w:val="24"/>
        </w:rPr>
        <w:t>1</w:t>
      </w:r>
    </w:p>
    <w:p w14:paraId="3F4BA078" w14:textId="77777777" w:rsidR="00DD0C8A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36</w:t>
      </w:r>
    </w:p>
    <w:p w14:paraId="3F4BA079" w14:textId="77777777" w:rsidR="00DD0C8A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34</w:t>
      </w:r>
    </w:p>
    <w:p w14:paraId="3F4BA07A" w14:textId="77777777" w:rsidR="00DD0C8A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298</w:t>
      </w:r>
    </w:p>
    <w:p w14:paraId="3F4BA07B" w14:textId="77777777" w:rsidR="00DD0C8A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296</w:t>
      </w:r>
    </w:p>
    <w:p w14:paraId="3F4BA07C" w14:textId="77777777" w:rsidR="00DD0C8A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330</w:t>
      </w:r>
    </w:p>
    <w:p w14:paraId="3F4BA07D" w14:textId="77777777" w:rsidR="00DD0C8A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DD0C8A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328</w:t>
      </w:r>
    </w:p>
    <w:p w14:paraId="3F4BA07E" w14:textId="77777777" w:rsidR="00E95DBD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E95DBD">
        <w:rPr>
          <w:rFonts w:ascii="Arial" w:hAnsi="Arial"/>
          <w:sz w:val="24"/>
        </w:rPr>
        <w:t xml:space="preserve"> 10529</w:t>
      </w:r>
      <w:r w:rsidR="00E95DBD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256</w:t>
      </w:r>
    </w:p>
    <w:p w14:paraId="3F4BA07F" w14:textId="77777777" w:rsidR="00E95DBD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E95DBD">
        <w:rPr>
          <w:rFonts w:ascii="Arial" w:hAnsi="Arial"/>
          <w:sz w:val="24"/>
        </w:rPr>
        <w:t xml:space="preserve"> 10529</w:t>
      </w:r>
      <w:r w:rsidR="00E95DBD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258</w:t>
      </w:r>
    </w:p>
    <w:p w14:paraId="3F4BA080" w14:textId="77777777" w:rsidR="00E95DBD" w:rsidRPr="00BE2158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E95DBD">
        <w:rPr>
          <w:rFonts w:ascii="Arial" w:hAnsi="Arial"/>
          <w:sz w:val="24"/>
        </w:rPr>
        <w:t xml:space="preserve"> 10529</w:t>
      </w:r>
      <w:r w:rsidR="00E95DBD" w:rsidRPr="00BE2158">
        <w:rPr>
          <w:rFonts w:ascii="Arial" w:hAnsi="Arial"/>
          <w:sz w:val="24"/>
        </w:rPr>
        <w:t>-</w:t>
      </w:r>
      <w:r w:rsidR="00E95DBD">
        <w:rPr>
          <w:rFonts w:ascii="Arial" w:hAnsi="Arial"/>
          <w:sz w:val="24"/>
        </w:rPr>
        <w:t>20</w:t>
      </w:r>
    </w:p>
    <w:p w14:paraId="3F4BA081" w14:textId="77777777" w:rsidR="00E95DBD" w:rsidRPr="00E95DBD" w:rsidRDefault="00687FB5" w:rsidP="00A169A4">
      <w:pPr>
        <w:numPr>
          <w:ilvl w:val="0"/>
          <w:numId w:val="43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E95DBD" w:rsidRPr="00E95DBD">
        <w:rPr>
          <w:rFonts w:ascii="Arial" w:hAnsi="Arial"/>
          <w:sz w:val="24"/>
        </w:rPr>
        <w:t xml:space="preserve"> 10529-</w:t>
      </w:r>
      <w:r w:rsidR="00E95DBD">
        <w:rPr>
          <w:rFonts w:ascii="Arial" w:hAnsi="Arial"/>
          <w:sz w:val="24"/>
        </w:rPr>
        <w:t>22</w:t>
      </w:r>
    </w:p>
    <w:p w14:paraId="3F4BA082" w14:textId="77777777" w:rsidR="00A46FA6" w:rsidRDefault="00A46FA6">
      <w:pPr>
        <w:rPr>
          <w:rFonts w:ascii="Arial" w:hAnsi="Arial"/>
          <w:b/>
          <w:sz w:val="24"/>
        </w:rPr>
      </w:pPr>
    </w:p>
    <w:p w14:paraId="3F4BA083" w14:textId="77777777" w:rsidR="00A46FA6" w:rsidRDefault="00A46FA6">
      <w:pPr>
        <w:ind w:left="426"/>
        <w:jc w:val="both"/>
        <w:rPr>
          <w:rFonts w:ascii="Arial" w:hAnsi="Arial"/>
          <w:sz w:val="24"/>
        </w:rPr>
        <w:sectPr w:rsidR="00A46FA6" w:rsidSect="00C302FD">
          <w:headerReference w:type="even" r:id="rId166"/>
          <w:headerReference w:type="default" r:id="rId167"/>
          <w:headerReference w:type="first" r:id="rId168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084" w14:textId="77777777" w:rsidR="00DD0C8A" w:rsidRPr="00BE2158" w:rsidRDefault="00DD0C8A" w:rsidP="00A85CD8">
      <w:pPr>
        <w:pStyle w:val="Ttulo2"/>
        <w:ind w:firstLine="360"/>
      </w:pPr>
      <w:bookmarkStart w:id="149" w:name="_Toc513533808"/>
      <w:bookmarkStart w:id="150" w:name="_Toc136595548"/>
      <w:r w:rsidRPr="00BE2158">
        <w:lastRenderedPageBreak/>
        <w:t>5.2</w:t>
      </w:r>
      <w:r w:rsidR="00EB031E">
        <w:t>2</w:t>
      </w:r>
      <w:r w:rsidR="00922900">
        <w:t>.</w:t>
      </w:r>
      <w:r w:rsidRPr="00BE2158">
        <w:tab/>
      </w:r>
      <w:r w:rsidRPr="00BE2158">
        <w:rPr>
          <w:rFonts w:cs="Arial"/>
          <w:szCs w:val="24"/>
        </w:rPr>
        <w:t xml:space="preserve">LIBERAÇÃO DO SEGMENTO BR-4B + TV-1 DO 10524-1 </w:t>
      </w:r>
      <w:r w:rsidRPr="00BE2158">
        <w:t>– 2</w:t>
      </w:r>
      <w:r w:rsidR="0081054A">
        <w:t>2</w:t>
      </w:r>
      <w:r w:rsidRPr="00BE2158">
        <w:rPr>
          <w:vertAlign w:val="superscript"/>
        </w:rPr>
        <w:t xml:space="preserve">a </w:t>
      </w:r>
      <w:r w:rsidRPr="00BE2158">
        <w:t>MODALIDADE</w:t>
      </w:r>
      <w:bookmarkEnd w:id="149"/>
      <w:bookmarkEnd w:id="150"/>
    </w:p>
    <w:p w14:paraId="3F4BA085" w14:textId="77777777" w:rsidR="00DD0C8A" w:rsidRDefault="00DD0C8A" w:rsidP="00DD0C8A">
      <w:pPr>
        <w:jc w:val="center"/>
        <w:rPr>
          <w:rFonts w:ascii="Arial" w:hAnsi="Arial"/>
          <w:b/>
          <w:sz w:val="24"/>
        </w:rPr>
      </w:pPr>
    </w:p>
    <w:p w14:paraId="3F4BA086" w14:textId="77777777" w:rsidR="009C19E8" w:rsidRDefault="009C19E8" w:rsidP="00DD0C8A">
      <w:pPr>
        <w:jc w:val="center"/>
        <w:rPr>
          <w:rFonts w:ascii="Arial" w:hAnsi="Arial"/>
          <w:b/>
          <w:sz w:val="24"/>
        </w:rPr>
      </w:pPr>
    </w:p>
    <w:p w14:paraId="3F4BA087" w14:textId="77777777" w:rsidR="00DD0C8A" w:rsidRDefault="00DD0C8A" w:rsidP="00DD0C8A">
      <w:pPr>
        <w:jc w:val="center"/>
        <w:rPr>
          <w:rFonts w:ascii="Arial" w:hAnsi="Arial"/>
          <w:b/>
          <w:sz w:val="24"/>
        </w:rPr>
      </w:pPr>
    </w:p>
    <w:p w14:paraId="3F4BA088" w14:textId="77777777" w:rsidR="00DD0C8A" w:rsidRDefault="005E54E1" w:rsidP="00DD0C8A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9D" wp14:editId="3F4BA69E">
            <wp:extent cx="9361170" cy="4449445"/>
            <wp:effectExtent l="0" t="0" r="0" b="825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 mod BR-4B+TV-1 do 24-1.bmp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089" w14:textId="77777777" w:rsidR="00DD0C8A" w:rsidRDefault="00DD0C8A" w:rsidP="00DD0C8A">
      <w:pPr>
        <w:rPr>
          <w:rFonts w:ascii="Arial" w:hAnsi="Arial"/>
          <w:b/>
          <w:sz w:val="24"/>
        </w:rPr>
        <w:sectPr w:rsidR="00DD0C8A" w:rsidSect="00C302FD">
          <w:headerReference w:type="even" r:id="rId170"/>
          <w:headerReference w:type="default" r:id="rId171"/>
          <w:headerReference w:type="first" r:id="rId172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08A" w14:textId="77777777" w:rsidR="00DD0C8A" w:rsidRDefault="00DD0C8A" w:rsidP="00A85CD8">
      <w:pPr>
        <w:pStyle w:val="Ttulo2"/>
        <w:ind w:firstLine="720"/>
      </w:pPr>
      <w:bookmarkStart w:id="151" w:name="_Toc513533809"/>
      <w:bookmarkStart w:id="152" w:name="_Toc513555637"/>
      <w:bookmarkStart w:id="153" w:name="_Toc136595549"/>
      <w:r w:rsidRPr="00BE2158">
        <w:lastRenderedPageBreak/>
        <w:t>5.2</w:t>
      </w:r>
      <w:r w:rsidR="00EB031E">
        <w:t>2</w:t>
      </w:r>
      <w:r w:rsidR="00B935CD">
        <w:t>.1</w:t>
      </w:r>
      <w:r w:rsidR="00922900">
        <w:t xml:space="preserve">. </w:t>
      </w:r>
      <w:r w:rsidRPr="002E5DDC">
        <w:t>LIBERAÇÃO DO SEGMENTO BR-</w:t>
      </w:r>
      <w:r w:rsidR="00482D74" w:rsidRPr="002E5DDC">
        <w:t>4</w:t>
      </w:r>
      <w:r w:rsidRPr="002E5DDC">
        <w:t>B + TV-</w:t>
      </w:r>
      <w:r w:rsidR="00482D74" w:rsidRPr="002E5DDC">
        <w:t>1</w:t>
      </w:r>
      <w:r w:rsidRPr="002E5DDC">
        <w:t xml:space="preserve"> do 10524-1</w:t>
      </w:r>
      <w:bookmarkEnd w:id="151"/>
      <w:bookmarkEnd w:id="152"/>
      <w:bookmarkEnd w:id="153"/>
    </w:p>
    <w:p w14:paraId="3F4BA08B" w14:textId="77777777" w:rsidR="00116535" w:rsidRDefault="00116535" w:rsidP="00116535"/>
    <w:p w14:paraId="3F4BA08C" w14:textId="77777777" w:rsidR="00DD0C8A" w:rsidRPr="00BE2158" w:rsidRDefault="00DD0C8A" w:rsidP="00DD0C8A">
      <w:pPr>
        <w:numPr>
          <w:ilvl w:val="0"/>
          <w:numId w:val="1"/>
        </w:numPr>
        <w:rPr>
          <w:rFonts w:ascii="Arial" w:hAnsi="Arial"/>
          <w:sz w:val="24"/>
        </w:rPr>
      </w:pPr>
      <w:r w:rsidRPr="00BE2158">
        <w:rPr>
          <w:rFonts w:ascii="Arial" w:hAnsi="Arial"/>
          <w:sz w:val="24"/>
        </w:rPr>
        <w:t>2</w:t>
      </w:r>
      <w:r w:rsidR="0081054A">
        <w:rPr>
          <w:rFonts w:ascii="Arial" w:hAnsi="Arial"/>
          <w:sz w:val="24"/>
        </w:rPr>
        <w:t>2</w:t>
      </w:r>
      <w:r w:rsidRPr="00BE2158">
        <w:rPr>
          <w:rFonts w:ascii="Arial" w:hAnsi="Arial"/>
          <w:sz w:val="24"/>
          <w:vertAlign w:val="superscript"/>
        </w:rPr>
        <w:t>a</w:t>
      </w:r>
      <w:r w:rsidRPr="00BE2158">
        <w:rPr>
          <w:rFonts w:ascii="Arial" w:hAnsi="Arial"/>
          <w:sz w:val="24"/>
        </w:rPr>
        <w:t xml:space="preserve">           MODALIDADE ALTERNATIVA</w:t>
      </w:r>
    </w:p>
    <w:p w14:paraId="3F4BA08D" w14:textId="77777777" w:rsidR="00DD0C8A" w:rsidRPr="00BE2158" w:rsidRDefault="00DD0C8A" w:rsidP="00DD0C8A">
      <w:pPr>
        <w:jc w:val="center"/>
        <w:rPr>
          <w:rFonts w:ascii="Arial" w:hAnsi="Arial"/>
          <w:sz w:val="24"/>
        </w:rPr>
      </w:pPr>
    </w:p>
    <w:p w14:paraId="3F4BA08E" w14:textId="77777777" w:rsidR="00DD0C8A" w:rsidRPr="00BE2158" w:rsidRDefault="00DD0C8A" w:rsidP="00DD0C8A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A090" w14:textId="77777777" w:rsidR="005A4C21" w:rsidRPr="00BE2158" w:rsidRDefault="00687FB5" w:rsidP="005A4C21">
      <w:pPr>
        <w:numPr>
          <w:ilvl w:val="0"/>
          <w:numId w:val="45"/>
        </w:numPr>
        <w:spacing w:before="40" w:after="40"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5A4C21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5A4C21" w:rsidRPr="00BE2158">
        <w:rPr>
          <w:rFonts w:ascii="Arial" w:hAnsi="Arial"/>
          <w:sz w:val="24"/>
        </w:rPr>
        <w:t xml:space="preserve"> 10552-44</w:t>
      </w:r>
    </w:p>
    <w:p w14:paraId="3F4BA091" w14:textId="77777777" w:rsidR="005A4C21" w:rsidRPr="00BE2158" w:rsidRDefault="00687FB5" w:rsidP="005A4C21">
      <w:pPr>
        <w:numPr>
          <w:ilvl w:val="0"/>
          <w:numId w:val="45"/>
        </w:numPr>
        <w:spacing w:before="40" w:after="40"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5A4C21">
        <w:rPr>
          <w:rFonts w:ascii="Arial" w:hAnsi="Arial"/>
          <w:sz w:val="24"/>
        </w:rPr>
        <w:t xml:space="preserve"> 10529</w:t>
      </w:r>
      <w:r w:rsidR="005A4C21" w:rsidRPr="00BE2158">
        <w:rPr>
          <w:rFonts w:ascii="Arial" w:hAnsi="Arial"/>
          <w:sz w:val="24"/>
        </w:rPr>
        <w:t>-268</w:t>
      </w:r>
    </w:p>
    <w:p w14:paraId="3F4BA092" w14:textId="77777777" w:rsidR="005A4C21" w:rsidRPr="00BE2158" w:rsidRDefault="00687FB5" w:rsidP="005A4C21">
      <w:pPr>
        <w:numPr>
          <w:ilvl w:val="0"/>
          <w:numId w:val="45"/>
        </w:numPr>
        <w:spacing w:before="40" w:after="40"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5A4C21">
        <w:rPr>
          <w:rFonts w:ascii="Arial" w:hAnsi="Arial"/>
          <w:sz w:val="24"/>
        </w:rPr>
        <w:t xml:space="preserve"> 10529</w:t>
      </w:r>
      <w:r w:rsidR="005A4C21" w:rsidRPr="00BE2158">
        <w:rPr>
          <w:rFonts w:ascii="Arial" w:hAnsi="Arial"/>
          <w:sz w:val="24"/>
        </w:rPr>
        <w:t>-266</w:t>
      </w:r>
    </w:p>
    <w:p w14:paraId="3F4BA093" w14:textId="4299763C" w:rsidR="005A4C21" w:rsidRPr="00BE2158" w:rsidRDefault="00687FB5" w:rsidP="005A4C21">
      <w:pPr>
        <w:numPr>
          <w:ilvl w:val="0"/>
          <w:numId w:val="45"/>
        </w:numPr>
        <w:spacing w:before="40" w:after="40"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5A4C21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5A4C21" w:rsidRPr="00BE2158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5A4C21" w:rsidRPr="00BE2158">
        <w:rPr>
          <w:rFonts w:ascii="Arial" w:hAnsi="Arial"/>
          <w:sz w:val="24"/>
        </w:rPr>
        <w:t xml:space="preserve"> critério </w:t>
      </w:r>
      <w:r w:rsidR="00C24486">
        <w:rPr>
          <w:rFonts w:ascii="Arial" w:hAnsi="Arial"/>
          <w:sz w:val="24"/>
        </w:rPr>
        <w:t xml:space="preserve">do </w:t>
      </w:r>
      <w:r w:rsidR="005A4C21" w:rsidRPr="00BE2158">
        <w:rPr>
          <w:rFonts w:ascii="Arial" w:hAnsi="Arial"/>
          <w:sz w:val="24"/>
        </w:rPr>
        <w:t>COT)</w:t>
      </w:r>
    </w:p>
    <w:p w14:paraId="3F4BA094" w14:textId="77777777" w:rsidR="001744D1" w:rsidRPr="00BE2158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1744D1">
        <w:rPr>
          <w:rFonts w:ascii="Arial" w:hAnsi="Arial"/>
          <w:sz w:val="24"/>
        </w:rPr>
        <w:t xml:space="preserve"> 10529</w:t>
      </w:r>
      <w:r w:rsidR="001744D1" w:rsidRPr="00BE2158">
        <w:rPr>
          <w:rFonts w:ascii="Arial" w:hAnsi="Arial"/>
          <w:sz w:val="24"/>
        </w:rPr>
        <w:t>-</w:t>
      </w:r>
      <w:r w:rsidR="005A4C21">
        <w:rPr>
          <w:rFonts w:ascii="Arial" w:hAnsi="Arial"/>
          <w:sz w:val="24"/>
        </w:rPr>
        <w:t>8</w:t>
      </w:r>
    </w:p>
    <w:p w14:paraId="3F4BA095" w14:textId="77777777" w:rsidR="001744D1" w:rsidRPr="00BE2158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1744D1">
        <w:rPr>
          <w:rFonts w:ascii="Arial" w:hAnsi="Arial"/>
          <w:sz w:val="24"/>
        </w:rPr>
        <w:t xml:space="preserve"> 10529</w:t>
      </w:r>
      <w:r w:rsidR="001744D1" w:rsidRPr="00BE2158">
        <w:rPr>
          <w:rFonts w:ascii="Arial" w:hAnsi="Arial"/>
          <w:sz w:val="24"/>
        </w:rPr>
        <w:t>-</w:t>
      </w:r>
      <w:r w:rsidR="005A4C21">
        <w:rPr>
          <w:rFonts w:ascii="Arial" w:hAnsi="Arial"/>
          <w:sz w:val="24"/>
        </w:rPr>
        <w:t>1</w:t>
      </w:r>
      <w:r w:rsidR="001744D1">
        <w:rPr>
          <w:rFonts w:ascii="Arial" w:hAnsi="Arial"/>
          <w:sz w:val="24"/>
        </w:rPr>
        <w:t>0</w:t>
      </w:r>
    </w:p>
    <w:p w14:paraId="3F4BA096" w14:textId="77777777" w:rsidR="001744D1" w:rsidRPr="00BE2158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1744D1">
        <w:rPr>
          <w:rFonts w:ascii="Arial" w:hAnsi="Arial"/>
          <w:sz w:val="24"/>
        </w:rPr>
        <w:t xml:space="preserve"> 10529</w:t>
      </w:r>
      <w:r w:rsidR="001744D1" w:rsidRPr="00BE2158">
        <w:rPr>
          <w:rFonts w:ascii="Arial" w:hAnsi="Arial"/>
          <w:sz w:val="24"/>
        </w:rPr>
        <w:t>-</w:t>
      </w:r>
      <w:r w:rsidR="005A4C21">
        <w:rPr>
          <w:rFonts w:ascii="Arial" w:hAnsi="Arial"/>
          <w:sz w:val="24"/>
        </w:rPr>
        <w:t>48</w:t>
      </w:r>
    </w:p>
    <w:p w14:paraId="3F4BA097" w14:textId="77777777" w:rsidR="001744D1" w:rsidRPr="00BE2158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1744D1">
        <w:rPr>
          <w:rFonts w:ascii="Arial" w:hAnsi="Arial"/>
          <w:sz w:val="24"/>
        </w:rPr>
        <w:t xml:space="preserve"> 10529</w:t>
      </w:r>
      <w:r w:rsidR="001744D1" w:rsidRPr="00BE2158">
        <w:rPr>
          <w:rFonts w:ascii="Arial" w:hAnsi="Arial"/>
          <w:sz w:val="24"/>
        </w:rPr>
        <w:t>-</w:t>
      </w:r>
      <w:r w:rsidR="005A4C21">
        <w:rPr>
          <w:rFonts w:ascii="Arial" w:hAnsi="Arial"/>
          <w:sz w:val="24"/>
        </w:rPr>
        <w:t>4</w:t>
      </w:r>
      <w:r w:rsidR="001744D1">
        <w:rPr>
          <w:rFonts w:ascii="Arial" w:hAnsi="Arial"/>
          <w:sz w:val="24"/>
        </w:rPr>
        <w:t>6</w:t>
      </w:r>
    </w:p>
    <w:p w14:paraId="3F4BA098" w14:textId="77777777" w:rsidR="00DC77B0" w:rsidRPr="00BE2158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DC77B0" w:rsidRPr="00BE2158">
        <w:rPr>
          <w:rFonts w:ascii="Arial" w:hAnsi="Arial"/>
          <w:sz w:val="24"/>
        </w:rPr>
        <w:t>-</w:t>
      </w:r>
      <w:r w:rsidR="005A4C21">
        <w:rPr>
          <w:rFonts w:ascii="Arial" w:hAnsi="Arial"/>
          <w:sz w:val="24"/>
        </w:rPr>
        <w:t>2</w:t>
      </w:r>
      <w:r w:rsidR="00201C4C">
        <w:rPr>
          <w:rFonts w:ascii="Arial" w:hAnsi="Arial"/>
          <w:sz w:val="24"/>
        </w:rPr>
        <w:t>8</w:t>
      </w:r>
    </w:p>
    <w:p w14:paraId="3F4BA099" w14:textId="77777777" w:rsidR="00DC77B0" w:rsidRPr="00BE2158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DC77B0" w:rsidRPr="00BE2158">
        <w:rPr>
          <w:rFonts w:ascii="Arial" w:hAnsi="Arial"/>
          <w:sz w:val="24"/>
        </w:rPr>
        <w:t>-</w:t>
      </w:r>
      <w:r w:rsidR="005A4C21">
        <w:rPr>
          <w:rFonts w:ascii="Arial" w:hAnsi="Arial"/>
          <w:sz w:val="24"/>
        </w:rPr>
        <w:t>2</w:t>
      </w:r>
      <w:r w:rsidR="00201C4C">
        <w:rPr>
          <w:rFonts w:ascii="Arial" w:hAnsi="Arial"/>
          <w:sz w:val="24"/>
        </w:rPr>
        <w:t>6</w:t>
      </w:r>
    </w:p>
    <w:p w14:paraId="3F4BA09A" w14:textId="77777777" w:rsidR="00DC77B0" w:rsidRPr="00BE2158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>
        <w:rPr>
          <w:rFonts w:ascii="Arial" w:hAnsi="Arial"/>
          <w:sz w:val="24"/>
        </w:rPr>
        <w:t xml:space="preserve"> 10529</w:t>
      </w:r>
      <w:r w:rsidR="00DC77B0" w:rsidRPr="00BE2158">
        <w:rPr>
          <w:rFonts w:ascii="Arial" w:hAnsi="Arial"/>
          <w:sz w:val="24"/>
        </w:rPr>
        <w:t>-</w:t>
      </w:r>
      <w:r w:rsidR="005A4C21">
        <w:rPr>
          <w:rFonts w:ascii="Arial" w:hAnsi="Arial"/>
          <w:sz w:val="24"/>
        </w:rPr>
        <w:t>60</w:t>
      </w:r>
    </w:p>
    <w:p w14:paraId="3F4BA09B" w14:textId="77777777" w:rsidR="00DC77B0" w:rsidRPr="00BE2158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DC77B0" w:rsidRPr="00BE2158">
        <w:rPr>
          <w:rFonts w:ascii="Arial" w:hAnsi="Arial"/>
          <w:sz w:val="24"/>
        </w:rPr>
        <w:t>-</w:t>
      </w:r>
      <w:r w:rsidR="005A4C21">
        <w:rPr>
          <w:rFonts w:ascii="Arial" w:hAnsi="Arial"/>
          <w:sz w:val="24"/>
        </w:rPr>
        <w:t>58</w:t>
      </w:r>
    </w:p>
    <w:p w14:paraId="3F4BA09C" w14:textId="77777777" w:rsidR="00DC77B0" w:rsidRPr="00BE2158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>
        <w:rPr>
          <w:rFonts w:ascii="Arial" w:hAnsi="Arial"/>
          <w:sz w:val="24"/>
        </w:rPr>
        <w:t xml:space="preserve"> 105</w:t>
      </w:r>
      <w:r w:rsidR="00DC77B0" w:rsidRPr="00BE2158">
        <w:rPr>
          <w:rFonts w:ascii="Arial" w:hAnsi="Arial"/>
          <w:sz w:val="24"/>
        </w:rPr>
        <w:t>24-1</w:t>
      </w:r>
      <w:r w:rsidR="005A4C21">
        <w:rPr>
          <w:rFonts w:ascii="Arial" w:hAnsi="Arial"/>
          <w:sz w:val="24"/>
        </w:rPr>
        <w:t xml:space="preserve"> e 6</w:t>
      </w:r>
    </w:p>
    <w:p w14:paraId="3F4BA09D" w14:textId="77777777" w:rsidR="00DD0C8A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>
        <w:rPr>
          <w:rFonts w:ascii="Arial" w:hAnsi="Arial"/>
          <w:sz w:val="24"/>
        </w:rPr>
        <w:t xml:space="preserve"> 10529</w:t>
      </w:r>
      <w:r w:rsidR="00DC77B0" w:rsidRPr="00BE2158">
        <w:rPr>
          <w:rFonts w:ascii="Arial" w:hAnsi="Arial"/>
          <w:sz w:val="24"/>
        </w:rPr>
        <w:t>-</w:t>
      </w:r>
      <w:r w:rsidR="00201C4C">
        <w:rPr>
          <w:rFonts w:ascii="Arial" w:hAnsi="Arial"/>
          <w:sz w:val="24"/>
        </w:rPr>
        <w:t>86</w:t>
      </w:r>
      <w:r w:rsidR="00AE4FBB" w:rsidRPr="00BE2158">
        <w:rPr>
          <w:rFonts w:ascii="Arial" w:hAnsi="Arial"/>
          <w:sz w:val="24"/>
        </w:rPr>
        <w:t xml:space="preserve">, </w:t>
      </w:r>
      <w:r w:rsidR="00201C4C">
        <w:rPr>
          <w:rFonts w:ascii="Arial" w:hAnsi="Arial"/>
          <w:sz w:val="24"/>
        </w:rPr>
        <w:t>90</w:t>
      </w:r>
      <w:r w:rsidR="00AE4FBB" w:rsidRPr="00BE2158">
        <w:rPr>
          <w:rFonts w:ascii="Arial" w:hAnsi="Arial"/>
          <w:sz w:val="24"/>
        </w:rPr>
        <w:t xml:space="preserve">, 78, </w:t>
      </w:r>
      <w:r w:rsidR="00201C4C">
        <w:rPr>
          <w:rFonts w:ascii="Arial" w:hAnsi="Arial"/>
          <w:sz w:val="24"/>
        </w:rPr>
        <w:t>42</w:t>
      </w:r>
      <w:r w:rsidR="00AE4FBB" w:rsidRPr="00BE2158">
        <w:rPr>
          <w:rFonts w:ascii="Arial" w:hAnsi="Arial"/>
          <w:sz w:val="24"/>
        </w:rPr>
        <w:t xml:space="preserve"> e </w:t>
      </w:r>
      <w:r w:rsidR="00201C4C">
        <w:rPr>
          <w:rFonts w:ascii="Arial" w:hAnsi="Arial"/>
          <w:sz w:val="24"/>
        </w:rPr>
        <w:t>76</w:t>
      </w:r>
    </w:p>
    <w:p w14:paraId="3F4BA09E" w14:textId="77777777" w:rsidR="005A4C21" w:rsidRDefault="00687FB5" w:rsidP="005A4C21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5A4C21" w:rsidRPr="005A4C21">
        <w:rPr>
          <w:rFonts w:ascii="Arial" w:hAnsi="Arial"/>
          <w:sz w:val="24"/>
        </w:rPr>
        <w:t xml:space="preserve"> 10524-6</w:t>
      </w:r>
    </w:p>
    <w:p w14:paraId="3F4BA09F" w14:textId="77777777" w:rsidR="005A4C21" w:rsidRPr="005A4C21" w:rsidRDefault="005A4C21" w:rsidP="005A4C21">
      <w:pPr>
        <w:spacing w:line="276" w:lineRule="auto"/>
        <w:rPr>
          <w:rFonts w:ascii="Arial" w:hAnsi="Arial"/>
          <w:sz w:val="24"/>
        </w:rPr>
      </w:pPr>
    </w:p>
    <w:p w14:paraId="2BAD3D84" w14:textId="77777777" w:rsidR="007C24CC" w:rsidRDefault="00DD0C8A" w:rsidP="005A4C21">
      <w:pPr>
        <w:pStyle w:val="Corpodetexto2"/>
        <w:spacing w:before="60" w:after="60" w:line="276" w:lineRule="auto"/>
        <w:ind w:left="709" w:right="-143" w:hanging="709"/>
        <w:rPr>
          <w:b/>
          <w:i/>
          <w:sz w:val="22"/>
          <w:szCs w:val="22"/>
        </w:rPr>
      </w:pPr>
      <w:r w:rsidRPr="00EA6238">
        <w:rPr>
          <w:b/>
          <w:i/>
          <w:sz w:val="22"/>
          <w:szCs w:val="22"/>
        </w:rPr>
        <w:t>OBS.:</w:t>
      </w:r>
      <w:r w:rsidR="00166D6F" w:rsidRPr="00EA6238">
        <w:rPr>
          <w:b/>
          <w:i/>
          <w:sz w:val="22"/>
          <w:szCs w:val="22"/>
        </w:rPr>
        <w:tab/>
      </w:r>
    </w:p>
    <w:p w14:paraId="3F4BA0A0" w14:textId="4A0713D0" w:rsidR="00DD0C8A" w:rsidRDefault="007C24CC" w:rsidP="005A4C21">
      <w:pPr>
        <w:pStyle w:val="Corpodetexto2"/>
        <w:spacing w:before="60" w:after="60" w:line="276" w:lineRule="auto"/>
        <w:ind w:left="709" w:right="-143" w:hanging="709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1</w:t>
      </w:r>
      <w:r w:rsidR="00B32F03">
        <w:rPr>
          <w:b/>
          <w:i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- </w:t>
      </w:r>
      <w:r w:rsidR="00166D6F" w:rsidRPr="00EA6238">
        <w:rPr>
          <w:b/>
          <w:i/>
          <w:sz w:val="22"/>
          <w:szCs w:val="22"/>
        </w:rPr>
        <w:t xml:space="preserve">DEVERÁ SER ACOMPANHADO O CARREGAMENTO NO </w:t>
      </w:r>
      <w:r w:rsidR="00166D6F">
        <w:rPr>
          <w:b/>
          <w:i/>
          <w:sz w:val="22"/>
          <w:szCs w:val="22"/>
        </w:rPr>
        <w:t>TV</w:t>
      </w:r>
      <w:r w:rsidR="00166D6F" w:rsidRPr="00EA6238">
        <w:rPr>
          <w:b/>
          <w:i/>
          <w:sz w:val="22"/>
          <w:szCs w:val="22"/>
        </w:rPr>
        <w:t>-2 DO 10524-1 DA SE BAURU.</w:t>
      </w:r>
    </w:p>
    <w:p w14:paraId="2CCA20F4" w14:textId="05D3D072" w:rsidR="00B32F03" w:rsidRPr="0060030B" w:rsidRDefault="00B32F03" w:rsidP="00B32F03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2 - TRANSFERÊNCIA DE BARRAS DOS BAYS ASS, GET C-1 E </w:t>
      </w:r>
      <w:r w:rsidR="008751A6" w:rsidRPr="001870F1">
        <w:rPr>
          <w:b/>
          <w:i/>
          <w:sz w:val="22"/>
          <w:szCs w:val="22"/>
        </w:rPr>
        <w:t>BAG</w:t>
      </w:r>
      <w:r w:rsidRPr="001870F1">
        <w:rPr>
          <w:b/>
          <w:i/>
          <w:sz w:val="22"/>
          <w:szCs w:val="22"/>
        </w:rPr>
        <w:t xml:space="preserve"> C-1 </w:t>
      </w:r>
      <w:r>
        <w:rPr>
          <w:b/>
          <w:i/>
          <w:sz w:val="22"/>
          <w:szCs w:val="22"/>
        </w:rPr>
        <w:t>SOMENTE COM DESLIGAMENTO, DEVIDO INDISPONIBILIDADE DO 10524-1.</w:t>
      </w:r>
    </w:p>
    <w:p w14:paraId="3F4BA0A2" w14:textId="77777777" w:rsidR="000D0B95" w:rsidRDefault="000D0B95" w:rsidP="00DD0C8A">
      <w:pPr>
        <w:spacing w:before="60" w:after="60"/>
        <w:rPr>
          <w:rFonts w:ascii="Arial" w:hAnsi="Arial"/>
          <w:b/>
          <w:sz w:val="24"/>
        </w:rPr>
      </w:pPr>
    </w:p>
    <w:p w14:paraId="3F4BA0A3" w14:textId="77777777" w:rsidR="00DD0C8A" w:rsidRPr="00BE2158" w:rsidRDefault="00DD0C8A" w:rsidP="00DD0C8A">
      <w:pPr>
        <w:spacing w:before="60" w:after="60"/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A0A5" w14:textId="77777777" w:rsidR="005A4C21" w:rsidRDefault="00687FB5" w:rsidP="00A169A4">
      <w:pPr>
        <w:numPr>
          <w:ilvl w:val="0"/>
          <w:numId w:val="45"/>
        </w:numPr>
        <w:spacing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5A4C21" w:rsidRPr="005A4C21">
        <w:rPr>
          <w:rFonts w:ascii="Arial" w:hAnsi="Arial"/>
          <w:sz w:val="24"/>
        </w:rPr>
        <w:t xml:space="preserve"> 10524-6</w:t>
      </w:r>
    </w:p>
    <w:p w14:paraId="3F4BA0A6" w14:textId="77777777" w:rsidR="00EA6238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FECHAR</w:t>
      </w:r>
      <w:r w:rsidR="00F27AC9">
        <w:rPr>
          <w:rFonts w:cs="Arial"/>
          <w:szCs w:val="24"/>
        </w:rPr>
        <w:t xml:space="preserve"> 10529</w:t>
      </w:r>
      <w:r w:rsidR="00AE4FBB" w:rsidRPr="00BE2158">
        <w:rPr>
          <w:rFonts w:cs="Arial"/>
          <w:szCs w:val="24"/>
        </w:rPr>
        <w:t xml:space="preserve">-76, </w:t>
      </w:r>
      <w:r w:rsidR="00116535">
        <w:rPr>
          <w:rFonts w:cs="Arial"/>
          <w:szCs w:val="24"/>
        </w:rPr>
        <w:t xml:space="preserve">42, </w:t>
      </w:r>
      <w:r w:rsidR="00AE4FBB" w:rsidRPr="00BE2158">
        <w:rPr>
          <w:rFonts w:cs="Arial"/>
          <w:szCs w:val="24"/>
        </w:rPr>
        <w:t xml:space="preserve">78, </w:t>
      </w:r>
      <w:r w:rsidR="00116535">
        <w:rPr>
          <w:rFonts w:cs="Arial"/>
          <w:szCs w:val="24"/>
        </w:rPr>
        <w:t>90</w:t>
      </w:r>
      <w:r w:rsidR="00AE4FBB" w:rsidRPr="00BE2158">
        <w:rPr>
          <w:rFonts w:cs="Arial"/>
          <w:szCs w:val="24"/>
        </w:rPr>
        <w:t xml:space="preserve"> e </w:t>
      </w:r>
      <w:r w:rsidR="00116535">
        <w:rPr>
          <w:rFonts w:cs="Arial"/>
          <w:szCs w:val="24"/>
        </w:rPr>
        <w:t>86</w:t>
      </w:r>
    </w:p>
    <w:p w14:paraId="3F4BA0A7" w14:textId="77777777" w:rsidR="00EA6238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LIGAR</w:t>
      </w:r>
      <w:r w:rsidR="00F27AC9">
        <w:rPr>
          <w:rFonts w:cs="Arial"/>
          <w:szCs w:val="24"/>
        </w:rPr>
        <w:t xml:space="preserve"> 105</w:t>
      </w:r>
      <w:r w:rsidR="00DC77B0" w:rsidRPr="00BE2158">
        <w:rPr>
          <w:rFonts w:cs="Arial"/>
          <w:szCs w:val="24"/>
        </w:rPr>
        <w:t>24-</w:t>
      </w:r>
      <w:r w:rsidR="005A4C21">
        <w:rPr>
          <w:rFonts w:cs="Arial"/>
          <w:szCs w:val="24"/>
        </w:rPr>
        <w:t>6 e 1</w:t>
      </w:r>
    </w:p>
    <w:p w14:paraId="3F4BA0A8" w14:textId="77777777" w:rsidR="00EA6238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FECHAR</w:t>
      </w:r>
      <w:r w:rsidR="00F27AC9">
        <w:rPr>
          <w:rFonts w:cs="Arial"/>
          <w:szCs w:val="24"/>
        </w:rPr>
        <w:t xml:space="preserve"> 10529</w:t>
      </w:r>
      <w:r w:rsidR="00AE4FBB" w:rsidRPr="00BE2158">
        <w:rPr>
          <w:rFonts w:cs="Arial"/>
          <w:szCs w:val="24"/>
        </w:rPr>
        <w:t>-</w:t>
      </w:r>
      <w:r w:rsidR="005A4C21">
        <w:rPr>
          <w:rFonts w:cs="Arial"/>
          <w:szCs w:val="24"/>
        </w:rPr>
        <w:t>58</w:t>
      </w:r>
    </w:p>
    <w:p w14:paraId="3F4BA0A9" w14:textId="77777777" w:rsidR="00EA6238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ABRIR</w:t>
      </w:r>
      <w:r w:rsidR="00F27AC9">
        <w:rPr>
          <w:rFonts w:cs="Arial"/>
          <w:szCs w:val="24"/>
        </w:rPr>
        <w:t xml:space="preserve"> 10529</w:t>
      </w:r>
      <w:r w:rsidR="00DC77B0" w:rsidRPr="00BE2158">
        <w:rPr>
          <w:rFonts w:cs="Arial"/>
          <w:szCs w:val="24"/>
        </w:rPr>
        <w:t>-</w:t>
      </w:r>
      <w:r w:rsidR="005A4C21">
        <w:rPr>
          <w:rFonts w:cs="Arial"/>
          <w:szCs w:val="24"/>
        </w:rPr>
        <w:t>60</w:t>
      </w:r>
    </w:p>
    <w:p w14:paraId="3F4BA0AA" w14:textId="77777777" w:rsidR="005A4C21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FECHAR</w:t>
      </w:r>
      <w:r w:rsidR="005A4C21">
        <w:rPr>
          <w:rFonts w:cs="Arial"/>
          <w:szCs w:val="24"/>
        </w:rPr>
        <w:t xml:space="preserve"> 10529</w:t>
      </w:r>
      <w:r w:rsidR="005A4C21" w:rsidRPr="00BE2158">
        <w:rPr>
          <w:rFonts w:cs="Arial"/>
          <w:szCs w:val="24"/>
        </w:rPr>
        <w:t>-</w:t>
      </w:r>
      <w:r w:rsidR="005A4C21">
        <w:rPr>
          <w:rFonts w:cs="Arial"/>
          <w:szCs w:val="24"/>
        </w:rPr>
        <w:t>26</w:t>
      </w:r>
    </w:p>
    <w:p w14:paraId="3F4BA0AB" w14:textId="77777777" w:rsidR="005A4C21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ABRIR</w:t>
      </w:r>
      <w:r w:rsidR="005A4C21">
        <w:rPr>
          <w:rFonts w:cs="Arial"/>
          <w:szCs w:val="24"/>
        </w:rPr>
        <w:t xml:space="preserve"> 10529</w:t>
      </w:r>
      <w:r w:rsidR="005A4C21" w:rsidRPr="00BE2158">
        <w:rPr>
          <w:rFonts w:cs="Arial"/>
          <w:szCs w:val="24"/>
        </w:rPr>
        <w:t>-</w:t>
      </w:r>
      <w:r w:rsidR="005A4C21">
        <w:rPr>
          <w:rFonts w:cs="Arial"/>
          <w:szCs w:val="24"/>
        </w:rPr>
        <w:t>28</w:t>
      </w:r>
    </w:p>
    <w:p w14:paraId="3F4BA0AC" w14:textId="77777777" w:rsidR="00EA6238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FECHAR</w:t>
      </w:r>
      <w:r w:rsidR="00F27AC9">
        <w:rPr>
          <w:rFonts w:cs="Arial"/>
          <w:szCs w:val="24"/>
        </w:rPr>
        <w:t xml:space="preserve"> 10529</w:t>
      </w:r>
      <w:r w:rsidR="00DC77B0" w:rsidRPr="00BE2158">
        <w:rPr>
          <w:rFonts w:cs="Arial"/>
          <w:szCs w:val="24"/>
        </w:rPr>
        <w:t>-</w:t>
      </w:r>
      <w:r w:rsidR="000D0B95">
        <w:rPr>
          <w:rFonts w:cs="Arial"/>
          <w:szCs w:val="24"/>
        </w:rPr>
        <w:t>4</w:t>
      </w:r>
      <w:r w:rsidR="00116535">
        <w:rPr>
          <w:rFonts w:cs="Arial"/>
          <w:szCs w:val="24"/>
        </w:rPr>
        <w:t>6</w:t>
      </w:r>
    </w:p>
    <w:p w14:paraId="3F4BA0AD" w14:textId="77777777" w:rsidR="000D0B95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ABRIR</w:t>
      </w:r>
      <w:r w:rsidR="000D0B95">
        <w:rPr>
          <w:rFonts w:cs="Arial"/>
          <w:szCs w:val="24"/>
        </w:rPr>
        <w:t xml:space="preserve"> 10529</w:t>
      </w:r>
      <w:r w:rsidR="000D0B95" w:rsidRPr="00BE2158">
        <w:rPr>
          <w:rFonts w:cs="Arial"/>
          <w:szCs w:val="24"/>
        </w:rPr>
        <w:t>-</w:t>
      </w:r>
      <w:r w:rsidR="000D0B95">
        <w:rPr>
          <w:rFonts w:cs="Arial"/>
          <w:szCs w:val="24"/>
        </w:rPr>
        <w:t>48</w:t>
      </w:r>
    </w:p>
    <w:p w14:paraId="3F4BA0AE" w14:textId="77777777" w:rsidR="000D0B95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FECHAR</w:t>
      </w:r>
      <w:r w:rsidR="000D0B95">
        <w:rPr>
          <w:rFonts w:cs="Arial"/>
          <w:szCs w:val="24"/>
        </w:rPr>
        <w:t xml:space="preserve"> 10529</w:t>
      </w:r>
      <w:r w:rsidR="000D0B95" w:rsidRPr="00BE2158">
        <w:rPr>
          <w:rFonts w:cs="Arial"/>
          <w:szCs w:val="24"/>
        </w:rPr>
        <w:t>-</w:t>
      </w:r>
      <w:r w:rsidR="000D0B95">
        <w:rPr>
          <w:rFonts w:cs="Arial"/>
          <w:szCs w:val="24"/>
        </w:rPr>
        <w:t>10</w:t>
      </w:r>
    </w:p>
    <w:p w14:paraId="3F4BA0AF" w14:textId="77777777" w:rsidR="000D0B95" w:rsidRDefault="00687FB5" w:rsidP="00A169A4">
      <w:pPr>
        <w:pStyle w:val="Ttulo5"/>
        <w:numPr>
          <w:ilvl w:val="0"/>
          <w:numId w:val="45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BAU: ABRIR</w:t>
      </w:r>
      <w:r w:rsidR="000D0B95">
        <w:rPr>
          <w:rFonts w:cs="Arial"/>
          <w:szCs w:val="24"/>
        </w:rPr>
        <w:t xml:space="preserve"> 10529</w:t>
      </w:r>
      <w:r w:rsidR="000D0B95" w:rsidRPr="00BE2158">
        <w:rPr>
          <w:rFonts w:cs="Arial"/>
          <w:szCs w:val="24"/>
        </w:rPr>
        <w:t>-</w:t>
      </w:r>
      <w:r w:rsidR="000D0B95">
        <w:rPr>
          <w:rFonts w:cs="Arial"/>
          <w:szCs w:val="24"/>
        </w:rPr>
        <w:t>8</w:t>
      </w:r>
    </w:p>
    <w:p w14:paraId="3F4BA0B0" w14:textId="77777777" w:rsidR="000D0B95" w:rsidRPr="00BE2158" w:rsidRDefault="00687FB5" w:rsidP="00A169A4">
      <w:pPr>
        <w:numPr>
          <w:ilvl w:val="0"/>
          <w:numId w:val="45"/>
        </w:numPr>
        <w:spacing w:before="40" w:after="40"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0D0B95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0D0B95" w:rsidRPr="00BE2158">
        <w:rPr>
          <w:rFonts w:ascii="Arial" w:hAnsi="Arial"/>
          <w:sz w:val="24"/>
        </w:rPr>
        <w:t xml:space="preserve"> 10552-44</w:t>
      </w:r>
    </w:p>
    <w:p w14:paraId="3F4BA0B1" w14:textId="77777777" w:rsidR="000D0B95" w:rsidRPr="00BE2158" w:rsidRDefault="00687FB5" w:rsidP="00A169A4">
      <w:pPr>
        <w:numPr>
          <w:ilvl w:val="0"/>
          <w:numId w:val="45"/>
        </w:numPr>
        <w:spacing w:before="40" w:after="40"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D0B95">
        <w:rPr>
          <w:rFonts w:ascii="Arial" w:hAnsi="Arial"/>
          <w:sz w:val="24"/>
        </w:rPr>
        <w:t xml:space="preserve"> 10529</w:t>
      </w:r>
      <w:r w:rsidR="000D0B95" w:rsidRPr="00BE2158">
        <w:rPr>
          <w:rFonts w:ascii="Arial" w:hAnsi="Arial"/>
          <w:sz w:val="24"/>
        </w:rPr>
        <w:t>-26</w:t>
      </w:r>
      <w:r w:rsidR="000D0B95">
        <w:rPr>
          <w:rFonts w:ascii="Arial" w:hAnsi="Arial"/>
          <w:sz w:val="24"/>
        </w:rPr>
        <w:t>6</w:t>
      </w:r>
    </w:p>
    <w:p w14:paraId="3F4BA0B2" w14:textId="77777777" w:rsidR="000D0B95" w:rsidRPr="00BE2158" w:rsidRDefault="00687FB5" w:rsidP="00A169A4">
      <w:pPr>
        <w:numPr>
          <w:ilvl w:val="0"/>
          <w:numId w:val="45"/>
        </w:numPr>
        <w:spacing w:before="40" w:after="40"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D0B95">
        <w:rPr>
          <w:rFonts w:ascii="Arial" w:hAnsi="Arial"/>
          <w:sz w:val="24"/>
        </w:rPr>
        <w:t xml:space="preserve"> 10529</w:t>
      </w:r>
      <w:r w:rsidR="000D0B95" w:rsidRPr="00BE2158">
        <w:rPr>
          <w:rFonts w:ascii="Arial" w:hAnsi="Arial"/>
          <w:sz w:val="24"/>
        </w:rPr>
        <w:t>-26</w:t>
      </w:r>
      <w:r w:rsidR="000D0B95">
        <w:rPr>
          <w:rFonts w:ascii="Arial" w:hAnsi="Arial"/>
          <w:sz w:val="24"/>
        </w:rPr>
        <w:t>8</w:t>
      </w:r>
    </w:p>
    <w:p w14:paraId="3F4BA0B3" w14:textId="7ED2AB95" w:rsidR="00BC3719" w:rsidRPr="000D0B95" w:rsidRDefault="00687FB5" w:rsidP="00A169A4">
      <w:pPr>
        <w:numPr>
          <w:ilvl w:val="0"/>
          <w:numId w:val="45"/>
        </w:numPr>
        <w:spacing w:before="40" w:after="40" w:line="276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0D0B95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0D0B95" w:rsidRPr="00BE2158">
        <w:rPr>
          <w:rFonts w:ascii="Arial" w:hAnsi="Arial"/>
          <w:sz w:val="24"/>
        </w:rPr>
        <w:t xml:space="preserve"> 10552-44 (</w:t>
      </w:r>
      <w:r w:rsidR="00C24486">
        <w:rPr>
          <w:rFonts w:ascii="Arial" w:hAnsi="Arial"/>
          <w:sz w:val="24"/>
        </w:rPr>
        <w:t>À</w:t>
      </w:r>
      <w:r w:rsidR="000D0B95" w:rsidRPr="00BE2158">
        <w:rPr>
          <w:rFonts w:ascii="Arial" w:hAnsi="Arial"/>
          <w:sz w:val="24"/>
        </w:rPr>
        <w:t xml:space="preserve"> critério </w:t>
      </w:r>
      <w:r w:rsidR="00C24486">
        <w:rPr>
          <w:rFonts w:ascii="Arial" w:hAnsi="Arial"/>
          <w:sz w:val="24"/>
        </w:rPr>
        <w:t xml:space="preserve">do </w:t>
      </w:r>
      <w:r w:rsidR="000D0B95" w:rsidRPr="00BE2158">
        <w:rPr>
          <w:rFonts w:ascii="Arial" w:hAnsi="Arial"/>
          <w:sz w:val="24"/>
        </w:rPr>
        <w:t>COT)</w:t>
      </w:r>
    </w:p>
    <w:p w14:paraId="3F4BA0B4" w14:textId="77777777" w:rsidR="00DC77B0" w:rsidRPr="00BC3719" w:rsidRDefault="00DC77B0" w:rsidP="00BC3719">
      <w:pPr>
        <w:pStyle w:val="Ttulo5"/>
        <w:spacing w:line="360" w:lineRule="auto"/>
        <w:rPr>
          <w:rFonts w:cs="Arial"/>
          <w:color w:val="FF0000"/>
          <w:sz w:val="72"/>
          <w:szCs w:val="72"/>
        </w:rPr>
        <w:sectPr w:rsidR="00DC77B0" w:rsidRPr="00BC3719" w:rsidSect="00C302FD">
          <w:headerReference w:type="even" r:id="rId173"/>
          <w:headerReference w:type="default" r:id="rId174"/>
          <w:headerReference w:type="first" r:id="rId175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0B5" w14:textId="77777777" w:rsidR="00B12D2C" w:rsidRPr="00BE2158" w:rsidRDefault="00B12D2C" w:rsidP="00A85CD8">
      <w:pPr>
        <w:pStyle w:val="Ttulo2"/>
        <w:ind w:firstLine="360"/>
      </w:pPr>
      <w:bookmarkStart w:id="154" w:name="_Toc513533810"/>
      <w:bookmarkStart w:id="155" w:name="_Toc136595550"/>
      <w:r w:rsidRPr="00BE2158">
        <w:lastRenderedPageBreak/>
        <w:t>5.2</w:t>
      </w:r>
      <w:r w:rsidR="00EB031E">
        <w:t>3</w:t>
      </w:r>
      <w:r w:rsidR="00922900">
        <w:t>.</w:t>
      </w:r>
      <w:r w:rsidRPr="00BE2158">
        <w:tab/>
      </w:r>
      <w:r w:rsidRPr="00BE2158">
        <w:rPr>
          <w:rFonts w:cs="Arial"/>
          <w:szCs w:val="24"/>
        </w:rPr>
        <w:t xml:space="preserve">LIBERAÇÃO DO SEGMENTO BR-1D + TV-1 DO 10524-3 </w:t>
      </w:r>
      <w:r w:rsidRPr="00BE2158">
        <w:t xml:space="preserve">– </w:t>
      </w:r>
      <w:r w:rsidR="00224A85" w:rsidRPr="00BE2158">
        <w:t>2</w:t>
      </w:r>
      <w:r w:rsidR="009549A4">
        <w:t>3</w:t>
      </w:r>
      <w:r w:rsidRPr="00BE2158">
        <w:rPr>
          <w:vertAlign w:val="superscript"/>
        </w:rPr>
        <w:t xml:space="preserve">a </w:t>
      </w:r>
      <w:r w:rsidRPr="00BE2158">
        <w:t>MODALIDADE</w:t>
      </w:r>
      <w:bookmarkEnd w:id="154"/>
      <w:bookmarkEnd w:id="155"/>
    </w:p>
    <w:p w14:paraId="3F4BA0B6" w14:textId="77777777" w:rsidR="00B12D2C" w:rsidRDefault="00B12D2C" w:rsidP="00B12D2C">
      <w:pPr>
        <w:jc w:val="center"/>
        <w:rPr>
          <w:rFonts w:ascii="Arial" w:hAnsi="Arial"/>
          <w:b/>
          <w:sz w:val="24"/>
        </w:rPr>
      </w:pPr>
    </w:p>
    <w:p w14:paraId="3F4BA0B7" w14:textId="77777777" w:rsidR="00B12D2C" w:rsidRDefault="00B12D2C" w:rsidP="00B12D2C">
      <w:pPr>
        <w:jc w:val="center"/>
        <w:rPr>
          <w:rFonts w:ascii="Arial" w:hAnsi="Arial"/>
          <w:b/>
          <w:sz w:val="24"/>
        </w:rPr>
      </w:pPr>
    </w:p>
    <w:p w14:paraId="3F4BA0B8" w14:textId="77777777" w:rsidR="00B12D2C" w:rsidRDefault="00B12D2C" w:rsidP="00B12D2C">
      <w:pPr>
        <w:jc w:val="center"/>
        <w:rPr>
          <w:rFonts w:ascii="Arial" w:hAnsi="Arial"/>
          <w:b/>
          <w:noProof/>
          <w:sz w:val="24"/>
        </w:rPr>
      </w:pPr>
    </w:p>
    <w:p w14:paraId="3F4BA0B9" w14:textId="77777777" w:rsidR="009C19E8" w:rsidRDefault="005E54E1" w:rsidP="00B12D2C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9F" wp14:editId="3F4BA6A0">
            <wp:extent cx="9361170" cy="4449445"/>
            <wp:effectExtent l="0" t="0" r="0" b="8255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 mod BR-1D+TV-1 do 24-3.bmp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0BA" w14:textId="77777777" w:rsidR="00B12D2C" w:rsidRDefault="00B12D2C" w:rsidP="00B12D2C">
      <w:pPr>
        <w:rPr>
          <w:rFonts w:ascii="Arial" w:hAnsi="Arial"/>
          <w:b/>
          <w:sz w:val="24"/>
        </w:rPr>
        <w:sectPr w:rsidR="00B12D2C" w:rsidSect="00C302FD">
          <w:headerReference w:type="even" r:id="rId177"/>
          <w:headerReference w:type="default" r:id="rId178"/>
          <w:headerReference w:type="first" r:id="rId179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0BB" w14:textId="77777777" w:rsidR="00B12D2C" w:rsidRPr="00922900" w:rsidRDefault="00B12D2C" w:rsidP="00A85CD8">
      <w:pPr>
        <w:pStyle w:val="Ttulo2"/>
        <w:ind w:firstLine="720"/>
      </w:pPr>
      <w:bookmarkStart w:id="156" w:name="_Toc513533811"/>
      <w:bookmarkStart w:id="157" w:name="_Toc513555639"/>
      <w:bookmarkStart w:id="158" w:name="_Toc136595551"/>
      <w:r w:rsidRPr="00922900">
        <w:lastRenderedPageBreak/>
        <w:t>5.2</w:t>
      </w:r>
      <w:r w:rsidR="00EB031E">
        <w:t>3</w:t>
      </w:r>
      <w:r w:rsidR="00B935CD" w:rsidRPr="00922900">
        <w:t>.1</w:t>
      </w:r>
      <w:r w:rsidR="00922900" w:rsidRPr="00922900">
        <w:t xml:space="preserve">.  </w:t>
      </w:r>
      <w:r w:rsidRPr="00922900">
        <w:t>LIBERAÇÃO DO SEGMENTO BR-1D + TV-1 DO 10524-3</w:t>
      </w:r>
      <w:bookmarkEnd w:id="156"/>
      <w:bookmarkEnd w:id="157"/>
      <w:bookmarkEnd w:id="158"/>
    </w:p>
    <w:p w14:paraId="3F4BA0BC" w14:textId="4C40B01F" w:rsidR="002067C7" w:rsidRPr="00BE2158" w:rsidRDefault="00A85CD8" w:rsidP="002067C7">
      <w:r>
        <w:tab/>
      </w:r>
      <w:r>
        <w:tab/>
      </w:r>
    </w:p>
    <w:p w14:paraId="3F4BA0BD" w14:textId="77777777" w:rsidR="002067C7" w:rsidRPr="00BE2158" w:rsidRDefault="002067C7" w:rsidP="002067C7"/>
    <w:p w14:paraId="3F4BA0BE" w14:textId="77777777" w:rsidR="00B12D2C" w:rsidRPr="00BE2158" w:rsidRDefault="00B12D2C" w:rsidP="00B12D2C">
      <w:pPr>
        <w:numPr>
          <w:ilvl w:val="0"/>
          <w:numId w:val="1"/>
        </w:numPr>
        <w:rPr>
          <w:rFonts w:ascii="Arial" w:hAnsi="Arial"/>
          <w:sz w:val="24"/>
        </w:rPr>
      </w:pPr>
      <w:r w:rsidRPr="00BE2158">
        <w:rPr>
          <w:rFonts w:ascii="Arial" w:hAnsi="Arial"/>
          <w:sz w:val="24"/>
        </w:rPr>
        <w:t>2</w:t>
      </w:r>
      <w:r w:rsidR="009549A4">
        <w:rPr>
          <w:rFonts w:ascii="Arial" w:hAnsi="Arial"/>
          <w:sz w:val="24"/>
        </w:rPr>
        <w:t>3</w:t>
      </w:r>
      <w:r w:rsidRPr="00BE2158">
        <w:rPr>
          <w:rFonts w:ascii="Arial" w:hAnsi="Arial"/>
          <w:sz w:val="24"/>
          <w:vertAlign w:val="superscript"/>
        </w:rPr>
        <w:t>a</w:t>
      </w:r>
      <w:r w:rsidRPr="00BE2158">
        <w:rPr>
          <w:rFonts w:ascii="Arial" w:hAnsi="Arial"/>
          <w:sz w:val="24"/>
        </w:rPr>
        <w:t xml:space="preserve">           MODALIDADE ALTERNATIVA</w:t>
      </w:r>
    </w:p>
    <w:p w14:paraId="3F4BA0BF" w14:textId="77777777" w:rsidR="00B12D2C" w:rsidRPr="00BE2158" w:rsidRDefault="00B12D2C" w:rsidP="00B12D2C">
      <w:pPr>
        <w:rPr>
          <w:rFonts w:ascii="Arial" w:hAnsi="Arial"/>
          <w:sz w:val="24"/>
        </w:rPr>
      </w:pPr>
    </w:p>
    <w:p w14:paraId="3F4BA0C0" w14:textId="77777777" w:rsidR="00B12D2C" w:rsidRPr="00BE2158" w:rsidRDefault="00B12D2C" w:rsidP="00B12D2C">
      <w:pPr>
        <w:jc w:val="center"/>
        <w:rPr>
          <w:rFonts w:ascii="Arial" w:hAnsi="Arial"/>
          <w:sz w:val="24"/>
        </w:rPr>
      </w:pPr>
    </w:p>
    <w:p w14:paraId="3F4BA0C1" w14:textId="77777777" w:rsidR="00B12D2C" w:rsidRPr="00BE2158" w:rsidRDefault="00B12D2C" w:rsidP="00B12D2C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A0C2" w14:textId="77777777" w:rsidR="00B12D2C" w:rsidRPr="00BE2158" w:rsidRDefault="00B12D2C" w:rsidP="00B12D2C">
      <w:pPr>
        <w:rPr>
          <w:rFonts w:ascii="Arial" w:hAnsi="Arial"/>
          <w:sz w:val="24"/>
        </w:rPr>
      </w:pPr>
    </w:p>
    <w:p w14:paraId="3F4BA0C3" w14:textId="77777777" w:rsidR="00B12D2C" w:rsidRPr="00D8006E" w:rsidRDefault="00687FB5" w:rsidP="00F542BF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>-</w:t>
      </w:r>
      <w:r w:rsidR="009549A4" w:rsidRPr="00D8006E">
        <w:rPr>
          <w:rFonts w:ascii="Arial" w:hAnsi="Arial"/>
          <w:sz w:val="24"/>
        </w:rPr>
        <w:t>200</w:t>
      </w:r>
    </w:p>
    <w:p w14:paraId="3F4BA0C4" w14:textId="77777777" w:rsidR="00B12D2C" w:rsidRPr="00D8006E" w:rsidRDefault="00687FB5" w:rsidP="00F542BF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>-2</w:t>
      </w:r>
      <w:r w:rsidR="009549A4" w:rsidRPr="00D8006E">
        <w:rPr>
          <w:rFonts w:ascii="Arial" w:hAnsi="Arial"/>
          <w:sz w:val="24"/>
        </w:rPr>
        <w:t>0</w:t>
      </w:r>
      <w:r w:rsidR="00B12D2C" w:rsidRPr="00D8006E">
        <w:rPr>
          <w:rFonts w:ascii="Arial" w:hAnsi="Arial"/>
          <w:sz w:val="24"/>
        </w:rPr>
        <w:t>2</w:t>
      </w:r>
    </w:p>
    <w:p w14:paraId="3F4BA0C5" w14:textId="77777777" w:rsidR="00B12D2C" w:rsidRPr="00D8006E" w:rsidRDefault="00687FB5" w:rsidP="00F542BF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>-</w:t>
      </w:r>
      <w:r w:rsidR="009549A4" w:rsidRPr="00D8006E">
        <w:rPr>
          <w:rFonts w:ascii="Arial" w:hAnsi="Arial"/>
          <w:sz w:val="24"/>
        </w:rPr>
        <w:t>224</w:t>
      </w:r>
    </w:p>
    <w:p w14:paraId="3F4BA0C6" w14:textId="77777777" w:rsidR="00B12D2C" w:rsidRPr="00D8006E" w:rsidRDefault="00687FB5" w:rsidP="00F542BF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>-2</w:t>
      </w:r>
      <w:r w:rsidR="009549A4" w:rsidRPr="00D8006E">
        <w:rPr>
          <w:rFonts w:ascii="Arial" w:hAnsi="Arial"/>
          <w:sz w:val="24"/>
        </w:rPr>
        <w:t>2</w:t>
      </w:r>
      <w:r w:rsidR="00B12D2C" w:rsidRPr="00D8006E">
        <w:rPr>
          <w:rFonts w:ascii="Arial" w:hAnsi="Arial"/>
          <w:sz w:val="24"/>
        </w:rPr>
        <w:t>2</w:t>
      </w:r>
    </w:p>
    <w:p w14:paraId="3F4BA0C7" w14:textId="77777777" w:rsidR="00B12D2C" w:rsidRPr="00D8006E" w:rsidRDefault="00687FB5" w:rsidP="00F542BF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D8006E">
        <w:rPr>
          <w:rFonts w:ascii="Arial" w:hAnsi="Arial"/>
          <w:sz w:val="24"/>
        </w:rPr>
        <w:t xml:space="preserve"> 105</w:t>
      </w:r>
      <w:r w:rsidR="00B12D2C" w:rsidRPr="00D8006E">
        <w:rPr>
          <w:rFonts w:ascii="Arial" w:hAnsi="Arial"/>
          <w:sz w:val="24"/>
        </w:rPr>
        <w:t>24-3 e 6</w:t>
      </w:r>
    </w:p>
    <w:p w14:paraId="3F4BA0C8" w14:textId="77777777" w:rsidR="00B12D2C" w:rsidRPr="00D8006E" w:rsidRDefault="00687FB5" w:rsidP="00F542BF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 xml:space="preserve">-242, </w:t>
      </w:r>
      <w:r w:rsidR="009549A4" w:rsidRPr="00D8006E">
        <w:rPr>
          <w:rFonts w:ascii="Arial" w:hAnsi="Arial"/>
          <w:sz w:val="24"/>
        </w:rPr>
        <w:t xml:space="preserve">234, </w:t>
      </w:r>
      <w:r w:rsidR="00B12D2C" w:rsidRPr="00D8006E">
        <w:rPr>
          <w:rFonts w:ascii="Arial" w:hAnsi="Arial"/>
          <w:sz w:val="24"/>
        </w:rPr>
        <w:t>240 e 232</w:t>
      </w:r>
    </w:p>
    <w:p w14:paraId="3F4BA0C9" w14:textId="77777777" w:rsidR="00B12D2C" w:rsidRPr="005A086D" w:rsidRDefault="00B12D2C" w:rsidP="00B12D2C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 w:rsidRPr="00BE2158">
        <w:rPr>
          <w:b/>
          <w:i/>
        </w:rPr>
        <w:t>OBS.:</w:t>
      </w:r>
      <w:r w:rsidRPr="00BE2158">
        <w:rPr>
          <w:b/>
          <w:i/>
        </w:rPr>
        <w:tab/>
      </w:r>
      <w:r w:rsidR="00166D6F" w:rsidRPr="005A086D">
        <w:rPr>
          <w:b/>
          <w:i/>
          <w:sz w:val="22"/>
          <w:szCs w:val="22"/>
        </w:rPr>
        <w:t xml:space="preserve">DEVERÁ SER ACOMPANHADO O CARREGAMENTO NO </w:t>
      </w:r>
      <w:r w:rsidR="00166D6F">
        <w:rPr>
          <w:b/>
          <w:i/>
          <w:sz w:val="22"/>
          <w:szCs w:val="22"/>
        </w:rPr>
        <w:t>TV-2</w:t>
      </w:r>
      <w:r w:rsidR="00166D6F" w:rsidRPr="005A086D">
        <w:rPr>
          <w:b/>
          <w:i/>
          <w:sz w:val="22"/>
          <w:szCs w:val="22"/>
        </w:rPr>
        <w:t xml:space="preserve"> DO 10524-3 DA SE BAURU</w:t>
      </w:r>
      <w:r w:rsidRPr="005A086D">
        <w:rPr>
          <w:b/>
          <w:i/>
          <w:sz w:val="22"/>
          <w:szCs w:val="22"/>
        </w:rPr>
        <w:t>.</w:t>
      </w:r>
    </w:p>
    <w:p w14:paraId="3F4BA0CA" w14:textId="77777777" w:rsidR="00B12D2C" w:rsidRPr="00BE2158" w:rsidRDefault="00B12D2C" w:rsidP="00B12D2C">
      <w:pPr>
        <w:spacing w:before="60" w:after="60"/>
        <w:rPr>
          <w:rFonts w:ascii="Arial" w:hAnsi="Arial"/>
          <w:sz w:val="24"/>
        </w:rPr>
      </w:pPr>
    </w:p>
    <w:p w14:paraId="3F4BA0CB" w14:textId="77777777" w:rsidR="00B12D2C" w:rsidRPr="00BE2158" w:rsidRDefault="00B12D2C" w:rsidP="00B12D2C">
      <w:pPr>
        <w:spacing w:before="60" w:after="60"/>
        <w:rPr>
          <w:rFonts w:ascii="Arial" w:hAnsi="Arial"/>
          <w:sz w:val="24"/>
        </w:rPr>
      </w:pPr>
    </w:p>
    <w:p w14:paraId="3F4BA0CC" w14:textId="77777777" w:rsidR="00B12D2C" w:rsidRPr="00BE2158" w:rsidRDefault="00B12D2C" w:rsidP="00B12D2C">
      <w:pPr>
        <w:spacing w:before="60" w:after="60"/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A0CD" w14:textId="77777777" w:rsidR="00B12D2C" w:rsidRPr="00BE2158" w:rsidRDefault="00B12D2C" w:rsidP="00B12D2C">
      <w:pPr>
        <w:rPr>
          <w:rFonts w:ascii="Arial" w:hAnsi="Arial"/>
          <w:sz w:val="24"/>
        </w:rPr>
      </w:pPr>
    </w:p>
    <w:p w14:paraId="34345C71" w14:textId="77777777" w:rsidR="00A169A4" w:rsidRDefault="00687FB5" w:rsidP="00A169A4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 xml:space="preserve">-232, </w:t>
      </w:r>
      <w:r w:rsidR="009549A4" w:rsidRPr="00D8006E">
        <w:rPr>
          <w:rFonts w:ascii="Arial" w:hAnsi="Arial"/>
          <w:sz w:val="24"/>
        </w:rPr>
        <w:t xml:space="preserve">240, </w:t>
      </w:r>
      <w:r w:rsidR="00B12D2C" w:rsidRPr="00D8006E">
        <w:rPr>
          <w:rFonts w:ascii="Arial" w:hAnsi="Arial"/>
          <w:sz w:val="24"/>
        </w:rPr>
        <w:t>234 e 242</w:t>
      </w:r>
    </w:p>
    <w:p w14:paraId="6DE149AA" w14:textId="77777777" w:rsidR="00A169A4" w:rsidRDefault="00687FB5" w:rsidP="00A169A4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D8006E">
        <w:rPr>
          <w:rFonts w:ascii="Arial" w:hAnsi="Arial"/>
          <w:sz w:val="24"/>
        </w:rPr>
        <w:t xml:space="preserve"> 105</w:t>
      </w:r>
      <w:r w:rsidR="00B12D2C" w:rsidRPr="00D8006E">
        <w:rPr>
          <w:rFonts w:ascii="Arial" w:hAnsi="Arial"/>
          <w:sz w:val="24"/>
        </w:rPr>
        <w:t>24-6 e 3</w:t>
      </w:r>
    </w:p>
    <w:p w14:paraId="13FC2DB1" w14:textId="77777777" w:rsidR="00A169A4" w:rsidRDefault="00687FB5" w:rsidP="00A169A4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>-2</w:t>
      </w:r>
      <w:r w:rsidR="009549A4" w:rsidRPr="00D8006E">
        <w:rPr>
          <w:rFonts w:ascii="Arial" w:hAnsi="Arial"/>
          <w:sz w:val="24"/>
        </w:rPr>
        <w:t>2</w:t>
      </w:r>
      <w:r w:rsidR="00B12D2C" w:rsidRPr="00D8006E">
        <w:rPr>
          <w:rFonts w:ascii="Arial" w:hAnsi="Arial"/>
          <w:sz w:val="24"/>
        </w:rPr>
        <w:t>2</w:t>
      </w:r>
    </w:p>
    <w:p w14:paraId="2B904C3B" w14:textId="77777777" w:rsidR="00A169A4" w:rsidRDefault="00687FB5" w:rsidP="00A169A4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>-2</w:t>
      </w:r>
      <w:r w:rsidR="009549A4" w:rsidRPr="00D8006E">
        <w:rPr>
          <w:rFonts w:ascii="Arial" w:hAnsi="Arial"/>
          <w:sz w:val="24"/>
        </w:rPr>
        <w:t>24</w:t>
      </w:r>
    </w:p>
    <w:p w14:paraId="0C26B855" w14:textId="77777777" w:rsidR="00A169A4" w:rsidRDefault="00687FB5" w:rsidP="00A169A4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>-2</w:t>
      </w:r>
      <w:r w:rsidR="009549A4" w:rsidRPr="00D8006E">
        <w:rPr>
          <w:rFonts w:ascii="Arial" w:hAnsi="Arial"/>
          <w:sz w:val="24"/>
        </w:rPr>
        <w:t>0</w:t>
      </w:r>
      <w:r w:rsidR="00B12D2C" w:rsidRPr="00D8006E">
        <w:rPr>
          <w:rFonts w:ascii="Arial" w:hAnsi="Arial"/>
          <w:sz w:val="24"/>
        </w:rPr>
        <w:t>2</w:t>
      </w:r>
    </w:p>
    <w:p w14:paraId="3F4BA0CE" w14:textId="447A4D86" w:rsidR="009549A4" w:rsidRPr="00D8006E" w:rsidRDefault="00687FB5" w:rsidP="00A169A4">
      <w:pPr>
        <w:pStyle w:val="PargrafodaLista"/>
        <w:numPr>
          <w:ilvl w:val="0"/>
          <w:numId w:val="5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B12D2C" w:rsidRPr="00D8006E">
        <w:rPr>
          <w:rFonts w:ascii="Arial" w:hAnsi="Arial"/>
          <w:sz w:val="24"/>
        </w:rPr>
        <w:t>-2</w:t>
      </w:r>
      <w:r w:rsidR="009549A4" w:rsidRPr="00D8006E">
        <w:rPr>
          <w:rFonts w:ascii="Arial" w:hAnsi="Arial"/>
          <w:sz w:val="24"/>
        </w:rPr>
        <w:t>00</w:t>
      </w:r>
    </w:p>
    <w:p w14:paraId="3F4BA0CF" w14:textId="77777777" w:rsidR="009549A4" w:rsidRDefault="009549A4" w:rsidP="009549A4"/>
    <w:p w14:paraId="3F4BA0D0" w14:textId="77777777" w:rsidR="009549A4" w:rsidRPr="009549A4" w:rsidRDefault="009549A4" w:rsidP="009549A4">
      <w:pPr>
        <w:sectPr w:rsidR="009549A4" w:rsidRPr="009549A4" w:rsidSect="00C302FD">
          <w:headerReference w:type="even" r:id="rId180"/>
          <w:headerReference w:type="default" r:id="rId181"/>
          <w:headerReference w:type="first" r:id="rId182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0D1" w14:textId="77777777" w:rsidR="008172ED" w:rsidRPr="00BE2158" w:rsidRDefault="008172ED" w:rsidP="00A85CD8">
      <w:pPr>
        <w:pStyle w:val="Ttulo2"/>
        <w:ind w:firstLine="360"/>
      </w:pPr>
      <w:bookmarkStart w:id="159" w:name="_Toc513533812"/>
      <w:bookmarkStart w:id="160" w:name="_Toc136595552"/>
      <w:r w:rsidRPr="00BE2158">
        <w:lastRenderedPageBreak/>
        <w:t>5.2</w:t>
      </w:r>
      <w:r w:rsidR="00EB031E">
        <w:t>4</w:t>
      </w:r>
      <w:r w:rsidR="00922900">
        <w:t>.</w:t>
      </w:r>
      <w:r w:rsidRPr="00BE2158">
        <w:tab/>
      </w:r>
      <w:r w:rsidRPr="00BE2158">
        <w:rPr>
          <w:rFonts w:cs="Arial"/>
          <w:szCs w:val="24"/>
        </w:rPr>
        <w:t xml:space="preserve">LIBERAÇÃO DO SEGMENTO BR-1D + TV-2 DO 10524-3 </w:t>
      </w:r>
      <w:r w:rsidRPr="00BE2158">
        <w:t xml:space="preserve">– </w:t>
      </w:r>
      <w:r w:rsidR="00224A85" w:rsidRPr="00BE2158">
        <w:t>2</w:t>
      </w:r>
      <w:r w:rsidR="00D6064E">
        <w:t>4</w:t>
      </w:r>
      <w:r w:rsidRPr="00BE2158">
        <w:rPr>
          <w:vertAlign w:val="superscript"/>
        </w:rPr>
        <w:t xml:space="preserve">a </w:t>
      </w:r>
      <w:r w:rsidRPr="00BE2158">
        <w:t>MODALIDADE</w:t>
      </w:r>
      <w:bookmarkEnd w:id="159"/>
      <w:bookmarkEnd w:id="160"/>
    </w:p>
    <w:p w14:paraId="3F4BA0D2" w14:textId="77777777" w:rsidR="008172ED" w:rsidRDefault="008172ED" w:rsidP="008172ED">
      <w:pPr>
        <w:jc w:val="center"/>
        <w:rPr>
          <w:rFonts w:ascii="Arial" w:hAnsi="Arial"/>
          <w:b/>
          <w:sz w:val="24"/>
        </w:rPr>
      </w:pPr>
    </w:p>
    <w:p w14:paraId="3F4BA0D3" w14:textId="77777777" w:rsidR="008172ED" w:rsidRDefault="008172ED" w:rsidP="008172ED">
      <w:pPr>
        <w:jc w:val="center"/>
        <w:rPr>
          <w:rFonts w:ascii="Arial" w:hAnsi="Arial"/>
          <w:b/>
          <w:sz w:val="24"/>
        </w:rPr>
      </w:pPr>
    </w:p>
    <w:p w14:paraId="3F4BA0D4" w14:textId="77777777" w:rsidR="008172ED" w:rsidRDefault="005E54E1" w:rsidP="008172ED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A1" wp14:editId="3F4BA6A2">
            <wp:extent cx="9361170" cy="4531995"/>
            <wp:effectExtent l="0" t="0" r="0" b="1905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 mod BR-1D+TV-2 do 24-3.bmp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0D5" w14:textId="77777777" w:rsidR="008172ED" w:rsidRDefault="008172ED" w:rsidP="008172ED">
      <w:pPr>
        <w:rPr>
          <w:rFonts w:ascii="Arial" w:hAnsi="Arial"/>
          <w:b/>
          <w:sz w:val="24"/>
        </w:rPr>
        <w:sectPr w:rsidR="008172ED" w:rsidSect="00C302FD">
          <w:headerReference w:type="even" r:id="rId184"/>
          <w:headerReference w:type="default" r:id="rId185"/>
          <w:headerReference w:type="first" r:id="rId186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0D6" w14:textId="77777777" w:rsidR="008172ED" w:rsidRDefault="008172ED" w:rsidP="00A85CD8">
      <w:pPr>
        <w:pStyle w:val="Ttulo2"/>
        <w:ind w:firstLine="720"/>
        <w:rPr>
          <w:rFonts w:cs="Arial"/>
          <w:szCs w:val="24"/>
        </w:rPr>
      </w:pPr>
      <w:bookmarkStart w:id="161" w:name="_Toc513533813"/>
      <w:bookmarkStart w:id="162" w:name="_Toc513555641"/>
      <w:bookmarkStart w:id="163" w:name="_Toc136595553"/>
      <w:r w:rsidRPr="004711B5">
        <w:lastRenderedPageBreak/>
        <w:t>5.2</w:t>
      </w:r>
      <w:r w:rsidR="00EB031E" w:rsidRPr="004711B5">
        <w:t>4</w:t>
      </w:r>
      <w:r w:rsidR="00B935CD" w:rsidRPr="004711B5">
        <w:t>.</w:t>
      </w:r>
      <w:r w:rsidR="00B935CD" w:rsidRPr="00F166CE">
        <w:t>1</w:t>
      </w:r>
      <w:r w:rsidR="00922900" w:rsidRPr="00F166CE">
        <w:t xml:space="preserve">.  </w:t>
      </w:r>
      <w:r w:rsidRPr="00F166CE">
        <w:t xml:space="preserve">LIBERAÇÃO DO SEGMENTO </w:t>
      </w:r>
      <w:r w:rsidRPr="00F166CE">
        <w:rPr>
          <w:rFonts w:cs="Arial"/>
          <w:szCs w:val="24"/>
        </w:rPr>
        <w:t>BR-1D + TV-2 DO 10524-3</w:t>
      </w:r>
      <w:bookmarkEnd w:id="161"/>
      <w:bookmarkEnd w:id="162"/>
      <w:bookmarkEnd w:id="163"/>
    </w:p>
    <w:p w14:paraId="3F4BA0D7" w14:textId="77777777" w:rsidR="005E7043" w:rsidRPr="005E7043" w:rsidRDefault="005E7043" w:rsidP="005E7043"/>
    <w:p w14:paraId="3F4BA0D8" w14:textId="77777777" w:rsidR="008172ED" w:rsidRPr="00BE2158" w:rsidRDefault="008172ED" w:rsidP="008172ED">
      <w:pPr>
        <w:numPr>
          <w:ilvl w:val="0"/>
          <w:numId w:val="1"/>
        </w:numPr>
        <w:rPr>
          <w:rFonts w:ascii="Arial" w:hAnsi="Arial"/>
          <w:sz w:val="24"/>
        </w:rPr>
      </w:pPr>
      <w:r w:rsidRPr="00BE2158">
        <w:rPr>
          <w:rFonts w:ascii="Arial" w:hAnsi="Arial"/>
          <w:sz w:val="24"/>
        </w:rPr>
        <w:t>2</w:t>
      </w:r>
      <w:r w:rsidR="00D6064E">
        <w:rPr>
          <w:rFonts w:ascii="Arial" w:hAnsi="Arial"/>
          <w:sz w:val="24"/>
        </w:rPr>
        <w:t>4</w:t>
      </w:r>
      <w:r w:rsidRPr="00BE2158">
        <w:rPr>
          <w:rFonts w:ascii="Arial" w:hAnsi="Arial"/>
          <w:sz w:val="24"/>
          <w:vertAlign w:val="superscript"/>
        </w:rPr>
        <w:t>a</w:t>
      </w:r>
      <w:r w:rsidRPr="00BE2158">
        <w:rPr>
          <w:rFonts w:ascii="Arial" w:hAnsi="Arial"/>
          <w:sz w:val="24"/>
        </w:rPr>
        <w:t xml:space="preserve">           MODALIDADE ALTERNATIVA</w:t>
      </w:r>
    </w:p>
    <w:p w14:paraId="3F4BA0D9" w14:textId="77777777" w:rsidR="008172ED" w:rsidRPr="00BE2158" w:rsidRDefault="008172ED" w:rsidP="008172ED">
      <w:pPr>
        <w:rPr>
          <w:rFonts w:ascii="Arial" w:hAnsi="Arial"/>
          <w:sz w:val="24"/>
        </w:rPr>
      </w:pPr>
    </w:p>
    <w:p w14:paraId="3F4BA0DA" w14:textId="77777777" w:rsidR="008172ED" w:rsidRPr="00BE2158" w:rsidRDefault="008172ED" w:rsidP="008172ED">
      <w:pPr>
        <w:jc w:val="center"/>
        <w:rPr>
          <w:rFonts w:ascii="Arial" w:hAnsi="Arial"/>
          <w:sz w:val="24"/>
        </w:rPr>
      </w:pPr>
    </w:p>
    <w:p w14:paraId="3F4BA0DB" w14:textId="77777777" w:rsidR="008172ED" w:rsidRPr="00BE2158" w:rsidRDefault="008172ED" w:rsidP="008172ED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A0DC" w14:textId="77777777" w:rsidR="008172ED" w:rsidRPr="00BE2158" w:rsidRDefault="008172ED" w:rsidP="008172ED">
      <w:pPr>
        <w:rPr>
          <w:rFonts w:ascii="Arial" w:hAnsi="Arial"/>
          <w:sz w:val="24"/>
        </w:rPr>
      </w:pPr>
    </w:p>
    <w:p w14:paraId="3F4BA0DD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2400E" w:rsidRPr="00D8006E">
        <w:rPr>
          <w:rFonts w:ascii="Arial" w:hAnsi="Arial" w:cs="Arial"/>
          <w:sz w:val="24"/>
          <w:szCs w:val="24"/>
        </w:rPr>
        <w:t xml:space="preserve">-200 </w:t>
      </w:r>
    </w:p>
    <w:p w14:paraId="3F4BA0DE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2400E" w:rsidRPr="00D8006E">
        <w:rPr>
          <w:rFonts w:ascii="Arial" w:hAnsi="Arial" w:cs="Arial"/>
          <w:sz w:val="24"/>
          <w:szCs w:val="24"/>
        </w:rPr>
        <w:t xml:space="preserve">-202 </w:t>
      </w:r>
    </w:p>
    <w:p w14:paraId="3F4BA0DF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5A086D">
        <w:rPr>
          <w:rFonts w:ascii="Arial" w:hAnsi="Arial" w:cs="Arial"/>
          <w:sz w:val="24"/>
          <w:szCs w:val="24"/>
        </w:rPr>
        <w:t xml:space="preserve">-224 </w:t>
      </w:r>
    </w:p>
    <w:p w14:paraId="3F4BA0E0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5A086D">
        <w:rPr>
          <w:rFonts w:ascii="Arial" w:hAnsi="Arial" w:cs="Arial"/>
          <w:sz w:val="24"/>
          <w:szCs w:val="24"/>
        </w:rPr>
        <w:t xml:space="preserve">-222 </w:t>
      </w:r>
    </w:p>
    <w:p w14:paraId="3F4BA0E1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D8006E">
        <w:rPr>
          <w:rFonts w:ascii="Arial" w:hAnsi="Arial" w:cs="Arial"/>
          <w:sz w:val="24"/>
          <w:szCs w:val="24"/>
        </w:rPr>
        <w:t xml:space="preserve">24-3 e 6 </w:t>
      </w:r>
    </w:p>
    <w:p w14:paraId="3F4BA0E2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-242 e 240 </w:t>
      </w:r>
    </w:p>
    <w:p w14:paraId="3F4BA0E3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-238 e 242 </w:t>
      </w:r>
    </w:p>
    <w:p w14:paraId="3F4BA0E4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D8006E">
        <w:rPr>
          <w:rFonts w:ascii="Arial" w:hAnsi="Arial" w:cs="Arial"/>
          <w:sz w:val="24"/>
          <w:szCs w:val="24"/>
        </w:rPr>
        <w:t xml:space="preserve">24-3 </w:t>
      </w:r>
    </w:p>
    <w:p w14:paraId="3F4BA0E5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-214 </w:t>
      </w:r>
    </w:p>
    <w:p w14:paraId="3F4BA0E6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-216 </w:t>
      </w:r>
    </w:p>
    <w:p w14:paraId="3F4BA0E7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-222 </w:t>
      </w:r>
    </w:p>
    <w:p w14:paraId="3F4BA0E8" w14:textId="77777777" w:rsid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-224 </w:t>
      </w:r>
    </w:p>
    <w:p w14:paraId="3F4BA0E9" w14:textId="77777777" w:rsidR="00D2400E" w:rsidRP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D2400E" w:rsidRPr="00D8006E">
        <w:rPr>
          <w:rFonts w:ascii="Arial" w:hAnsi="Arial" w:cs="Arial"/>
          <w:sz w:val="24"/>
          <w:szCs w:val="24"/>
        </w:rPr>
        <w:t>24-3</w:t>
      </w:r>
    </w:p>
    <w:p w14:paraId="3F4BA0EA" w14:textId="77777777" w:rsidR="00D2400E" w:rsidRPr="00D8006E" w:rsidRDefault="00687FB5" w:rsidP="00F542BF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2400E" w:rsidRPr="00D8006E">
        <w:rPr>
          <w:rFonts w:ascii="Arial" w:hAnsi="Arial" w:cs="Arial"/>
          <w:sz w:val="24"/>
          <w:szCs w:val="24"/>
        </w:rPr>
        <w:t xml:space="preserve">-248, </w:t>
      </w:r>
      <w:r w:rsidR="00D6064E" w:rsidRPr="00D8006E">
        <w:rPr>
          <w:rFonts w:ascii="Arial" w:hAnsi="Arial" w:cs="Arial"/>
          <w:sz w:val="24"/>
          <w:szCs w:val="24"/>
        </w:rPr>
        <w:t xml:space="preserve">236, </w:t>
      </w:r>
      <w:r w:rsidR="00D2400E" w:rsidRPr="00D8006E">
        <w:rPr>
          <w:rFonts w:ascii="Arial" w:hAnsi="Arial" w:cs="Arial"/>
          <w:sz w:val="24"/>
          <w:szCs w:val="24"/>
        </w:rPr>
        <w:t>244 e 232</w:t>
      </w:r>
    </w:p>
    <w:p w14:paraId="3F4BA0EB" w14:textId="77777777" w:rsidR="00D2400E" w:rsidRPr="00BE2158" w:rsidRDefault="00D2400E" w:rsidP="00D2400E">
      <w:pPr>
        <w:spacing w:line="360" w:lineRule="auto"/>
        <w:rPr>
          <w:rFonts w:ascii="Arial" w:hAnsi="Arial" w:cs="Arial"/>
          <w:sz w:val="24"/>
          <w:szCs w:val="24"/>
        </w:rPr>
      </w:pPr>
    </w:p>
    <w:p w14:paraId="3F4BA0EC" w14:textId="77777777" w:rsidR="008172ED" w:rsidRPr="00BE2158" w:rsidRDefault="008172ED" w:rsidP="008172ED">
      <w:pPr>
        <w:pStyle w:val="Corpodetexto2"/>
        <w:spacing w:before="60" w:after="60"/>
        <w:ind w:left="709" w:hanging="709"/>
        <w:rPr>
          <w:b/>
          <w:i/>
        </w:rPr>
      </w:pPr>
      <w:r w:rsidRPr="00BE2158">
        <w:rPr>
          <w:b/>
          <w:i/>
        </w:rPr>
        <w:t>OBS.:</w:t>
      </w:r>
      <w:r w:rsidRPr="00BE2158">
        <w:rPr>
          <w:b/>
          <w:i/>
        </w:rPr>
        <w:tab/>
      </w:r>
      <w:r w:rsidR="00166D6F" w:rsidRPr="00166D6F">
        <w:rPr>
          <w:b/>
          <w:i/>
          <w:sz w:val="22"/>
          <w:szCs w:val="22"/>
        </w:rPr>
        <w:t>DEVERÁ SER ACOMPANHADO O CARREGAMENTO NO TV-1 DO 10524-3 DA SE BAURU</w:t>
      </w:r>
      <w:r w:rsidRPr="00BE2158">
        <w:rPr>
          <w:b/>
          <w:i/>
        </w:rPr>
        <w:t>.</w:t>
      </w:r>
    </w:p>
    <w:p w14:paraId="3F4BA0ED" w14:textId="77777777" w:rsidR="008172ED" w:rsidRPr="00BE2158" w:rsidRDefault="008172ED" w:rsidP="008172ED">
      <w:pPr>
        <w:spacing w:before="60" w:after="60"/>
        <w:rPr>
          <w:rFonts w:ascii="Arial" w:hAnsi="Arial"/>
          <w:sz w:val="24"/>
        </w:rPr>
      </w:pPr>
    </w:p>
    <w:p w14:paraId="3F4BA0EE" w14:textId="77777777" w:rsidR="008172ED" w:rsidRPr="00DD0C8A" w:rsidRDefault="00482D74" w:rsidP="008172ED">
      <w:pPr>
        <w:spacing w:before="60" w:after="60"/>
        <w:rPr>
          <w:rFonts w:ascii="Arial" w:hAnsi="Arial"/>
          <w:color w:val="FF0000"/>
          <w:sz w:val="24"/>
        </w:rPr>
      </w:pPr>
      <w:r>
        <w:rPr>
          <w:rFonts w:ascii="Arial" w:hAnsi="Arial"/>
          <w:color w:val="FF0000"/>
          <w:sz w:val="24"/>
        </w:rPr>
        <w:br w:type="page"/>
      </w:r>
    </w:p>
    <w:p w14:paraId="3F4BA0EF" w14:textId="77777777" w:rsidR="008172ED" w:rsidRPr="00BE2158" w:rsidRDefault="008172ED" w:rsidP="008172ED">
      <w:pPr>
        <w:spacing w:before="60" w:after="60"/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lastRenderedPageBreak/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A0F0" w14:textId="77777777" w:rsidR="008172ED" w:rsidRPr="00BE2158" w:rsidRDefault="008172ED" w:rsidP="008172ED">
      <w:pPr>
        <w:rPr>
          <w:rFonts w:ascii="Arial" w:hAnsi="Arial"/>
          <w:sz w:val="24"/>
        </w:rPr>
      </w:pPr>
    </w:p>
    <w:p w14:paraId="3F4BA0F1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2400E" w:rsidRPr="00D8006E">
        <w:rPr>
          <w:rFonts w:ascii="Arial" w:hAnsi="Arial" w:cs="Arial"/>
          <w:sz w:val="24"/>
          <w:szCs w:val="24"/>
        </w:rPr>
        <w:t xml:space="preserve">-232, </w:t>
      </w:r>
      <w:r w:rsidR="00A041EA" w:rsidRPr="00D8006E">
        <w:rPr>
          <w:rFonts w:ascii="Arial" w:hAnsi="Arial" w:cs="Arial"/>
          <w:sz w:val="24"/>
          <w:szCs w:val="24"/>
        </w:rPr>
        <w:t xml:space="preserve">244, </w:t>
      </w:r>
      <w:r w:rsidR="00D8006E">
        <w:rPr>
          <w:rFonts w:ascii="Arial" w:hAnsi="Arial" w:cs="Arial"/>
          <w:sz w:val="24"/>
          <w:szCs w:val="24"/>
        </w:rPr>
        <w:t xml:space="preserve">236 e 248  </w:t>
      </w:r>
    </w:p>
    <w:p w14:paraId="3F4BA0F2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D8006E">
        <w:rPr>
          <w:rFonts w:ascii="Arial" w:hAnsi="Arial" w:cs="Arial"/>
          <w:sz w:val="24"/>
          <w:szCs w:val="24"/>
        </w:rPr>
        <w:t xml:space="preserve">24-3  </w:t>
      </w:r>
    </w:p>
    <w:p w14:paraId="3F4BA0F3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-224 </w:t>
      </w:r>
    </w:p>
    <w:p w14:paraId="3F4BA0F4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-222 </w:t>
      </w:r>
    </w:p>
    <w:p w14:paraId="3F4BA0F5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-216 </w:t>
      </w:r>
    </w:p>
    <w:p w14:paraId="3F4BA0F6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-214 </w:t>
      </w:r>
    </w:p>
    <w:p w14:paraId="3F4BA0F7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D8006E">
        <w:rPr>
          <w:rFonts w:ascii="Arial" w:hAnsi="Arial" w:cs="Arial"/>
          <w:sz w:val="24"/>
          <w:szCs w:val="24"/>
        </w:rPr>
        <w:t xml:space="preserve">24-3 </w:t>
      </w:r>
    </w:p>
    <w:p w14:paraId="3F4BA0F8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-242 e 238 </w:t>
      </w:r>
    </w:p>
    <w:p w14:paraId="3F4BA0F9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-240 e 242 </w:t>
      </w:r>
    </w:p>
    <w:p w14:paraId="3F4BA0FA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D8006E">
        <w:rPr>
          <w:rFonts w:ascii="Arial" w:hAnsi="Arial" w:cs="Arial"/>
          <w:sz w:val="24"/>
          <w:szCs w:val="24"/>
        </w:rPr>
        <w:t xml:space="preserve">24-6 e 3 </w:t>
      </w:r>
    </w:p>
    <w:p w14:paraId="3F4BA0FB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-222 </w:t>
      </w:r>
    </w:p>
    <w:p w14:paraId="3F4BA0FC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-224 </w:t>
      </w:r>
    </w:p>
    <w:p w14:paraId="3F4BA0FD" w14:textId="77777777" w:rsid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-202 </w:t>
      </w:r>
    </w:p>
    <w:p w14:paraId="3F4BA0FE" w14:textId="77777777" w:rsidR="00D2400E" w:rsidRPr="00D8006E" w:rsidRDefault="00687FB5" w:rsidP="00A169A4">
      <w:pPr>
        <w:pStyle w:val="PargrafodaLista"/>
        <w:numPr>
          <w:ilvl w:val="0"/>
          <w:numId w:val="6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2400E" w:rsidRPr="00D8006E">
        <w:rPr>
          <w:rFonts w:ascii="Arial" w:hAnsi="Arial" w:cs="Arial"/>
          <w:sz w:val="24"/>
          <w:szCs w:val="24"/>
        </w:rPr>
        <w:t xml:space="preserve">-200 </w:t>
      </w:r>
    </w:p>
    <w:p w14:paraId="3F4BA0FF" w14:textId="77777777" w:rsidR="00D2400E" w:rsidRPr="00BE2158" w:rsidRDefault="00D2400E" w:rsidP="00D2400E">
      <w:pPr>
        <w:pStyle w:val="Ttulo5"/>
        <w:sectPr w:rsidR="00D2400E" w:rsidRPr="00BE2158" w:rsidSect="00C302FD">
          <w:headerReference w:type="even" r:id="rId187"/>
          <w:headerReference w:type="default" r:id="rId188"/>
          <w:headerReference w:type="first" r:id="rId189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00" w14:textId="77777777" w:rsidR="00E506AD" w:rsidRPr="00221879" w:rsidRDefault="00E506AD" w:rsidP="00A85CD8">
      <w:pPr>
        <w:pStyle w:val="Ttulo2"/>
        <w:ind w:firstLine="360"/>
      </w:pPr>
      <w:bookmarkStart w:id="164" w:name="_Toc513533814"/>
      <w:bookmarkStart w:id="165" w:name="_Toc136595554"/>
      <w:r w:rsidRPr="00221879">
        <w:lastRenderedPageBreak/>
        <w:t>5.2</w:t>
      </w:r>
      <w:r w:rsidR="00EB031E">
        <w:t>5</w:t>
      </w:r>
      <w:r w:rsidR="00922900" w:rsidRPr="00221879">
        <w:t>.</w:t>
      </w:r>
      <w:r w:rsidRPr="00221879">
        <w:tab/>
      </w:r>
      <w:r w:rsidRPr="00221879">
        <w:rPr>
          <w:rFonts w:cs="Arial"/>
          <w:szCs w:val="24"/>
        </w:rPr>
        <w:t xml:space="preserve">LIBERAÇÃO DO SEGMENTO BR-2D + TV-1 DO 10524-3 </w:t>
      </w:r>
      <w:r w:rsidRPr="00221879">
        <w:t xml:space="preserve">– </w:t>
      </w:r>
      <w:r w:rsidR="00224A85" w:rsidRPr="00221879">
        <w:t>2</w:t>
      </w:r>
      <w:r w:rsidR="00FA2256" w:rsidRPr="00221879">
        <w:t>5</w:t>
      </w:r>
      <w:r w:rsidRPr="00221879">
        <w:rPr>
          <w:vertAlign w:val="superscript"/>
        </w:rPr>
        <w:t xml:space="preserve">a </w:t>
      </w:r>
      <w:r w:rsidRPr="00221879">
        <w:t>MODALIDADE</w:t>
      </w:r>
      <w:bookmarkEnd w:id="164"/>
      <w:bookmarkEnd w:id="165"/>
    </w:p>
    <w:p w14:paraId="3F4BA101" w14:textId="77777777" w:rsidR="00E506AD" w:rsidRDefault="00E506AD" w:rsidP="00E506AD">
      <w:pPr>
        <w:jc w:val="center"/>
        <w:rPr>
          <w:rFonts w:ascii="Arial" w:hAnsi="Arial"/>
          <w:b/>
          <w:sz w:val="24"/>
        </w:rPr>
      </w:pPr>
    </w:p>
    <w:p w14:paraId="3F4BA102" w14:textId="77777777" w:rsidR="00E506AD" w:rsidRDefault="00E506AD" w:rsidP="00E506AD">
      <w:pPr>
        <w:jc w:val="center"/>
        <w:rPr>
          <w:rFonts w:ascii="Arial" w:hAnsi="Arial"/>
          <w:b/>
          <w:sz w:val="24"/>
        </w:rPr>
      </w:pPr>
    </w:p>
    <w:p w14:paraId="3F4BA103" w14:textId="77777777" w:rsidR="00E506AD" w:rsidRDefault="005E54E1" w:rsidP="00E506AD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A3" wp14:editId="3F4BA6A4">
            <wp:extent cx="9361170" cy="4589780"/>
            <wp:effectExtent l="0" t="0" r="0" b="1270"/>
            <wp:docPr id="260" name="Image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 mod BR-2D+TV-1 do 24-3.bmp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104" w14:textId="77777777" w:rsidR="00E506AD" w:rsidRDefault="00E506AD" w:rsidP="00E506AD">
      <w:pPr>
        <w:rPr>
          <w:rFonts w:ascii="Arial" w:hAnsi="Arial"/>
          <w:b/>
          <w:sz w:val="24"/>
        </w:rPr>
        <w:sectPr w:rsidR="00E506AD" w:rsidSect="00C302FD">
          <w:headerReference w:type="even" r:id="rId191"/>
          <w:headerReference w:type="default" r:id="rId192"/>
          <w:headerReference w:type="first" r:id="rId193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05" w14:textId="77777777" w:rsidR="00E506AD" w:rsidRDefault="00E506AD" w:rsidP="00A85CD8">
      <w:pPr>
        <w:pStyle w:val="Ttulo2"/>
        <w:ind w:firstLine="720"/>
        <w:rPr>
          <w:rFonts w:cs="Arial"/>
          <w:szCs w:val="24"/>
        </w:rPr>
      </w:pPr>
      <w:bookmarkStart w:id="166" w:name="_Toc513533815"/>
      <w:bookmarkStart w:id="167" w:name="_Toc513555643"/>
      <w:bookmarkStart w:id="168" w:name="_Toc136595555"/>
      <w:r w:rsidRPr="00BE2158">
        <w:lastRenderedPageBreak/>
        <w:t>5.2</w:t>
      </w:r>
      <w:r w:rsidR="00EB031E">
        <w:t>5</w:t>
      </w:r>
      <w:r w:rsidR="00922900">
        <w:t xml:space="preserve">.1.  </w:t>
      </w:r>
      <w:r w:rsidRPr="00BE2158">
        <w:t xml:space="preserve">LIBERAÇÃO DO SEGMENTO </w:t>
      </w:r>
      <w:r w:rsidRPr="00BE2158">
        <w:rPr>
          <w:rFonts w:cs="Arial"/>
          <w:szCs w:val="24"/>
        </w:rPr>
        <w:t>BR-2D + TV-1 DO 10524-3</w:t>
      </w:r>
      <w:bookmarkEnd w:id="166"/>
      <w:bookmarkEnd w:id="167"/>
      <w:bookmarkEnd w:id="168"/>
    </w:p>
    <w:p w14:paraId="3F4BA106" w14:textId="77777777" w:rsidR="00B935CD" w:rsidRPr="00B935CD" w:rsidRDefault="00B935CD" w:rsidP="00B935CD"/>
    <w:p w14:paraId="3F4BA107" w14:textId="77777777" w:rsidR="00E506AD" w:rsidRPr="00BE2158" w:rsidRDefault="00E506AD" w:rsidP="00E506AD">
      <w:pPr>
        <w:numPr>
          <w:ilvl w:val="0"/>
          <w:numId w:val="1"/>
        </w:numPr>
        <w:rPr>
          <w:rFonts w:ascii="Arial" w:hAnsi="Arial"/>
          <w:sz w:val="24"/>
        </w:rPr>
      </w:pPr>
      <w:r w:rsidRPr="00BE2158">
        <w:rPr>
          <w:rFonts w:ascii="Arial" w:hAnsi="Arial"/>
          <w:sz w:val="24"/>
        </w:rPr>
        <w:t>2</w:t>
      </w:r>
      <w:r w:rsidR="00FA2256">
        <w:rPr>
          <w:rFonts w:ascii="Arial" w:hAnsi="Arial"/>
          <w:sz w:val="24"/>
        </w:rPr>
        <w:t>5</w:t>
      </w:r>
      <w:r w:rsidRPr="00BE2158">
        <w:rPr>
          <w:rFonts w:ascii="Arial" w:hAnsi="Arial"/>
          <w:sz w:val="24"/>
          <w:vertAlign w:val="superscript"/>
        </w:rPr>
        <w:t>a</w:t>
      </w:r>
      <w:r w:rsidRPr="00BE2158">
        <w:rPr>
          <w:rFonts w:ascii="Arial" w:hAnsi="Arial"/>
          <w:sz w:val="24"/>
        </w:rPr>
        <w:t xml:space="preserve">           MODALIDADE ALTERNATIVA</w:t>
      </w:r>
    </w:p>
    <w:p w14:paraId="3F4BA108" w14:textId="77777777" w:rsidR="00E506AD" w:rsidRPr="00BE2158" w:rsidRDefault="00E506AD" w:rsidP="00E506AD">
      <w:pPr>
        <w:rPr>
          <w:rFonts w:ascii="Arial" w:hAnsi="Arial"/>
          <w:sz w:val="24"/>
        </w:rPr>
      </w:pPr>
    </w:p>
    <w:p w14:paraId="3F4BA109" w14:textId="77777777" w:rsidR="00E506AD" w:rsidRPr="00BE2158" w:rsidRDefault="00E506AD" w:rsidP="00E506AD">
      <w:pPr>
        <w:jc w:val="center"/>
        <w:rPr>
          <w:rFonts w:ascii="Arial" w:hAnsi="Arial"/>
          <w:sz w:val="24"/>
        </w:rPr>
      </w:pPr>
    </w:p>
    <w:p w14:paraId="3F4BA10A" w14:textId="77777777" w:rsidR="00E506AD" w:rsidRPr="00BE2158" w:rsidRDefault="00E506AD" w:rsidP="00E506AD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A10B" w14:textId="77777777" w:rsidR="00E506AD" w:rsidRPr="00BE2158" w:rsidRDefault="00E506AD" w:rsidP="00E506AD">
      <w:pPr>
        <w:rPr>
          <w:rFonts w:ascii="Arial" w:hAnsi="Arial"/>
          <w:sz w:val="24"/>
        </w:rPr>
      </w:pPr>
    </w:p>
    <w:p w14:paraId="3F4BA10C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-214 </w:t>
      </w:r>
    </w:p>
    <w:p w14:paraId="3F4BA10D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-216 </w:t>
      </w:r>
    </w:p>
    <w:p w14:paraId="3F4BA10E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-190 </w:t>
      </w:r>
    </w:p>
    <w:p w14:paraId="3F4BA10F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-188 </w:t>
      </w:r>
    </w:p>
    <w:p w14:paraId="3F4BA110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-212 </w:t>
      </w:r>
    </w:p>
    <w:p w14:paraId="3F4BA111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-210 </w:t>
      </w:r>
    </w:p>
    <w:p w14:paraId="3F4BA112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E506AD" w:rsidRPr="00D8006E">
        <w:rPr>
          <w:rFonts w:ascii="Arial" w:hAnsi="Arial" w:cs="Arial"/>
          <w:sz w:val="24"/>
          <w:szCs w:val="24"/>
        </w:rPr>
        <w:t xml:space="preserve">24-3 </w:t>
      </w:r>
      <w:r w:rsidR="00D8006E">
        <w:rPr>
          <w:rFonts w:ascii="Arial" w:hAnsi="Arial" w:cs="Arial"/>
          <w:sz w:val="24"/>
          <w:szCs w:val="24"/>
        </w:rPr>
        <w:t xml:space="preserve">e 5 </w:t>
      </w:r>
    </w:p>
    <w:p w14:paraId="3F4BA113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-248 e 244 </w:t>
      </w:r>
    </w:p>
    <w:p w14:paraId="3F4BA114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-246 e 248 </w:t>
      </w:r>
    </w:p>
    <w:p w14:paraId="3F4BA115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D8006E">
        <w:rPr>
          <w:rFonts w:ascii="Arial" w:hAnsi="Arial" w:cs="Arial"/>
          <w:sz w:val="24"/>
          <w:szCs w:val="24"/>
        </w:rPr>
        <w:t xml:space="preserve">24-3 </w:t>
      </w:r>
    </w:p>
    <w:p w14:paraId="3F4BA116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-224 </w:t>
      </w:r>
    </w:p>
    <w:p w14:paraId="3F4BA117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-222 </w:t>
      </w:r>
    </w:p>
    <w:p w14:paraId="3F4BA118" w14:textId="77777777" w:rsid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-216 </w:t>
      </w:r>
    </w:p>
    <w:p w14:paraId="3F4BA119" w14:textId="77777777" w:rsidR="00E506AD" w:rsidRP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E506AD" w:rsidRPr="00D8006E">
        <w:rPr>
          <w:rFonts w:ascii="Arial" w:hAnsi="Arial" w:cs="Arial"/>
          <w:sz w:val="24"/>
          <w:szCs w:val="24"/>
        </w:rPr>
        <w:t>-214</w:t>
      </w:r>
    </w:p>
    <w:p w14:paraId="3F4BA11A" w14:textId="77777777" w:rsidR="00E506AD" w:rsidRP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E506AD" w:rsidRPr="00D8006E">
        <w:rPr>
          <w:rFonts w:ascii="Arial" w:hAnsi="Arial" w:cs="Arial"/>
          <w:sz w:val="24"/>
          <w:szCs w:val="24"/>
        </w:rPr>
        <w:t>24-3</w:t>
      </w:r>
    </w:p>
    <w:p w14:paraId="3F4BA11B" w14:textId="77777777" w:rsidR="00E506AD" w:rsidRPr="00D8006E" w:rsidRDefault="00687FB5" w:rsidP="00F542BF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E506AD" w:rsidRPr="00D8006E">
        <w:rPr>
          <w:rFonts w:ascii="Arial" w:hAnsi="Arial" w:cs="Arial"/>
          <w:sz w:val="24"/>
          <w:szCs w:val="24"/>
        </w:rPr>
        <w:t xml:space="preserve">-242, </w:t>
      </w:r>
      <w:r w:rsidR="00FA2256" w:rsidRPr="00D8006E">
        <w:rPr>
          <w:rFonts w:ascii="Arial" w:hAnsi="Arial" w:cs="Arial"/>
          <w:sz w:val="24"/>
          <w:szCs w:val="24"/>
        </w:rPr>
        <w:t xml:space="preserve">234, </w:t>
      </w:r>
      <w:r w:rsidR="00E506AD" w:rsidRPr="00D8006E">
        <w:rPr>
          <w:rFonts w:ascii="Arial" w:hAnsi="Arial" w:cs="Arial"/>
          <w:sz w:val="24"/>
          <w:szCs w:val="24"/>
        </w:rPr>
        <w:t>240 e 230</w:t>
      </w:r>
    </w:p>
    <w:p w14:paraId="3F4BA11C" w14:textId="77777777" w:rsidR="00E506AD" w:rsidRPr="00BE2158" w:rsidRDefault="00E506AD" w:rsidP="00E506AD">
      <w:pPr>
        <w:spacing w:line="360" w:lineRule="auto"/>
        <w:rPr>
          <w:rFonts w:ascii="Arial" w:hAnsi="Arial" w:cs="Arial"/>
          <w:sz w:val="24"/>
          <w:szCs w:val="24"/>
        </w:rPr>
      </w:pPr>
    </w:p>
    <w:p w14:paraId="3F4BA11D" w14:textId="77777777" w:rsidR="00E506AD" w:rsidRPr="00BE2158" w:rsidRDefault="00E506AD" w:rsidP="00E506AD">
      <w:pPr>
        <w:pStyle w:val="Corpodetexto2"/>
        <w:spacing w:before="60" w:after="60"/>
        <w:ind w:left="709" w:hanging="709"/>
        <w:rPr>
          <w:b/>
          <w:i/>
        </w:rPr>
      </w:pPr>
      <w:r w:rsidRPr="00BE2158">
        <w:rPr>
          <w:b/>
          <w:i/>
        </w:rPr>
        <w:t>OBS.:</w:t>
      </w:r>
      <w:r w:rsidRPr="00BE2158">
        <w:rPr>
          <w:b/>
          <w:i/>
        </w:rPr>
        <w:tab/>
      </w:r>
      <w:r w:rsidR="00166D6F" w:rsidRPr="00166D6F">
        <w:rPr>
          <w:b/>
          <w:i/>
          <w:sz w:val="22"/>
          <w:szCs w:val="22"/>
        </w:rPr>
        <w:t>DEVERÁ SER ACOMPANHADO O CARREGAMENTO NO TV-2 DO 10524-3 DA SE BAURU</w:t>
      </w:r>
      <w:r w:rsidRPr="00BE2158">
        <w:rPr>
          <w:b/>
          <w:i/>
        </w:rPr>
        <w:t>.</w:t>
      </w:r>
    </w:p>
    <w:p w14:paraId="3F4BA11E" w14:textId="77777777" w:rsidR="00E506AD" w:rsidRPr="00BE2158" w:rsidRDefault="00E506AD" w:rsidP="00E506AD">
      <w:pPr>
        <w:spacing w:before="60" w:after="60"/>
        <w:rPr>
          <w:rFonts w:ascii="Arial" w:hAnsi="Arial"/>
          <w:sz w:val="24"/>
        </w:rPr>
      </w:pPr>
    </w:p>
    <w:p w14:paraId="3F4BA11F" w14:textId="77777777" w:rsidR="00E506AD" w:rsidRPr="00DD0C8A" w:rsidRDefault="00482D74" w:rsidP="00E506AD">
      <w:pPr>
        <w:spacing w:before="60" w:after="60"/>
        <w:rPr>
          <w:rFonts w:ascii="Arial" w:hAnsi="Arial"/>
          <w:color w:val="FF0000"/>
          <w:sz w:val="24"/>
        </w:rPr>
      </w:pPr>
      <w:r>
        <w:rPr>
          <w:rFonts w:ascii="Arial" w:hAnsi="Arial"/>
          <w:color w:val="FF0000"/>
          <w:sz w:val="24"/>
        </w:rPr>
        <w:br w:type="page"/>
      </w:r>
    </w:p>
    <w:p w14:paraId="3F4BA120" w14:textId="77777777" w:rsidR="00E506AD" w:rsidRPr="00BE2158" w:rsidRDefault="00E506AD" w:rsidP="00E506AD">
      <w:pPr>
        <w:spacing w:before="60" w:after="60"/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lastRenderedPageBreak/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A121" w14:textId="77777777" w:rsidR="00E506AD" w:rsidRPr="00BE2158" w:rsidRDefault="00E506AD" w:rsidP="00E506AD">
      <w:pPr>
        <w:rPr>
          <w:rFonts w:ascii="Arial" w:hAnsi="Arial"/>
          <w:sz w:val="24"/>
        </w:rPr>
      </w:pPr>
    </w:p>
    <w:p w14:paraId="3F4BA122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876E17" w:rsidRPr="00D8006E">
        <w:rPr>
          <w:rFonts w:ascii="Arial" w:hAnsi="Arial" w:cs="Arial"/>
          <w:sz w:val="24"/>
          <w:szCs w:val="24"/>
        </w:rPr>
        <w:t xml:space="preserve">-230, </w:t>
      </w:r>
      <w:r w:rsidR="00FA2256" w:rsidRPr="00D8006E">
        <w:rPr>
          <w:rFonts w:ascii="Arial" w:hAnsi="Arial" w:cs="Arial"/>
          <w:sz w:val="24"/>
          <w:szCs w:val="24"/>
        </w:rPr>
        <w:t xml:space="preserve">240, </w:t>
      </w:r>
      <w:r w:rsidR="00876E17" w:rsidRPr="00D8006E">
        <w:rPr>
          <w:rFonts w:ascii="Arial" w:hAnsi="Arial" w:cs="Arial"/>
          <w:sz w:val="24"/>
          <w:szCs w:val="24"/>
        </w:rPr>
        <w:t>234</w:t>
      </w:r>
      <w:r w:rsidR="00D8006E">
        <w:rPr>
          <w:rFonts w:ascii="Arial" w:hAnsi="Arial" w:cs="Arial"/>
          <w:sz w:val="24"/>
          <w:szCs w:val="24"/>
        </w:rPr>
        <w:t xml:space="preserve"> e 242 </w:t>
      </w:r>
    </w:p>
    <w:p w14:paraId="3F4BA123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D8006E">
        <w:rPr>
          <w:rFonts w:ascii="Arial" w:hAnsi="Arial" w:cs="Arial"/>
          <w:sz w:val="24"/>
          <w:szCs w:val="24"/>
        </w:rPr>
        <w:t xml:space="preserve">24-3 </w:t>
      </w:r>
    </w:p>
    <w:p w14:paraId="3F4BA124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-214 </w:t>
      </w:r>
    </w:p>
    <w:p w14:paraId="3F4BA125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-216 </w:t>
      </w:r>
    </w:p>
    <w:p w14:paraId="3F4BA126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-222 </w:t>
      </w:r>
    </w:p>
    <w:p w14:paraId="3F4BA127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-224 </w:t>
      </w:r>
    </w:p>
    <w:p w14:paraId="3F4BA128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E506AD" w:rsidRPr="00D8006E">
        <w:rPr>
          <w:rFonts w:ascii="Arial" w:hAnsi="Arial" w:cs="Arial"/>
          <w:sz w:val="24"/>
          <w:szCs w:val="24"/>
        </w:rPr>
        <w:t>24-3</w:t>
      </w:r>
      <w:r w:rsidR="00D8006E">
        <w:rPr>
          <w:rFonts w:ascii="Arial" w:hAnsi="Arial" w:cs="Arial"/>
          <w:sz w:val="24"/>
          <w:szCs w:val="24"/>
        </w:rPr>
        <w:t xml:space="preserve"> </w:t>
      </w:r>
    </w:p>
    <w:p w14:paraId="3F4BA129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-248 e 246 </w:t>
      </w:r>
    </w:p>
    <w:p w14:paraId="3F4BA12A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D8006E">
        <w:rPr>
          <w:rFonts w:ascii="Arial" w:hAnsi="Arial" w:cs="Arial"/>
          <w:sz w:val="24"/>
          <w:szCs w:val="24"/>
        </w:rPr>
        <w:t xml:space="preserve">-244 e 248 </w:t>
      </w:r>
    </w:p>
    <w:p w14:paraId="3F4BA12B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D8006E">
        <w:rPr>
          <w:rFonts w:ascii="Arial" w:hAnsi="Arial" w:cs="Arial"/>
          <w:sz w:val="24"/>
          <w:szCs w:val="24"/>
        </w:rPr>
        <w:t xml:space="preserve">24-5 e 3 </w:t>
      </w:r>
    </w:p>
    <w:p w14:paraId="3F4BA12C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876E17" w:rsidRPr="00D8006E">
        <w:rPr>
          <w:rFonts w:ascii="Arial" w:hAnsi="Arial" w:cs="Arial"/>
          <w:sz w:val="24"/>
          <w:szCs w:val="24"/>
        </w:rPr>
        <w:t>-210</w:t>
      </w:r>
    </w:p>
    <w:p w14:paraId="3F4BA12D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876E17" w:rsidRPr="00D8006E">
        <w:rPr>
          <w:rFonts w:ascii="Arial" w:hAnsi="Arial" w:cs="Arial"/>
          <w:sz w:val="24"/>
          <w:szCs w:val="24"/>
        </w:rPr>
        <w:t>-212</w:t>
      </w:r>
      <w:r w:rsidR="00D8006E">
        <w:rPr>
          <w:rFonts w:ascii="Arial" w:hAnsi="Arial" w:cs="Arial"/>
          <w:sz w:val="24"/>
          <w:szCs w:val="24"/>
        </w:rPr>
        <w:t xml:space="preserve"> </w:t>
      </w:r>
    </w:p>
    <w:p w14:paraId="3F4BA12E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876E17" w:rsidRPr="00D8006E">
        <w:rPr>
          <w:rFonts w:ascii="Arial" w:hAnsi="Arial" w:cs="Arial"/>
          <w:sz w:val="24"/>
          <w:szCs w:val="24"/>
        </w:rPr>
        <w:t>-188</w:t>
      </w:r>
      <w:r w:rsidR="00D8006E">
        <w:rPr>
          <w:rFonts w:ascii="Arial" w:hAnsi="Arial" w:cs="Arial"/>
          <w:sz w:val="24"/>
          <w:szCs w:val="24"/>
        </w:rPr>
        <w:t xml:space="preserve"> </w:t>
      </w:r>
    </w:p>
    <w:p w14:paraId="3F4BA12F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876E17" w:rsidRPr="00D8006E">
        <w:rPr>
          <w:rFonts w:ascii="Arial" w:hAnsi="Arial" w:cs="Arial"/>
          <w:sz w:val="24"/>
          <w:szCs w:val="24"/>
        </w:rPr>
        <w:t>-190</w:t>
      </w:r>
      <w:r w:rsidR="00D8006E">
        <w:rPr>
          <w:rFonts w:ascii="Arial" w:hAnsi="Arial" w:cs="Arial"/>
          <w:sz w:val="24"/>
          <w:szCs w:val="24"/>
        </w:rPr>
        <w:t xml:space="preserve"> </w:t>
      </w:r>
    </w:p>
    <w:p w14:paraId="3F4BA130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876E17" w:rsidRPr="00D8006E">
        <w:rPr>
          <w:rFonts w:ascii="Arial" w:hAnsi="Arial" w:cs="Arial"/>
          <w:sz w:val="24"/>
          <w:szCs w:val="24"/>
        </w:rPr>
        <w:t>-216</w:t>
      </w:r>
      <w:r w:rsidR="00D8006E">
        <w:rPr>
          <w:rFonts w:ascii="Arial" w:hAnsi="Arial" w:cs="Arial"/>
          <w:sz w:val="24"/>
          <w:szCs w:val="24"/>
        </w:rPr>
        <w:t xml:space="preserve"> </w:t>
      </w:r>
    </w:p>
    <w:p w14:paraId="3F4BA131" w14:textId="77777777" w:rsidR="00E506AD" w:rsidRP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  <w:sectPr w:rsidR="00E506AD" w:rsidRPr="00D8006E" w:rsidSect="00C302FD">
          <w:headerReference w:type="even" r:id="rId194"/>
          <w:headerReference w:type="default" r:id="rId195"/>
          <w:headerReference w:type="first" r:id="rId196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 w:cs="Arial"/>
          <w:sz w:val="24"/>
          <w:szCs w:val="24"/>
        </w:rPr>
        <w:t>BAU: ABRIR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876E17" w:rsidRPr="00D8006E">
        <w:rPr>
          <w:rFonts w:ascii="Arial" w:hAnsi="Arial" w:cs="Arial"/>
          <w:sz w:val="24"/>
          <w:szCs w:val="24"/>
        </w:rPr>
        <w:t>-214</w:t>
      </w:r>
    </w:p>
    <w:p w14:paraId="3F4BA132" w14:textId="77777777" w:rsidR="000D6B46" w:rsidRPr="00BE2158" w:rsidRDefault="000D6B46" w:rsidP="00A85CD8">
      <w:pPr>
        <w:pStyle w:val="Ttulo2"/>
        <w:ind w:firstLine="360"/>
      </w:pPr>
      <w:bookmarkStart w:id="169" w:name="_Toc513533816"/>
      <w:bookmarkStart w:id="170" w:name="_Toc136595556"/>
      <w:r w:rsidRPr="00BE2158">
        <w:lastRenderedPageBreak/>
        <w:t>5.2</w:t>
      </w:r>
      <w:r w:rsidR="00EB031E">
        <w:t>6</w:t>
      </w:r>
      <w:r w:rsidR="00922900">
        <w:t>.</w:t>
      </w:r>
      <w:r w:rsidRPr="00BE2158">
        <w:tab/>
      </w:r>
      <w:r w:rsidRPr="00BE2158">
        <w:rPr>
          <w:rFonts w:cs="Arial"/>
          <w:szCs w:val="24"/>
        </w:rPr>
        <w:t xml:space="preserve">LIBERAÇÃO DO SEGMENTO BR-2D + TV-2 DO 10524-3 </w:t>
      </w:r>
      <w:r w:rsidRPr="00BE2158">
        <w:t xml:space="preserve">– </w:t>
      </w:r>
      <w:r w:rsidR="00224A85" w:rsidRPr="00BE2158">
        <w:t>2</w:t>
      </w:r>
      <w:r w:rsidR="00FC227A">
        <w:t>6</w:t>
      </w:r>
      <w:r w:rsidRPr="00BE2158">
        <w:rPr>
          <w:vertAlign w:val="superscript"/>
        </w:rPr>
        <w:t xml:space="preserve">a </w:t>
      </w:r>
      <w:r w:rsidRPr="00BE2158">
        <w:t>MODALIDADE</w:t>
      </w:r>
      <w:bookmarkEnd w:id="169"/>
      <w:bookmarkEnd w:id="170"/>
    </w:p>
    <w:p w14:paraId="3F4BA133" w14:textId="77777777" w:rsidR="000D6B46" w:rsidRDefault="000D6B46" w:rsidP="000D6B46">
      <w:pPr>
        <w:jc w:val="center"/>
        <w:rPr>
          <w:rFonts w:ascii="Arial" w:hAnsi="Arial"/>
          <w:b/>
          <w:sz w:val="24"/>
        </w:rPr>
      </w:pPr>
    </w:p>
    <w:p w14:paraId="3F4BA134" w14:textId="77777777" w:rsidR="000D6B46" w:rsidRDefault="000D6B46" w:rsidP="000D6B46">
      <w:pPr>
        <w:jc w:val="center"/>
        <w:rPr>
          <w:rFonts w:ascii="Arial" w:hAnsi="Arial"/>
          <w:b/>
          <w:sz w:val="24"/>
        </w:rPr>
      </w:pPr>
    </w:p>
    <w:p w14:paraId="3F4BA135" w14:textId="77777777" w:rsidR="000D6B46" w:rsidRDefault="005E54E1" w:rsidP="000D6B46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A5" wp14:editId="3F4BA6A6">
            <wp:extent cx="9361170" cy="4449445"/>
            <wp:effectExtent l="0" t="0" r="0" b="8255"/>
            <wp:docPr id="261" name="Image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 mod BR-2D+TV-2 do 24-3.bmp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136" w14:textId="77777777" w:rsidR="000D6B46" w:rsidRDefault="000D6B46" w:rsidP="000D6B46">
      <w:pPr>
        <w:rPr>
          <w:rFonts w:ascii="Arial" w:hAnsi="Arial"/>
          <w:b/>
          <w:sz w:val="24"/>
        </w:rPr>
        <w:sectPr w:rsidR="000D6B46" w:rsidSect="00C302FD">
          <w:headerReference w:type="even" r:id="rId198"/>
          <w:headerReference w:type="default" r:id="rId199"/>
          <w:headerReference w:type="first" r:id="rId200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37" w14:textId="77777777" w:rsidR="000D6B46" w:rsidRDefault="000D6B46" w:rsidP="00A85CD8">
      <w:pPr>
        <w:pStyle w:val="Ttulo2"/>
        <w:ind w:firstLine="720"/>
        <w:rPr>
          <w:rFonts w:cs="Arial"/>
          <w:szCs w:val="24"/>
        </w:rPr>
      </w:pPr>
      <w:bookmarkStart w:id="171" w:name="_Toc513533817"/>
      <w:bookmarkStart w:id="172" w:name="_Toc513555645"/>
      <w:bookmarkStart w:id="173" w:name="_Toc136595557"/>
      <w:r w:rsidRPr="00BE2158">
        <w:lastRenderedPageBreak/>
        <w:t>5.2</w:t>
      </w:r>
      <w:r w:rsidR="00EB031E">
        <w:t>6</w:t>
      </w:r>
      <w:r w:rsidRPr="00BE2158">
        <w:t>.1.</w:t>
      </w:r>
      <w:r w:rsidRPr="00BE2158">
        <w:tab/>
      </w:r>
      <w:r w:rsidRPr="00BF5CF9">
        <w:t xml:space="preserve">LIBERAÇÃO DO SEGMENTO </w:t>
      </w:r>
      <w:r w:rsidRPr="00BF5CF9">
        <w:rPr>
          <w:rFonts w:cs="Arial"/>
          <w:szCs w:val="24"/>
        </w:rPr>
        <w:t>BR-2D + TV-2 DO 10524-3</w:t>
      </w:r>
      <w:bookmarkEnd w:id="171"/>
      <w:bookmarkEnd w:id="172"/>
      <w:bookmarkEnd w:id="173"/>
    </w:p>
    <w:p w14:paraId="3F4BA138" w14:textId="68B1606A" w:rsidR="00D35BFE" w:rsidRDefault="00A85CD8" w:rsidP="00D35BFE">
      <w:r>
        <w:tab/>
      </w:r>
    </w:p>
    <w:p w14:paraId="3F4BA139" w14:textId="77777777" w:rsidR="00D35BFE" w:rsidRPr="00D35BFE" w:rsidRDefault="00D35BFE" w:rsidP="00D35BFE"/>
    <w:p w14:paraId="3F4BA13A" w14:textId="77777777" w:rsidR="000D6B46" w:rsidRPr="00BE2158" w:rsidRDefault="000D6B46" w:rsidP="000D6B46">
      <w:pPr>
        <w:numPr>
          <w:ilvl w:val="0"/>
          <w:numId w:val="1"/>
        </w:numPr>
        <w:rPr>
          <w:rFonts w:ascii="Arial" w:hAnsi="Arial"/>
          <w:sz w:val="24"/>
        </w:rPr>
      </w:pPr>
      <w:r w:rsidRPr="00BE2158">
        <w:rPr>
          <w:rFonts w:ascii="Arial" w:hAnsi="Arial"/>
          <w:sz w:val="24"/>
        </w:rPr>
        <w:t>2</w:t>
      </w:r>
      <w:r w:rsidR="00FC227A">
        <w:rPr>
          <w:rFonts w:ascii="Arial" w:hAnsi="Arial"/>
          <w:sz w:val="24"/>
        </w:rPr>
        <w:t>6</w:t>
      </w:r>
      <w:r w:rsidRPr="00BE2158">
        <w:rPr>
          <w:rFonts w:ascii="Arial" w:hAnsi="Arial"/>
          <w:sz w:val="24"/>
          <w:vertAlign w:val="superscript"/>
        </w:rPr>
        <w:t>a</w:t>
      </w:r>
      <w:r w:rsidRPr="00BE2158">
        <w:rPr>
          <w:rFonts w:ascii="Arial" w:hAnsi="Arial"/>
          <w:sz w:val="24"/>
        </w:rPr>
        <w:t xml:space="preserve">           MODALIDADE ALTERNATIVA</w:t>
      </w:r>
    </w:p>
    <w:p w14:paraId="3F4BA13B" w14:textId="77777777" w:rsidR="000D6B46" w:rsidRPr="00BE2158" w:rsidRDefault="000D6B46" w:rsidP="000D6B46">
      <w:pPr>
        <w:rPr>
          <w:rFonts w:ascii="Arial" w:hAnsi="Arial"/>
          <w:sz w:val="24"/>
        </w:rPr>
      </w:pPr>
    </w:p>
    <w:p w14:paraId="3F4BA13C" w14:textId="77777777" w:rsidR="000D6B46" w:rsidRPr="00BE2158" w:rsidRDefault="000D6B46" w:rsidP="000D6B46">
      <w:pPr>
        <w:jc w:val="center"/>
        <w:rPr>
          <w:rFonts w:ascii="Arial" w:hAnsi="Arial"/>
          <w:sz w:val="24"/>
        </w:rPr>
      </w:pPr>
    </w:p>
    <w:p w14:paraId="3F4BA13D" w14:textId="77777777" w:rsidR="000D6B46" w:rsidRPr="00BE2158" w:rsidRDefault="000D6B46" w:rsidP="000D6B46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A13E" w14:textId="77777777" w:rsidR="000D6B46" w:rsidRPr="00BE2158" w:rsidRDefault="000D6B46" w:rsidP="000D6B46">
      <w:pPr>
        <w:rPr>
          <w:rFonts w:ascii="Arial" w:hAnsi="Arial"/>
          <w:sz w:val="24"/>
        </w:rPr>
      </w:pPr>
    </w:p>
    <w:p w14:paraId="3F4BA13F" w14:textId="7E727123" w:rsidR="0066700A" w:rsidRPr="001870F1" w:rsidRDefault="00687FB5" w:rsidP="00F542BF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66700A" w:rsidRPr="001870F1">
        <w:rPr>
          <w:rFonts w:ascii="Arial" w:hAnsi="Arial"/>
          <w:sz w:val="24"/>
        </w:rPr>
        <w:t>-</w:t>
      </w:r>
      <w:r w:rsidR="00FB0CC7" w:rsidRPr="001870F1">
        <w:rPr>
          <w:rFonts w:ascii="Arial" w:hAnsi="Arial"/>
          <w:sz w:val="24"/>
        </w:rPr>
        <w:t>21</w:t>
      </w:r>
      <w:r w:rsidR="00BF5CF9" w:rsidRPr="001870F1">
        <w:rPr>
          <w:rFonts w:ascii="Arial" w:hAnsi="Arial"/>
          <w:sz w:val="24"/>
        </w:rPr>
        <w:t>2</w:t>
      </w:r>
    </w:p>
    <w:p w14:paraId="3F4BA140" w14:textId="38BCBA05" w:rsidR="0066700A" w:rsidRPr="001870F1" w:rsidRDefault="00687FB5" w:rsidP="00F542BF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F27AC9" w:rsidRPr="001870F1">
        <w:rPr>
          <w:rFonts w:ascii="Arial" w:hAnsi="Arial"/>
          <w:sz w:val="24"/>
        </w:rPr>
        <w:t xml:space="preserve"> 10529</w:t>
      </w:r>
      <w:r w:rsidR="0066700A" w:rsidRPr="001870F1">
        <w:rPr>
          <w:rFonts w:ascii="Arial" w:hAnsi="Arial"/>
          <w:sz w:val="24"/>
        </w:rPr>
        <w:t>-</w:t>
      </w:r>
      <w:r w:rsidR="00FB0CC7" w:rsidRPr="001870F1">
        <w:rPr>
          <w:rFonts w:ascii="Arial" w:hAnsi="Arial"/>
          <w:sz w:val="24"/>
        </w:rPr>
        <w:t>21</w:t>
      </w:r>
      <w:r w:rsidR="00BF5CF9" w:rsidRPr="001870F1">
        <w:rPr>
          <w:rFonts w:ascii="Arial" w:hAnsi="Arial"/>
          <w:sz w:val="24"/>
        </w:rPr>
        <w:t>0</w:t>
      </w:r>
    </w:p>
    <w:p w14:paraId="3F4BA141" w14:textId="77777777" w:rsidR="0066700A" w:rsidRPr="00D8006E" w:rsidRDefault="00687FB5" w:rsidP="00F542BF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</w:t>
      </w:r>
      <w:r w:rsidR="00FB0CC7">
        <w:rPr>
          <w:rFonts w:ascii="Arial" w:hAnsi="Arial"/>
          <w:sz w:val="24"/>
        </w:rPr>
        <w:t>190</w:t>
      </w:r>
    </w:p>
    <w:p w14:paraId="3F4BA142" w14:textId="77777777" w:rsidR="0066700A" w:rsidRPr="00D8006E" w:rsidRDefault="00687FB5" w:rsidP="00F542BF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</w:t>
      </w:r>
      <w:r w:rsidR="00FB0CC7">
        <w:rPr>
          <w:rFonts w:ascii="Arial" w:hAnsi="Arial"/>
          <w:sz w:val="24"/>
        </w:rPr>
        <w:t>188</w:t>
      </w:r>
    </w:p>
    <w:p w14:paraId="3F4BA143" w14:textId="77777777" w:rsidR="0066700A" w:rsidRPr="00D8006E" w:rsidRDefault="00687FB5" w:rsidP="00F542BF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-214</w:t>
      </w:r>
    </w:p>
    <w:p w14:paraId="3F4BA144" w14:textId="77777777" w:rsidR="0066700A" w:rsidRPr="00D8006E" w:rsidRDefault="00687FB5" w:rsidP="00F542BF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-216</w:t>
      </w:r>
    </w:p>
    <w:p w14:paraId="3F4BA145" w14:textId="77777777" w:rsidR="0066700A" w:rsidRPr="00D8006E" w:rsidRDefault="00687FB5" w:rsidP="00F542BF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D8006E">
        <w:rPr>
          <w:rFonts w:ascii="Arial" w:hAnsi="Arial"/>
          <w:sz w:val="24"/>
        </w:rPr>
        <w:t xml:space="preserve"> 105</w:t>
      </w:r>
      <w:r w:rsidR="0066700A" w:rsidRPr="00D8006E">
        <w:rPr>
          <w:rFonts w:ascii="Arial" w:hAnsi="Arial"/>
          <w:sz w:val="24"/>
        </w:rPr>
        <w:t>24-3 e 5</w:t>
      </w:r>
    </w:p>
    <w:p w14:paraId="3F4BA146" w14:textId="77777777" w:rsidR="0066700A" w:rsidRPr="00D8006E" w:rsidRDefault="00687FB5" w:rsidP="00F542BF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5D50E2" w:rsidRPr="00D8006E">
        <w:rPr>
          <w:rFonts w:ascii="Arial" w:hAnsi="Arial"/>
          <w:sz w:val="24"/>
        </w:rPr>
        <w:t xml:space="preserve">-248, </w:t>
      </w:r>
      <w:r w:rsidR="00FC227A" w:rsidRPr="00D8006E">
        <w:rPr>
          <w:rFonts w:ascii="Arial" w:hAnsi="Arial"/>
          <w:sz w:val="24"/>
        </w:rPr>
        <w:t xml:space="preserve">236, </w:t>
      </w:r>
      <w:r w:rsidR="005D50E2" w:rsidRPr="00D8006E">
        <w:rPr>
          <w:rFonts w:ascii="Arial" w:hAnsi="Arial"/>
          <w:sz w:val="24"/>
        </w:rPr>
        <w:t>244 e 230</w:t>
      </w:r>
    </w:p>
    <w:p w14:paraId="3F4BA147" w14:textId="77777777" w:rsidR="00FC227A" w:rsidRDefault="00FC227A" w:rsidP="000D6B46">
      <w:pPr>
        <w:pStyle w:val="Corpodetexto2"/>
        <w:spacing w:before="60" w:after="60"/>
        <w:ind w:left="709" w:hanging="709"/>
        <w:rPr>
          <w:b/>
          <w:i/>
        </w:rPr>
      </w:pPr>
    </w:p>
    <w:p w14:paraId="3F4BA148" w14:textId="77777777" w:rsidR="000D6B46" w:rsidRPr="00BE2158" w:rsidRDefault="000D6B46" w:rsidP="000D6B46">
      <w:pPr>
        <w:pStyle w:val="Corpodetexto2"/>
        <w:spacing w:before="60" w:after="60"/>
        <w:ind w:left="709" w:hanging="709"/>
        <w:rPr>
          <w:b/>
          <w:i/>
        </w:rPr>
      </w:pPr>
      <w:r w:rsidRPr="00BE2158">
        <w:rPr>
          <w:b/>
          <w:i/>
        </w:rPr>
        <w:t>O</w:t>
      </w:r>
      <w:r w:rsidR="006D5388">
        <w:rPr>
          <w:b/>
          <w:i/>
        </w:rPr>
        <w:t>bs</w:t>
      </w:r>
      <w:r w:rsidRPr="00BE2158">
        <w:rPr>
          <w:b/>
          <w:i/>
        </w:rPr>
        <w:t>.:</w:t>
      </w:r>
      <w:r w:rsidRPr="00BE2158">
        <w:rPr>
          <w:b/>
          <w:i/>
        </w:rPr>
        <w:tab/>
      </w:r>
      <w:r w:rsidR="00166D6F" w:rsidRPr="00166D6F">
        <w:rPr>
          <w:b/>
          <w:i/>
          <w:sz w:val="22"/>
          <w:szCs w:val="22"/>
        </w:rPr>
        <w:t>DEVERÁ SER ACOMPANHADO O CARREGAMENTO NO TV-1 DO 10524-3 DA SE BAURU</w:t>
      </w:r>
      <w:r w:rsidRPr="00BE2158">
        <w:rPr>
          <w:b/>
          <w:i/>
        </w:rPr>
        <w:t>.</w:t>
      </w:r>
    </w:p>
    <w:p w14:paraId="3F4BA149" w14:textId="77777777" w:rsidR="000D6B46" w:rsidRDefault="000D6B46" w:rsidP="000D6B46">
      <w:pPr>
        <w:spacing w:before="60" w:after="60"/>
        <w:rPr>
          <w:rFonts w:ascii="Arial" w:hAnsi="Arial"/>
          <w:sz w:val="24"/>
        </w:rPr>
      </w:pPr>
    </w:p>
    <w:p w14:paraId="3F4BA14A" w14:textId="77777777" w:rsidR="006D5388" w:rsidRPr="00BE2158" w:rsidRDefault="006D5388" w:rsidP="000D6B46">
      <w:pPr>
        <w:spacing w:before="60" w:after="60"/>
        <w:rPr>
          <w:rFonts w:ascii="Arial" w:hAnsi="Arial"/>
          <w:sz w:val="24"/>
        </w:rPr>
      </w:pPr>
    </w:p>
    <w:p w14:paraId="3F4BA14B" w14:textId="77777777" w:rsidR="000D6B46" w:rsidRPr="00BE2158" w:rsidRDefault="000D6B46" w:rsidP="000D6B46">
      <w:pPr>
        <w:spacing w:before="60" w:after="60"/>
        <w:rPr>
          <w:rFonts w:ascii="Arial" w:hAnsi="Arial"/>
          <w:sz w:val="24"/>
        </w:rPr>
      </w:pPr>
    </w:p>
    <w:p w14:paraId="3F4BA14C" w14:textId="77777777" w:rsidR="000D6B46" w:rsidRPr="00BE2158" w:rsidRDefault="000D6B46" w:rsidP="000D6B46">
      <w:pPr>
        <w:spacing w:before="60" w:after="60"/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A14D" w14:textId="77777777" w:rsidR="000D6B46" w:rsidRPr="00BE2158" w:rsidRDefault="000D6B46" w:rsidP="000D6B46">
      <w:pPr>
        <w:rPr>
          <w:rFonts w:ascii="Arial" w:hAnsi="Arial"/>
          <w:sz w:val="24"/>
        </w:rPr>
      </w:pPr>
    </w:p>
    <w:p w14:paraId="3F4BA14E" w14:textId="77777777" w:rsidR="0066700A" w:rsidRPr="00D8006E" w:rsidRDefault="00687FB5" w:rsidP="00A169A4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5D50E2" w:rsidRPr="00D8006E">
        <w:rPr>
          <w:rFonts w:ascii="Arial" w:hAnsi="Arial"/>
          <w:sz w:val="24"/>
        </w:rPr>
        <w:t>-230, 244</w:t>
      </w:r>
      <w:r w:rsidR="00D35BFE" w:rsidRPr="00D8006E">
        <w:rPr>
          <w:rFonts w:ascii="Arial" w:hAnsi="Arial"/>
          <w:sz w:val="24"/>
        </w:rPr>
        <w:t>, 236</w:t>
      </w:r>
      <w:r w:rsidR="005D50E2" w:rsidRPr="00D8006E">
        <w:rPr>
          <w:rFonts w:ascii="Arial" w:hAnsi="Arial"/>
          <w:sz w:val="24"/>
        </w:rPr>
        <w:t xml:space="preserve"> e 248</w:t>
      </w:r>
    </w:p>
    <w:p w14:paraId="3F4BA14F" w14:textId="77777777" w:rsidR="0066700A" w:rsidRPr="00D8006E" w:rsidRDefault="00687FB5" w:rsidP="00A169A4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D8006E">
        <w:rPr>
          <w:rFonts w:ascii="Arial" w:hAnsi="Arial"/>
          <w:sz w:val="24"/>
        </w:rPr>
        <w:t xml:space="preserve"> 105</w:t>
      </w:r>
      <w:r w:rsidR="0066700A" w:rsidRPr="00D8006E">
        <w:rPr>
          <w:rFonts w:ascii="Arial" w:hAnsi="Arial"/>
          <w:sz w:val="24"/>
        </w:rPr>
        <w:t>24-5 e 3</w:t>
      </w:r>
    </w:p>
    <w:p w14:paraId="3F4BA150" w14:textId="77777777" w:rsidR="0066700A" w:rsidRPr="00D8006E" w:rsidRDefault="00687FB5" w:rsidP="00A169A4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-216</w:t>
      </w:r>
    </w:p>
    <w:p w14:paraId="3F4BA151" w14:textId="77777777" w:rsidR="0066700A" w:rsidRPr="00D8006E" w:rsidRDefault="00687FB5" w:rsidP="00A169A4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-214</w:t>
      </w:r>
    </w:p>
    <w:p w14:paraId="3F4BA152" w14:textId="77777777" w:rsidR="0066700A" w:rsidRPr="00D8006E" w:rsidRDefault="00687FB5" w:rsidP="00A169A4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</w:t>
      </w:r>
      <w:r w:rsidR="00FB0CC7">
        <w:rPr>
          <w:rFonts w:ascii="Arial" w:hAnsi="Arial"/>
          <w:sz w:val="24"/>
        </w:rPr>
        <w:t>188</w:t>
      </w:r>
    </w:p>
    <w:p w14:paraId="3F4BA153" w14:textId="77777777" w:rsidR="0066700A" w:rsidRPr="00D8006E" w:rsidRDefault="00687FB5" w:rsidP="00A169A4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</w:t>
      </w:r>
      <w:r w:rsidR="00FB0CC7">
        <w:rPr>
          <w:rFonts w:ascii="Arial" w:hAnsi="Arial"/>
          <w:sz w:val="24"/>
        </w:rPr>
        <w:t>190</w:t>
      </w:r>
    </w:p>
    <w:p w14:paraId="3F4BA154" w14:textId="1AD6C302" w:rsidR="0066700A" w:rsidRPr="00D8006E" w:rsidRDefault="00687FB5" w:rsidP="00A169A4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</w:t>
      </w:r>
      <w:r w:rsidR="00FB0CC7">
        <w:rPr>
          <w:rFonts w:ascii="Arial" w:hAnsi="Arial"/>
          <w:sz w:val="24"/>
        </w:rPr>
        <w:t>21</w:t>
      </w:r>
      <w:r w:rsidR="00BF5CF9">
        <w:rPr>
          <w:rFonts w:ascii="Arial" w:hAnsi="Arial"/>
          <w:sz w:val="24"/>
        </w:rPr>
        <w:t>0</w:t>
      </w:r>
    </w:p>
    <w:p w14:paraId="3F4BA155" w14:textId="7CA57D91" w:rsidR="0066700A" w:rsidRPr="00D8006E" w:rsidRDefault="00687FB5" w:rsidP="00A169A4">
      <w:pPr>
        <w:pStyle w:val="PargrafodaLista"/>
        <w:numPr>
          <w:ilvl w:val="0"/>
          <w:numId w:val="65"/>
        </w:num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66700A" w:rsidRPr="00D8006E">
        <w:rPr>
          <w:rFonts w:ascii="Arial" w:hAnsi="Arial"/>
          <w:sz w:val="24"/>
        </w:rPr>
        <w:t>-</w:t>
      </w:r>
      <w:r w:rsidR="00FB0CC7">
        <w:rPr>
          <w:rFonts w:ascii="Arial" w:hAnsi="Arial"/>
          <w:sz w:val="24"/>
        </w:rPr>
        <w:t>21</w:t>
      </w:r>
      <w:r w:rsidR="00BF5CF9">
        <w:rPr>
          <w:rFonts w:ascii="Arial" w:hAnsi="Arial"/>
          <w:sz w:val="24"/>
        </w:rPr>
        <w:t>2</w:t>
      </w:r>
    </w:p>
    <w:p w14:paraId="3F4BA156" w14:textId="77777777" w:rsidR="0066700A" w:rsidRPr="00BE2158" w:rsidRDefault="0066700A" w:rsidP="0066700A">
      <w:pPr>
        <w:rPr>
          <w:rFonts w:ascii="Arial" w:hAnsi="Arial"/>
          <w:b/>
          <w:sz w:val="24"/>
        </w:rPr>
        <w:sectPr w:rsidR="0066700A" w:rsidRPr="00BE2158" w:rsidSect="00C302FD">
          <w:headerReference w:type="even" r:id="rId201"/>
          <w:headerReference w:type="default" r:id="rId202"/>
          <w:headerReference w:type="first" r:id="rId203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57" w14:textId="77777777" w:rsidR="003D7D55" w:rsidRPr="00BE2158" w:rsidRDefault="003D7D55" w:rsidP="00A85CD8">
      <w:pPr>
        <w:pStyle w:val="Ttulo2"/>
        <w:ind w:firstLine="360"/>
      </w:pPr>
      <w:bookmarkStart w:id="174" w:name="_Toc513533818"/>
      <w:bookmarkStart w:id="175" w:name="_Toc136595558"/>
      <w:r w:rsidRPr="00BE2158">
        <w:lastRenderedPageBreak/>
        <w:t>5.2</w:t>
      </w:r>
      <w:r w:rsidR="00EB031E">
        <w:t>7</w:t>
      </w:r>
      <w:r w:rsidR="00922900">
        <w:t>.</w:t>
      </w:r>
      <w:r w:rsidRPr="00BE2158">
        <w:tab/>
      </w:r>
      <w:r w:rsidRPr="00BE2158">
        <w:rPr>
          <w:rFonts w:cs="Arial"/>
          <w:szCs w:val="24"/>
        </w:rPr>
        <w:t xml:space="preserve">LIBERAÇÃO DO SEGMENTO BR-3D + TV-2 DO 10524-3 </w:t>
      </w:r>
      <w:r w:rsidRPr="00BE2158">
        <w:t xml:space="preserve">– </w:t>
      </w:r>
      <w:r w:rsidR="00224A85" w:rsidRPr="00BE2158">
        <w:t>2</w:t>
      </w:r>
      <w:r w:rsidR="00AC6654">
        <w:t>7</w:t>
      </w:r>
      <w:r w:rsidRPr="00BE2158">
        <w:rPr>
          <w:vertAlign w:val="superscript"/>
        </w:rPr>
        <w:t xml:space="preserve">a </w:t>
      </w:r>
      <w:r w:rsidRPr="00BE2158">
        <w:t>MODALIDADE</w:t>
      </w:r>
      <w:bookmarkEnd w:id="174"/>
      <w:bookmarkEnd w:id="175"/>
    </w:p>
    <w:p w14:paraId="3F4BA158" w14:textId="77777777" w:rsidR="003D7D55" w:rsidRDefault="003D7D55" w:rsidP="003D7D55">
      <w:pPr>
        <w:jc w:val="center"/>
        <w:rPr>
          <w:rFonts w:ascii="Arial" w:hAnsi="Arial"/>
          <w:b/>
          <w:sz w:val="24"/>
        </w:rPr>
      </w:pPr>
    </w:p>
    <w:p w14:paraId="3F4BA159" w14:textId="77777777" w:rsidR="003D7D55" w:rsidRDefault="003D7D55" w:rsidP="003D7D55">
      <w:pPr>
        <w:jc w:val="center"/>
        <w:rPr>
          <w:rFonts w:ascii="Arial" w:hAnsi="Arial"/>
          <w:b/>
          <w:sz w:val="24"/>
        </w:rPr>
      </w:pPr>
    </w:p>
    <w:p w14:paraId="3F4BA15A" w14:textId="77777777" w:rsidR="003D7D55" w:rsidRDefault="003D7D55" w:rsidP="003D7D55">
      <w:pPr>
        <w:jc w:val="center"/>
        <w:rPr>
          <w:rFonts w:ascii="Arial" w:hAnsi="Arial"/>
          <w:b/>
          <w:noProof/>
          <w:sz w:val="24"/>
        </w:rPr>
      </w:pPr>
    </w:p>
    <w:p w14:paraId="3F4BA15B" w14:textId="77777777" w:rsidR="001E03D7" w:rsidRDefault="005E54E1" w:rsidP="003D7D55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A7" wp14:editId="3F4BA6A8">
            <wp:extent cx="9361170" cy="4457700"/>
            <wp:effectExtent l="0" t="0" r="0" b="0"/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 mod BR-3D+TV-2 do 24-3.bmp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15C" w14:textId="77777777" w:rsidR="003D7D55" w:rsidRDefault="003D7D55" w:rsidP="003D7D55">
      <w:pPr>
        <w:rPr>
          <w:rFonts w:ascii="Arial" w:hAnsi="Arial"/>
          <w:b/>
          <w:sz w:val="24"/>
        </w:rPr>
        <w:sectPr w:rsidR="003D7D55" w:rsidSect="00C302FD">
          <w:headerReference w:type="even" r:id="rId205"/>
          <w:headerReference w:type="default" r:id="rId206"/>
          <w:headerReference w:type="first" r:id="rId207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5D" w14:textId="77777777" w:rsidR="003D7D55" w:rsidRPr="00F2617F" w:rsidRDefault="003D7D55" w:rsidP="00A85CD8">
      <w:pPr>
        <w:pStyle w:val="Ttulo2"/>
        <w:ind w:firstLine="720"/>
      </w:pPr>
      <w:bookmarkStart w:id="176" w:name="_Toc513533819"/>
      <w:bookmarkStart w:id="177" w:name="_Toc513555647"/>
      <w:bookmarkStart w:id="178" w:name="_Toc136595559"/>
      <w:r w:rsidRPr="00F2617F">
        <w:lastRenderedPageBreak/>
        <w:t>5.2</w:t>
      </w:r>
      <w:r w:rsidR="00EB031E">
        <w:t>7</w:t>
      </w:r>
      <w:r w:rsidR="00F2617F" w:rsidRPr="00F2617F">
        <w:t>.1</w:t>
      </w:r>
      <w:r w:rsidR="00922900">
        <w:t xml:space="preserve">.  </w:t>
      </w:r>
      <w:r w:rsidRPr="00F2617F">
        <w:t>LIBERAÇÃO DO SEGMENTO BR-</w:t>
      </w:r>
      <w:r w:rsidR="00AE1872" w:rsidRPr="00F2617F">
        <w:t>3</w:t>
      </w:r>
      <w:r w:rsidRPr="00F2617F">
        <w:t>D + TV-2 DO 10524-3</w:t>
      </w:r>
      <w:bookmarkEnd w:id="176"/>
      <w:bookmarkEnd w:id="177"/>
      <w:bookmarkEnd w:id="178"/>
    </w:p>
    <w:p w14:paraId="3F4BA15E" w14:textId="77CCA376" w:rsidR="004542C8" w:rsidRPr="004542C8" w:rsidRDefault="00A85CD8" w:rsidP="004542C8">
      <w:r>
        <w:tab/>
      </w:r>
    </w:p>
    <w:p w14:paraId="3F4BA15F" w14:textId="77777777" w:rsidR="005E7043" w:rsidRPr="005E7043" w:rsidRDefault="005E7043" w:rsidP="005E7043"/>
    <w:p w14:paraId="3F4BA160" w14:textId="77777777" w:rsidR="003D7D55" w:rsidRPr="00BE2158" w:rsidRDefault="003D7D55" w:rsidP="003D7D55">
      <w:pPr>
        <w:numPr>
          <w:ilvl w:val="0"/>
          <w:numId w:val="1"/>
        </w:numPr>
        <w:rPr>
          <w:rFonts w:ascii="Arial" w:hAnsi="Arial"/>
          <w:sz w:val="24"/>
        </w:rPr>
      </w:pPr>
      <w:r w:rsidRPr="00BE2158">
        <w:rPr>
          <w:rFonts w:ascii="Arial" w:hAnsi="Arial"/>
          <w:sz w:val="24"/>
        </w:rPr>
        <w:t>2</w:t>
      </w:r>
      <w:r w:rsidR="00AC6654">
        <w:rPr>
          <w:rFonts w:ascii="Arial" w:hAnsi="Arial"/>
          <w:sz w:val="24"/>
        </w:rPr>
        <w:t>7</w:t>
      </w:r>
      <w:r w:rsidRPr="00BE2158">
        <w:rPr>
          <w:rFonts w:ascii="Arial" w:hAnsi="Arial"/>
          <w:sz w:val="24"/>
          <w:vertAlign w:val="superscript"/>
        </w:rPr>
        <w:t>a</w:t>
      </w:r>
      <w:r w:rsidRPr="00BE2158">
        <w:rPr>
          <w:rFonts w:ascii="Arial" w:hAnsi="Arial"/>
          <w:sz w:val="24"/>
        </w:rPr>
        <w:t xml:space="preserve">           MODALIDADE ALTERNATIVA</w:t>
      </w:r>
    </w:p>
    <w:p w14:paraId="3F4BA161" w14:textId="77777777" w:rsidR="003D7D55" w:rsidRPr="00BE2158" w:rsidRDefault="003D7D55" w:rsidP="003D7D55">
      <w:pPr>
        <w:rPr>
          <w:rFonts w:ascii="Arial" w:hAnsi="Arial"/>
          <w:sz w:val="24"/>
        </w:rPr>
      </w:pPr>
    </w:p>
    <w:p w14:paraId="3F4BA162" w14:textId="77777777" w:rsidR="003D7D55" w:rsidRPr="00BE2158" w:rsidRDefault="003D7D55" w:rsidP="003D7D55">
      <w:pPr>
        <w:jc w:val="center"/>
        <w:rPr>
          <w:rFonts w:ascii="Arial" w:hAnsi="Arial"/>
          <w:sz w:val="24"/>
        </w:rPr>
      </w:pPr>
    </w:p>
    <w:p w14:paraId="3F4BA163" w14:textId="77777777" w:rsidR="003D7D55" w:rsidRPr="00BE2158" w:rsidRDefault="003D7D55" w:rsidP="003D7D55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A164" w14:textId="77777777" w:rsidR="003D7D55" w:rsidRPr="00BE2158" w:rsidRDefault="003D7D55" w:rsidP="003D7D55">
      <w:pPr>
        <w:rPr>
          <w:rFonts w:ascii="Arial" w:hAnsi="Arial"/>
          <w:sz w:val="24"/>
        </w:rPr>
      </w:pPr>
    </w:p>
    <w:p w14:paraId="3F4BA165" w14:textId="77777777" w:rsidR="00F82FC5" w:rsidRDefault="00687FB5" w:rsidP="00F82FC5">
      <w:pPr>
        <w:pStyle w:val="PargrafodaLista"/>
        <w:numPr>
          <w:ilvl w:val="0"/>
          <w:numId w:val="1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F82FC5">
        <w:rPr>
          <w:rFonts w:ascii="Arial" w:hAnsi="Arial" w:cs="Arial"/>
          <w:sz w:val="24"/>
          <w:szCs w:val="24"/>
        </w:rPr>
        <w:t xml:space="preserve"> 10529</w:t>
      </w:r>
      <w:r w:rsidR="00AE1872" w:rsidRPr="00F82FC5">
        <w:rPr>
          <w:rFonts w:ascii="Arial" w:hAnsi="Arial" w:cs="Arial"/>
          <w:sz w:val="24"/>
          <w:szCs w:val="24"/>
        </w:rPr>
        <w:t>-2</w:t>
      </w:r>
      <w:r w:rsidR="004542C8" w:rsidRPr="00F82FC5">
        <w:rPr>
          <w:rFonts w:ascii="Arial" w:hAnsi="Arial" w:cs="Arial"/>
          <w:sz w:val="24"/>
          <w:szCs w:val="24"/>
        </w:rPr>
        <w:t>1</w:t>
      </w:r>
      <w:r w:rsidR="00AE1872" w:rsidRPr="00F82FC5">
        <w:rPr>
          <w:rFonts w:ascii="Arial" w:hAnsi="Arial" w:cs="Arial"/>
          <w:sz w:val="24"/>
          <w:szCs w:val="24"/>
        </w:rPr>
        <w:t>4</w:t>
      </w:r>
    </w:p>
    <w:p w14:paraId="3F4BA166" w14:textId="77777777" w:rsidR="00F82FC5" w:rsidRDefault="00687FB5" w:rsidP="00F82FC5">
      <w:pPr>
        <w:pStyle w:val="PargrafodaLista"/>
        <w:numPr>
          <w:ilvl w:val="0"/>
          <w:numId w:val="1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82FC5" w:rsidRPr="00F82FC5">
        <w:rPr>
          <w:rFonts w:ascii="Arial" w:hAnsi="Arial" w:cs="Arial"/>
          <w:sz w:val="24"/>
          <w:szCs w:val="24"/>
        </w:rPr>
        <w:t xml:space="preserve"> 10529-216</w:t>
      </w:r>
    </w:p>
    <w:p w14:paraId="3F4BA167" w14:textId="77777777" w:rsidR="00F82FC5" w:rsidRDefault="00687FB5" w:rsidP="00F82FC5">
      <w:pPr>
        <w:pStyle w:val="PargrafodaLista"/>
        <w:numPr>
          <w:ilvl w:val="0"/>
          <w:numId w:val="1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82FC5">
        <w:rPr>
          <w:rFonts w:ascii="Arial" w:hAnsi="Arial" w:cs="Arial"/>
          <w:sz w:val="24"/>
          <w:szCs w:val="24"/>
        </w:rPr>
        <w:t xml:space="preserve"> 10529</w:t>
      </w:r>
      <w:r w:rsidR="00F82FC5" w:rsidRPr="00BE2158">
        <w:rPr>
          <w:rFonts w:ascii="Arial" w:hAnsi="Arial" w:cs="Arial"/>
          <w:sz w:val="24"/>
          <w:szCs w:val="24"/>
        </w:rPr>
        <w:t>-</w:t>
      </w:r>
      <w:r w:rsidR="00F82FC5">
        <w:rPr>
          <w:rFonts w:ascii="Arial" w:hAnsi="Arial" w:cs="Arial"/>
          <w:sz w:val="24"/>
          <w:szCs w:val="24"/>
        </w:rPr>
        <w:t>190</w:t>
      </w:r>
    </w:p>
    <w:p w14:paraId="3F4BA168" w14:textId="77777777" w:rsidR="00F82FC5" w:rsidRDefault="00687FB5" w:rsidP="00F82FC5">
      <w:pPr>
        <w:pStyle w:val="PargrafodaLista"/>
        <w:numPr>
          <w:ilvl w:val="0"/>
          <w:numId w:val="1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82FC5">
        <w:rPr>
          <w:rFonts w:ascii="Arial" w:hAnsi="Arial" w:cs="Arial"/>
          <w:sz w:val="24"/>
          <w:szCs w:val="24"/>
        </w:rPr>
        <w:t xml:space="preserve"> 10529</w:t>
      </w:r>
      <w:r w:rsidR="00F82FC5" w:rsidRPr="00BE2158">
        <w:rPr>
          <w:rFonts w:ascii="Arial" w:hAnsi="Arial" w:cs="Arial"/>
          <w:sz w:val="24"/>
          <w:szCs w:val="24"/>
        </w:rPr>
        <w:t>-</w:t>
      </w:r>
      <w:r w:rsidR="00F82FC5">
        <w:rPr>
          <w:rFonts w:ascii="Arial" w:hAnsi="Arial" w:cs="Arial"/>
          <w:sz w:val="24"/>
          <w:szCs w:val="24"/>
        </w:rPr>
        <w:t>188</w:t>
      </w:r>
    </w:p>
    <w:p w14:paraId="3F4BA169" w14:textId="77777777" w:rsidR="00F82FC5" w:rsidRDefault="00687FB5" w:rsidP="00F82FC5">
      <w:pPr>
        <w:pStyle w:val="PargrafodaLista"/>
        <w:numPr>
          <w:ilvl w:val="0"/>
          <w:numId w:val="1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82FC5">
        <w:rPr>
          <w:rFonts w:ascii="Arial" w:hAnsi="Arial" w:cs="Arial"/>
          <w:sz w:val="24"/>
          <w:szCs w:val="24"/>
        </w:rPr>
        <w:t xml:space="preserve"> 10529</w:t>
      </w:r>
      <w:r w:rsidR="00F82FC5" w:rsidRPr="00BE2158">
        <w:rPr>
          <w:rFonts w:ascii="Arial" w:hAnsi="Arial" w:cs="Arial"/>
          <w:sz w:val="24"/>
          <w:szCs w:val="24"/>
        </w:rPr>
        <w:t>-2</w:t>
      </w:r>
      <w:r w:rsidR="00F82FC5">
        <w:rPr>
          <w:rFonts w:ascii="Arial" w:hAnsi="Arial" w:cs="Arial"/>
          <w:sz w:val="24"/>
          <w:szCs w:val="24"/>
        </w:rPr>
        <w:t>12</w:t>
      </w:r>
    </w:p>
    <w:p w14:paraId="3F4BA16A" w14:textId="77777777" w:rsidR="00F82FC5" w:rsidRDefault="00687FB5" w:rsidP="00F82FC5">
      <w:pPr>
        <w:pStyle w:val="PargrafodaLista"/>
        <w:numPr>
          <w:ilvl w:val="0"/>
          <w:numId w:val="1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82FC5">
        <w:rPr>
          <w:rFonts w:ascii="Arial" w:hAnsi="Arial" w:cs="Arial"/>
          <w:sz w:val="24"/>
          <w:szCs w:val="24"/>
        </w:rPr>
        <w:t xml:space="preserve"> 10529</w:t>
      </w:r>
      <w:r w:rsidR="00F82FC5" w:rsidRPr="00BE2158">
        <w:rPr>
          <w:rFonts w:ascii="Arial" w:hAnsi="Arial" w:cs="Arial"/>
          <w:sz w:val="24"/>
          <w:szCs w:val="24"/>
        </w:rPr>
        <w:t>-2</w:t>
      </w:r>
      <w:r w:rsidR="00F82FC5">
        <w:rPr>
          <w:rFonts w:ascii="Arial" w:hAnsi="Arial" w:cs="Arial"/>
          <w:sz w:val="24"/>
          <w:szCs w:val="24"/>
        </w:rPr>
        <w:t>10</w:t>
      </w:r>
    </w:p>
    <w:p w14:paraId="3F4BA16B" w14:textId="77777777" w:rsidR="00F82FC5" w:rsidRDefault="00687FB5" w:rsidP="00F82FC5">
      <w:pPr>
        <w:pStyle w:val="PargrafodaLista"/>
        <w:numPr>
          <w:ilvl w:val="0"/>
          <w:numId w:val="1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82FC5">
        <w:rPr>
          <w:rFonts w:ascii="Arial" w:hAnsi="Arial" w:cs="Arial"/>
          <w:sz w:val="24"/>
          <w:szCs w:val="24"/>
        </w:rPr>
        <w:t xml:space="preserve"> 10524-3 e 5</w:t>
      </w:r>
    </w:p>
    <w:p w14:paraId="3F4BA16C" w14:textId="77777777" w:rsidR="00F82FC5" w:rsidRDefault="00687FB5" w:rsidP="00F82FC5">
      <w:pPr>
        <w:pStyle w:val="PargrafodaLista"/>
        <w:numPr>
          <w:ilvl w:val="0"/>
          <w:numId w:val="1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82FC5">
        <w:rPr>
          <w:rFonts w:ascii="Arial" w:hAnsi="Arial" w:cs="Arial"/>
          <w:sz w:val="24"/>
          <w:szCs w:val="24"/>
        </w:rPr>
        <w:t xml:space="preserve"> 10529</w:t>
      </w:r>
      <w:r w:rsidR="00F82FC5" w:rsidRPr="00BE2158">
        <w:rPr>
          <w:rFonts w:ascii="Arial" w:hAnsi="Arial" w:cs="Arial"/>
          <w:sz w:val="24"/>
          <w:szCs w:val="24"/>
        </w:rPr>
        <w:t>-24</w:t>
      </w:r>
      <w:r w:rsidR="00F82FC5">
        <w:rPr>
          <w:rFonts w:ascii="Arial" w:hAnsi="Arial" w:cs="Arial"/>
          <w:sz w:val="24"/>
          <w:szCs w:val="24"/>
        </w:rPr>
        <w:t>8, 236</w:t>
      </w:r>
      <w:r w:rsidR="00F82FC5" w:rsidRPr="00BE2158">
        <w:rPr>
          <w:rFonts w:ascii="Arial" w:hAnsi="Arial" w:cs="Arial"/>
          <w:sz w:val="24"/>
          <w:szCs w:val="24"/>
        </w:rPr>
        <w:t xml:space="preserve"> e 24</w:t>
      </w:r>
      <w:r w:rsidR="00F82FC5">
        <w:rPr>
          <w:rFonts w:ascii="Arial" w:hAnsi="Arial" w:cs="Arial"/>
          <w:sz w:val="24"/>
          <w:szCs w:val="24"/>
        </w:rPr>
        <w:t>4</w:t>
      </w:r>
    </w:p>
    <w:p w14:paraId="3F4BA16D" w14:textId="77777777" w:rsidR="00F82FC5" w:rsidRDefault="00687FB5" w:rsidP="003D7D55">
      <w:pPr>
        <w:pStyle w:val="PargrafodaLista"/>
        <w:numPr>
          <w:ilvl w:val="0"/>
          <w:numId w:val="1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82FC5" w:rsidRPr="00F82FC5">
        <w:rPr>
          <w:rFonts w:ascii="Arial" w:hAnsi="Arial" w:cs="Arial"/>
          <w:sz w:val="24"/>
          <w:szCs w:val="24"/>
        </w:rPr>
        <w:t xml:space="preserve"> 10524-5</w:t>
      </w:r>
    </w:p>
    <w:p w14:paraId="3F4BA16E" w14:textId="77777777" w:rsidR="00F82FC5" w:rsidRPr="00F82FC5" w:rsidRDefault="00F82FC5" w:rsidP="00F82FC5">
      <w:pPr>
        <w:spacing w:line="360" w:lineRule="auto"/>
        <w:rPr>
          <w:rFonts w:ascii="Arial" w:hAnsi="Arial" w:cs="Arial"/>
          <w:sz w:val="24"/>
          <w:szCs w:val="24"/>
        </w:rPr>
      </w:pPr>
    </w:p>
    <w:p w14:paraId="3F4BA171" w14:textId="78780347" w:rsidR="004542C8" w:rsidRDefault="003D7D55" w:rsidP="000527F8">
      <w:pPr>
        <w:pStyle w:val="Corpodetexto2"/>
        <w:spacing w:before="60" w:after="60"/>
        <w:ind w:left="709" w:right="-143" w:hanging="709"/>
        <w:rPr>
          <w:b/>
          <w:i/>
          <w:sz w:val="22"/>
          <w:szCs w:val="22"/>
        </w:rPr>
      </w:pPr>
      <w:r w:rsidRPr="00BE2158">
        <w:rPr>
          <w:b/>
          <w:i/>
        </w:rPr>
        <w:t>O</w:t>
      </w:r>
      <w:r w:rsidR="006D5388">
        <w:rPr>
          <w:b/>
          <w:i/>
        </w:rPr>
        <w:t>bs</w:t>
      </w:r>
      <w:r w:rsidRPr="00BE2158">
        <w:rPr>
          <w:b/>
          <w:i/>
        </w:rPr>
        <w:t>.:</w:t>
      </w:r>
      <w:r w:rsidRPr="00BE2158">
        <w:rPr>
          <w:b/>
          <w:i/>
        </w:rPr>
        <w:tab/>
      </w:r>
    </w:p>
    <w:p w14:paraId="32A69DB3" w14:textId="70B81678" w:rsidR="000527F8" w:rsidRDefault="000527F8" w:rsidP="000527F8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1 - </w:t>
      </w:r>
      <w:r w:rsidRPr="0060030B">
        <w:rPr>
          <w:b/>
          <w:i/>
          <w:sz w:val="22"/>
          <w:szCs w:val="22"/>
        </w:rPr>
        <w:t>DEVERÁ SER ACOMPANHADO O CARREGAMENTO NO TV-1 DO 10524-</w:t>
      </w:r>
      <w:r>
        <w:rPr>
          <w:b/>
          <w:i/>
          <w:sz w:val="22"/>
          <w:szCs w:val="22"/>
        </w:rPr>
        <w:t>3</w:t>
      </w:r>
      <w:r w:rsidRPr="0060030B">
        <w:rPr>
          <w:b/>
          <w:i/>
          <w:sz w:val="22"/>
          <w:szCs w:val="22"/>
        </w:rPr>
        <w:t xml:space="preserve"> DA SE BAURU.</w:t>
      </w:r>
    </w:p>
    <w:p w14:paraId="3CFCA04A" w14:textId="05B134E6" w:rsidR="000527F8" w:rsidRPr="0060030B" w:rsidRDefault="000527F8" w:rsidP="000527F8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2 - TRANSFERÊNCIA DE BARRAS DOS BAYS </w:t>
      </w:r>
      <w:r w:rsidR="00713765">
        <w:rPr>
          <w:b/>
          <w:i/>
          <w:sz w:val="22"/>
          <w:szCs w:val="22"/>
        </w:rPr>
        <w:t>GET C-2</w:t>
      </w:r>
      <w:r>
        <w:rPr>
          <w:b/>
          <w:i/>
          <w:sz w:val="22"/>
          <w:szCs w:val="22"/>
        </w:rPr>
        <w:t xml:space="preserve">, </w:t>
      </w:r>
      <w:r w:rsidR="00713765">
        <w:rPr>
          <w:b/>
          <w:i/>
          <w:sz w:val="22"/>
          <w:szCs w:val="22"/>
        </w:rPr>
        <w:t>BAG</w:t>
      </w:r>
      <w:r>
        <w:rPr>
          <w:b/>
          <w:i/>
          <w:sz w:val="22"/>
          <w:szCs w:val="22"/>
        </w:rPr>
        <w:t xml:space="preserve"> C-</w:t>
      </w:r>
      <w:r w:rsidR="00713765">
        <w:rPr>
          <w:b/>
          <w:i/>
          <w:sz w:val="22"/>
          <w:szCs w:val="22"/>
        </w:rPr>
        <w:t>2</w:t>
      </w:r>
      <w:r>
        <w:rPr>
          <w:b/>
          <w:i/>
          <w:sz w:val="22"/>
          <w:szCs w:val="22"/>
        </w:rPr>
        <w:t xml:space="preserve"> E </w:t>
      </w:r>
      <w:r w:rsidR="00713765">
        <w:rPr>
          <w:b/>
          <w:i/>
          <w:sz w:val="22"/>
          <w:szCs w:val="22"/>
        </w:rPr>
        <w:t>ARA</w:t>
      </w:r>
      <w:r>
        <w:rPr>
          <w:b/>
          <w:i/>
          <w:sz w:val="22"/>
          <w:szCs w:val="22"/>
        </w:rPr>
        <w:t xml:space="preserve"> SOMENTE COM DESLIGAMENTO, DEVIDO INDISPONIBILIDADE DO 10524-</w:t>
      </w:r>
      <w:r w:rsidR="00713765">
        <w:rPr>
          <w:b/>
          <w:i/>
          <w:sz w:val="22"/>
          <w:szCs w:val="22"/>
        </w:rPr>
        <w:t>3</w:t>
      </w:r>
      <w:r>
        <w:rPr>
          <w:b/>
          <w:i/>
          <w:sz w:val="22"/>
          <w:szCs w:val="22"/>
        </w:rPr>
        <w:t>.</w:t>
      </w:r>
    </w:p>
    <w:p w14:paraId="5EC6647D" w14:textId="77777777" w:rsidR="000527F8" w:rsidRDefault="000527F8" w:rsidP="000527F8">
      <w:pPr>
        <w:pStyle w:val="Corpodetexto2"/>
        <w:spacing w:before="60" w:after="60"/>
        <w:ind w:left="709" w:right="-143" w:hanging="709"/>
        <w:rPr>
          <w:b/>
          <w:i/>
        </w:rPr>
      </w:pPr>
    </w:p>
    <w:p w14:paraId="3F4BA172" w14:textId="77777777" w:rsidR="004542C8" w:rsidRPr="00BE2158" w:rsidRDefault="004542C8" w:rsidP="004542C8">
      <w:pPr>
        <w:pStyle w:val="Corpodetexto2"/>
        <w:spacing w:before="60" w:after="60"/>
        <w:ind w:left="709" w:hanging="709"/>
      </w:pPr>
    </w:p>
    <w:p w14:paraId="3F4BA173" w14:textId="77777777" w:rsidR="003D7D55" w:rsidRPr="00BE2158" w:rsidRDefault="003D7D55" w:rsidP="003D7D55">
      <w:pPr>
        <w:spacing w:before="60" w:after="60"/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A174" w14:textId="77777777" w:rsidR="003D7D55" w:rsidRPr="00BE2158" w:rsidRDefault="003D7D55" w:rsidP="003D7D55">
      <w:pPr>
        <w:rPr>
          <w:rFonts w:ascii="Arial" w:hAnsi="Arial"/>
          <w:sz w:val="24"/>
        </w:rPr>
      </w:pPr>
    </w:p>
    <w:p w14:paraId="3F4BA175" w14:textId="77777777" w:rsidR="00F82FC5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DESLIGAR</w:t>
      </w:r>
      <w:r w:rsidR="00F82FC5">
        <w:rPr>
          <w:rFonts w:ascii="Arial" w:hAnsi="Arial" w:cs="Arial"/>
          <w:sz w:val="24"/>
          <w:szCs w:val="24"/>
        </w:rPr>
        <w:t xml:space="preserve"> 10524-5</w:t>
      </w:r>
    </w:p>
    <w:p w14:paraId="3F4BA176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27AC9" w:rsidRPr="00D8006E">
        <w:rPr>
          <w:rFonts w:ascii="Arial" w:hAnsi="Arial" w:cs="Arial"/>
          <w:sz w:val="24"/>
          <w:szCs w:val="24"/>
        </w:rPr>
        <w:t xml:space="preserve"> 10529</w:t>
      </w:r>
      <w:r w:rsidR="00AE1872" w:rsidRPr="00D8006E">
        <w:rPr>
          <w:rFonts w:ascii="Arial" w:hAnsi="Arial" w:cs="Arial"/>
          <w:sz w:val="24"/>
          <w:szCs w:val="24"/>
        </w:rPr>
        <w:t>-</w:t>
      </w:r>
      <w:r w:rsidR="004542C8" w:rsidRPr="00D8006E">
        <w:rPr>
          <w:rFonts w:ascii="Arial" w:hAnsi="Arial" w:cs="Arial"/>
          <w:sz w:val="24"/>
          <w:szCs w:val="24"/>
        </w:rPr>
        <w:t>244, 236 e 248</w:t>
      </w:r>
    </w:p>
    <w:p w14:paraId="3F4BA177" w14:textId="77777777" w:rsid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LIGAR</w:t>
      </w:r>
      <w:r w:rsidR="00F27AC9" w:rsidRPr="00D8006E">
        <w:rPr>
          <w:rFonts w:ascii="Arial" w:hAnsi="Arial" w:cs="Arial"/>
          <w:sz w:val="24"/>
          <w:szCs w:val="24"/>
        </w:rPr>
        <w:t xml:space="preserve"> 105</w:t>
      </w:r>
      <w:r w:rsidR="00AE1872" w:rsidRPr="00D8006E">
        <w:rPr>
          <w:rFonts w:ascii="Arial" w:hAnsi="Arial" w:cs="Arial"/>
          <w:sz w:val="24"/>
          <w:szCs w:val="24"/>
        </w:rPr>
        <w:t>24-</w:t>
      </w:r>
      <w:r w:rsidR="00F82FC5">
        <w:rPr>
          <w:rFonts w:ascii="Arial" w:hAnsi="Arial" w:cs="Arial"/>
          <w:sz w:val="24"/>
          <w:szCs w:val="24"/>
        </w:rPr>
        <w:t xml:space="preserve">5 e </w:t>
      </w:r>
      <w:r w:rsidR="00AE1872" w:rsidRPr="00D8006E">
        <w:rPr>
          <w:rFonts w:ascii="Arial" w:hAnsi="Arial" w:cs="Arial"/>
          <w:sz w:val="24"/>
          <w:szCs w:val="24"/>
        </w:rPr>
        <w:t xml:space="preserve">3 </w:t>
      </w:r>
    </w:p>
    <w:p w14:paraId="3F4BA178" w14:textId="77777777" w:rsidR="00F82FC5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82FC5" w:rsidRPr="00D8006E">
        <w:rPr>
          <w:rFonts w:ascii="Arial" w:hAnsi="Arial" w:cs="Arial"/>
          <w:sz w:val="24"/>
          <w:szCs w:val="24"/>
        </w:rPr>
        <w:t xml:space="preserve"> 10529-21</w:t>
      </w:r>
      <w:r w:rsidR="00F82FC5">
        <w:rPr>
          <w:rFonts w:ascii="Arial" w:hAnsi="Arial" w:cs="Arial"/>
          <w:sz w:val="24"/>
          <w:szCs w:val="24"/>
        </w:rPr>
        <w:t xml:space="preserve">0 </w:t>
      </w:r>
    </w:p>
    <w:p w14:paraId="3F4BA179" w14:textId="77777777" w:rsidR="00F82FC5" w:rsidRPr="00F82FC5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82FC5" w:rsidRPr="00F82FC5">
        <w:rPr>
          <w:rFonts w:ascii="Arial" w:hAnsi="Arial" w:cs="Arial"/>
          <w:sz w:val="24"/>
          <w:szCs w:val="24"/>
        </w:rPr>
        <w:t xml:space="preserve"> 10529-21</w:t>
      </w:r>
      <w:r w:rsidR="00F82FC5">
        <w:rPr>
          <w:rFonts w:ascii="Arial" w:hAnsi="Arial" w:cs="Arial"/>
          <w:sz w:val="24"/>
          <w:szCs w:val="24"/>
        </w:rPr>
        <w:t>2</w:t>
      </w:r>
      <w:r w:rsidR="00F82FC5" w:rsidRPr="00F82FC5">
        <w:rPr>
          <w:rFonts w:ascii="Arial" w:hAnsi="Arial" w:cs="Arial"/>
          <w:sz w:val="24"/>
          <w:szCs w:val="24"/>
        </w:rPr>
        <w:t xml:space="preserve"> </w:t>
      </w:r>
    </w:p>
    <w:p w14:paraId="3F4BA17A" w14:textId="77777777" w:rsidR="00F82FC5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82FC5" w:rsidRPr="00D8006E">
        <w:rPr>
          <w:rFonts w:ascii="Arial" w:hAnsi="Arial" w:cs="Arial"/>
          <w:sz w:val="24"/>
          <w:szCs w:val="24"/>
        </w:rPr>
        <w:t xml:space="preserve"> 10529-</w:t>
      </w:r>
      <w:r w:rsidR="00F82FC5">
        <w:rPr>
          <w:rFonts w:ascii="Arial" w:hAnsi="Arial" w:cs="Arial"/>
          <w:sz w:val="24"/>
          <w:szCs w:val="24"/>
        </w:rPr>
        <w:t xml:space="preserve">188 </w:t>
      </w:r>
    </w:p>
    <w:p w14:paraId="3F4BA17B" w14:textId="77777777" w:rsidR="00F82FC5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ABRIR</w:t>
      </w:r>
      <w:r w:rsidR="00F82FC5" w:rsidRPr="00D8006E">
        <w:rPr>
          <w:rFonts w:ascii="Arial" w:hAnsi="Arial" w:cs="Arial"/>
          <w:sz w:val="24"/>
          <w:szCs w:val="24"/>
        </w:rPr>
        <w:t xml:space="preserve"> 10529-</w:t>
      </w:r>
      <w:r w:rsidR="00F82FC5">
        <w:rPr>
          <w:rFonts w:ascii="Arial" w:hAnsi="Arial" w:cs="Arial"/>
          <w:sz w:val="24"/>
          <w:szCs w:val="24"/>
        </w:rPr>
        <w:t>190</w:t>
      </w:r>
      <w:r w:rsidR="00F82FC5" w:rsidRPr="00D8006E">
        <w:rPr>
          <w:rFonts w:ascii="Arial" w:hAnsi="Arial" w:cs="Arial"/>
          <w:sz w:val="24"/>
          <w:szCs w:val="24"/>
        </w:rPr>
        <w:t xml:space="preserve"> </w:t>
      </w:r>
    </w:p>
    <w:p w14:paraId="3F4BA17C" w14:textId="77777777" w:rsidR="00F82FC5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BAU: FECHAR</w:t>
      </w:r>
      <w:r w:rsidR="00F82FC5" w:rsidRPr="00D8006E">
        <w:rPr>
          <w:rFonts w:ascii="Arial" w:hAnsi="Arial" w:cs="Arial"/>
          <w:sz w:val="24"/>
          <w:szCs w:val="24"/>
        </w:rPr>
        <w:t xml:space="preserve"> 10529-216</w:t>
      </w:r>
      <w:r w:rsidR="00F82FC5">
        <w:rPr>
          <w:rFonts w:ascii="Arial" w:hAnsi="Arial" w:cs="Arial"/>
          <w:sz w:val="24"/>
          <w:szCs w:val="24"/>
        </w:rPr>
        <w:t xml:space="preserve"> </w:t>
      </w:r>
    </w:p>
    <w:p w14:paraId="3F4BA17D" w14:textId="77777777" w:rsidR="00AE1872" w:rsidRPr="00D8006E" w:rsidRDefault="00687FB5" w:rsidP="00A169A4">
      <w:pPr>
        <w:pStyle w:val="PargrafodaLista"/>
        <w:numPr>
          <w:ilvl w:val="0"/>
          <w:numId w:val="63"/>
        </w:numPr>
        <w:spacing w:line="360" w:lineRule="auto"/>
        <w:rPr>
          <w:rFonts w:ascii="Arial" w:hAnsi="Arial" w:cs="Arial"/>
          <w:sz w:val="24"/>
          <w:szCs w:val="24"/>
        </w:rPr>
        <w:sectPr w:rsidR="00AE1872" w:rsidRPr="00D8006E" w:rsidSect="00C302FD">
          <w:headerReference w:type="even" r:id="rId208"/>
          <w:headerReference w:type="default" r:id="rId209"/>
          <w:headerReference w:type="first" r:id="rId210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 w:cs="Arial"/>
          <w:sz w:val="24"/>
          <w:szCs w:val="24"/>
        </w:rPr>
        <w:t>BAU: ABRIR</w:t>
      </w:r>
      <w:r w:rsidR="00F82FC5" w:rsidRPr="00D8006E">
        <w:rPr>
          <w:rFonts w:ascii="Arial" w:hAnsi="Arial" w:cs="Arial"/>
          <w:sz w:val="24"/>
          <w:szCs w:val="24"/>
        </w:rPr>
        <w:t xml:space="preserve"> 10529-214</w:t>
      </w:r>
      <w:r w:rsidR="00AE1872" w:rsidRPr="00D8006E">
        <w:rPr>
          <w:rFonts w:ascii="Arial" w:hAnsi="Arial" w:cs="Arial"/>
          <w:sz w:val="24"/>
          <w:szCs w:val="24"/>
        </w:rPr>
        <w:br/>
      </w:r>
    </w:p>
    <w:p w14:paraId="3F4BA17E" w14:textId="77777777" w:rsidR="009D6B4C" w:rsidRPr="00BE2158" w:rsidRDefault="00F2617F" w:rsidP="00A85CD8">
      <w:pPr>
        <w:pStyle w:val="Ttulo2"/>
        <w:ind w:firstLine="360"/>
      </w:pPr>
      <w:bookmarkStart w:id="179" w:name="_Toc513533820"/>
      <w:bookmarkStart w:id="180" w:name="_Toc136595560"/>
      <w:r>
        <w:lastRenderedPageBreak/>
        <w:t>5.</w:t>
      </w:r>
      <w:r w:rsidR="00EB031E">
        <w:t>28</w:t>
      </w:r>
      <w:r w:rsidR="00922900">
        <w:t>.</w:t>
      </w:r>
      <w:r w:rsidR="009D6B4C" w:rsidRPr="00BE2158">
        <w:tab/>
      </w:r>
      <w:r w:rsidR="009D6B4C" w:rsidRPr="003A6385">
        <w:rPr>
          <w:rFonts w:cs="Arial"/>
          <w:szCs w:val="24"/>
        </w:rPr>
        <w:t xml:space="preserve">LIBERAÇÃO DO SEGMENTO BR-4D + TV-1 DO 10524-3 </w:t>
      </w:r>
      <w:r w:rsidR="009D6B4C" w:rsidRPr="003A6385">
        <w:t xml:space="preserve">– </w:t>
      </w:r>
      <w:r w:rsidR="00224A85" w:rsidRPr="003A6385">
        <w:t>2</w:t>
      </w:r>
      <w:r w:rsidR="00383604" w:rsidRPr="003A6385">
        <w:t>8</w:t>
      </w:r>
      <w:r w:rsidR="009D6B4C" w:rsidRPr="003A6385">
        <w:rPr>
          <w:vertAlign w:val="superscript"/>
        </w:rPr>
        <w:t xml:space="preserve">a </w:t>
      </w:r>
      <w:r w:rsidR="009D6B4C" w:rsidRPr="003A6385">
        <w:t>MODALIDADE</w:t>
      </w:r>
      <w:bookmarkEnd w:id="179"/>
      <w:bookmarkEnd w:id="180"/>
    </w:p>
    <w:p w14:paraId="3F4BA17F" w14:textId="77777777" w:rsidR="009D6B4C" w:rsidRDefault="009D6B4C" w:rsidP="009D6B4C">
      <w:pPr>
        <w:jc w:val="center"/>
        <w:rPr>
          <w:rFonts w:ascii="Arial" w:hAnsi="Arial"/>
          <w:b/>
          <w:sz w:val="24"/>
        </w:rPr>
      </w:pPr>
    </w:p>
    <w:p w14:paraId="3F4BA180" w14:textId="77777777" w:rsidR="009D6B4C" w:rsidRDefault="009D6B4C" w:rsidP="009D6B4C">
      <w:pPr>
        <w:jc w:val="center"/>
        <w:rPr>
          <w:rFonts w:ascii="Arial" w:hAnsi="Arial"/>
          <w:b/>
          <w:sz w:val="24"/>
        </w:rPr>
      </w:pPr>
    </w:p>
    <w:p w14:paraId="3F4BA181" w14:textId="77777777" w:rsidR="009D6B4C" w:rsidRDefault="009D6B4C" w:rsidP="009D6B4C">
      <w:pPr>
        <w:jc w:val="center"/>
        <w:rPr>
          <w:rFonts w:ascii="Arial" w:hAnsi="Arial"/>
          <w:b/>
          <w:noProof/>
          <w:sz w:val="24"/>
        </w:rPr>
      </w:pPr>
    </w:p>
    <w:p w14:paraId="3F4BA182" w14:textId="77777777" w:rsidR="001E03D7" w:rsidRDefault="005E54E1" w:rsidP="009D6B4C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A9" wp14:editId="3F4BA6AA">
            <wp:extent cx="9361170" cy="4449445"/>
            <wp:effectExtent l="0" t="0" r="0" b="8255"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 mod BR-4D+TV1 do 24-3.bmp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183" w14:textId="77777777" w:rsidR="009D6B4C" w:rsidRDefault="009D6B4C" w:rsidP="009D6B4C">
      <w:pPr>
        <w:rPr>
          <w:rFonts w:ascii="Arial" w:hAnsi="Arial"/>
          <w:b/>
          <w:sz w:val="24"/>
        </w:rPr>
        <w:sectPr w:rsidR="009D6B4C" w:rsidSect="00C302FD">
          <w:headerReference w:type="even" r:id="rId212"/>
          <w:headerReference w:type="default" r:id="rId213"/>
          <w:headerReference w:type="first" r:id="rId214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84" w14:textId="77777777" w:rsidR="009D6B4C" w:rsidRDefault="00F2617F" w:rsidP="00A85CD8">
      <w:pPr>
        <w:pStyle w:val="Ttulo2"/>
        <w:ind w:firstLine="720"/>
        <w:rPr>
          <w:rFonts w:cs="Arial"/>
          <w:szCs w:val="24"/>
        </w:rPr>
      </w:pPr>
      <w:bookmarkStart w:id="181" w:name="_Toc513533821"/>
      <w:bookmarkStart w:id="182" w:name="_Toc513555649"/>
      <w:bookmarkStart w:id="183" w:name="_Toc136595561"/>
      <w:r>
        <w:lastRenderedPageBreak/>
        <w:t>5.</w:t>
      </w:r>
      <w:r w:rsidR="00EB031E">
        <w:t>28</w:t>
      </w:r>
      <w:r w:rsidR="00922900">
        <w:t xml:space="preserve">.1. </w:t>
      </w:r>
      <w:r w:rsidR="009D6B4C" w:rsidRPr="00BE2158">
        <w:t xml:space="preserve">LIBERAÇÃO DO SEGMENTO </w:t>
      </w:r>
      <w:r w:rsidR="009D6B4C" w:rsidRPr="00BE2158">
        <w:rPr>
          <w:rFonts w:cs="Arial"/>
          <w:szCs w:val="24"/>
        </w:rPr>
        <w:t>BR-</w:t>
      </w:r>
      <w:r w:rsidR="001E5F43" w:rsidRPr="00BE2158">
        <w:rPr>
          <w:rFonts w:cs="Arial"/>
          <w:szCs w:val="24"/>
        </w:rPr>
        <w:t>4</w:t>
      </w:r>
      <w:r w:rsidR="009D6B4C" w:rsidRPr="00BE2158">
        <w:rPr>
          <w:rFonts w:cs="Arial"/>
          <w:szCs w:val="24"/>
        </w:rPr>
        <w:t>D + TV-</w:t>
      </w:r>
      <w:r w:rsidR="001E5F43" w:rsidRPr="00BE2158">
        <w:rPr>
          <w:rFonts w:cs="Arial"/>
          <w:szCs w:val="24"/>
        </w:rPr>
        <w:t>1</w:t>
      </w:r>
      <w:r w:rsidR="009D6B4C" w:rsidRPr="00BE2158">
        <w:rPr>
          <w:rFonts w:cs="Arial"/>
          <w:szCs w:val="24"/>
        </w:rPr>
        <w:t xml:space="preserve"> DO 10524-3</w:t>
      </w:r>
      <w:bookmarkEnd w:id="181"/>
      <w:bookmarkEnd w:id="182"/>
      <w:bookmarkEnd w:id="183"/>
    </w:p>
    <w:p w14:paraId="3F4BA185" w14:textId="77777777" w:rsidR="00383604" w:rsidRPr="00383604" w:rsidRDefault="00383604" w:rsidP="00383604"/>
    <w:p w14:paraId="3F4BA186" w14:textId="77777777" w:rsidR="009D6B4C" w:rsidRPr="00BE2158" w:rsidRDefault="009D6B4C" w:rsidP="009D6B4C">
      <w:pPr>
        <w:numPr>
          <w:ilvl w:val="0"/>
          <w:numId w:val="1"/>
        </w:numPr>
        <w:rPr>
          <w:rFonts w:ascii="Arial" w:hAnsi="Arial"/>
          <w:sz w:val="24"/>
        </w:rPr>
      </w:pPr>
      <w:r w:rsidRPr="00BE2158">
        <w:rPr>
          <w:rFonts w:ascii="Arial" w:hAnsi="Arial"/>
          <w:sz w:val="24"/>
        </w:rPr>
        <w:t>2</w:t>
      </w:r>
      <w:r w:rsidR="00383604">
        <w:rPr>
          <w:rFonts w:ascii="Arial" w:hAnsi="Arial"/>
          <w:sz w:val="24"/>
        </w:rPr>
        <w:t>8</w:t>
      </w:r>
      <w:r w:rsidRPr="00BE2158">
        <w:rPr>
          <w:rFonts w:ascii="Arial" w:hAnsi="Arial"/>
          <w:sz w:val="24"/>
          <w:vertAlign w:val="superscript"/>
        </w:rPr>
        <w:t>a</w:t>
      </w:r>
      <w:r w:rsidRPr="00BE2158">
        <w:rPr>
          <w:rFonts w:ascii="Arial" w:hAnsi="Arial"/>
          <w:sz w:val="24"/>
        </w:rPr>
        <w:t xml:space="preserve">           MODALIDADE ALTERNATIVA</w:t>
      </w:r>
    </w:p>
    <w:p w14:paraId="3F4BA187" w14:textId="77777777" w:rsidR="009D6B4C" w:rsidRPr="00BE2158" w:rsidRDefault="009D6B4C" w:rsidP="009D6B4C">
      <w:pPr>
        <w:rPr>
          <w:rFonts w:ascii="Arial" w:hAnsi="Arial"/>
          <w:sz w:val="24"/>
        </w:rPr>
      </w:pPr>
    </w:p>
    <w:p w14:paraId="3F4BA188" w14:textId="77777777" w:rsidR="009D6B4C" w:rsidRPr="00BE2158" w:rsidRDefault="009D6B4C" w:rsidP="009D6B4C">
      <w:pPr>
        <w:jc w:val="center"/>
        <w:rPr>
          <w:rFonts w:ascii="Arial" w:hAnsi="Arial"/>
          <w:sz w:val="24"/>
        </w:rPr>
      </w:pPr>
    </w:p>
    <w:p w14:paraId="3F4BA189" w14:textId="77777777" w:rsidR="009D6B4C" w:rsidRPr="00BE2158" w:rsidRDefault="009D6B4C" w:rsidP="009D6B4C">
      <w:pPr>
        <w:rPr>
          <w:rFonts w:ascii="Arial" w:hAnsi="Arial"/>
          <w:sz w:val="24"/>
        </w:rPr>
      </w:pPr>
      <w:r w:rsidRPr="00BE2158">
        <w:rPr>
          <w:rFonts w:ascii="Arial" w:hAnsi="Arial"/>
          <w:b/>
          <w:sz w:val="24"/>
        </w:rPr>
        <w:t>LIBERAÇÃO:</w:t>
      </w:r>
      <w:r w:rsidRPr="00BE2158">
        <w:rPr>
          <w:rFonts w:ascii="Arial" w:hAnsi="Arial"/>
          <w:sz w:val="24"/>
        </w:rPr>
        <w:t xml:space="preserve"> </w:t>
      </w:r>
    </w:p>
    <w:p w14:paraId="3F4BA18A" w14:textId="77777777" w:rsidR="009D6B4C" w:rsidRPr="00BE2158" w:rsidRDefault="009D6B4C" w:rsidP="009D6B4C">
      <w:pPr>
        <w:rPr>
          <w:rFonts w:ascii="Arial" w:hAnsi="Arial"/>
          <w:sz w:val="24"/>
        </w:rPr>
      </w:pPr>
    </w:p>
    <w:p w14:paraId="3F4BA18B" w14:textId="77777777" w:rsidR="00080840" w:rsidRPr="00D8006E" w:rsidRDefault="00687FB5" w:rsidP="00F542BF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080840" w:rsidRPr="00D8006E">
        <w:rPr>
          <w:rFonts w:ascii="Arial" w:hAnsi="Arial"/>
          <w:sz w:val="24"/>
        </w:rPr>
        <w:t>-224</w:t>
      </w:r>
    </w:p>
    <w:p w14:paraId="3F4BA18C" w14:textId="77777777" w:rsidR="00080840" w:rsidRDefault="00687FB5" w:rsidP="00F542BF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080840" w:rsidRPr="00D8006E">
        <w:rPr>
          <w:rFonts w:ascii="Arial" w:hAnsi="Arial"/>
          <w:sz w:val="24"/>
        </w:rPr>
        <w:t>-222</w:t>
      </w:r>
    </w:p>
    <w:p w14:paraId="3F4BA18D" w14:textId="77777777" w:rsidR="0042478C" w:rsidRPr="00D8006E" w:rsidRDefault="00687FB5" w:rsidP="0042478C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2478C" w:rsidRPr="00D8006E">
        <w:rPr>
          <w:rFonts w:ascii="Arial" w:hAnsi="Arial"/>
          <w:sz w:val="24"/>
        </w:rPr>
        <w:t xml:space="preserve"> 10529-</w:t>
      </w:r>
      <w:r w:rsidR="0042478C">
        <w:rPr>
          <w:rFonts w:ascii="Arial" w:hAnsi="Arial"/>
          <w:sz w:val="24"/>
        </w:rPr>
        <w:t>200</w:t>
      </w:r>
    </w:p>
    <w:p w14:paraId="3F4BA18E" w14:textId="77777777" w:rsidR="0042478C" w:rsidRPr="0042478C" w:rsidRDefault="00687FB5" w:rsidP="00F542BF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2478C" w:rsidRPr="0042478C">
        <w:rPr>
          <w:rFonts w:ascii="Arial" w:hAnsi="Arial"/>
          <w:sz w:val="24"/>
        </w:rPr>
        <w:t xml:space="preserve"> 10529-2</w:t>
      </w:r>
      <w:r w:rsidR="0042478C">
        <w:rPr>
          <w:rFonts w:ascii="Arial" w:hAnsi="Arial"/>
          <w:sz w:val="24"/>
        </w:rPr>
        <w:t>0</w:t>
      </w:r>
      <w:r w:rsidR="0042478C" w:rsidRPr="0042478C">
        <w:rPr>
          <w:rFonts w:ascii="Arial" w:hAnsi="Arial"/>
          <w:sz w:val="24"/>
        </w:rPr>
        <w:t>2</w:t>
      </w:r>
    </w:p>
    <w:p w14:paraId="3F4BA18F" w14:textId="77777777" w:rsidR="00080840" w:rsidRPr="00D8006E" w:rsidRDefault="00687FB5" w:rsidP="00F542BF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D8006E">
        <w:rPr>
          <w:rFonts w:ascii="Arial" w:hAnsi="Arial"/>
          <w:sz w:val="24"/>
        </w:rPr>
        <w:t xml:space="preserve"> 105</w:t>
      </w:r>
      <w:r w:rsidR="00DD5D7C" w:rsidRPr="00D8006E">
        <w:rPr>
          <w:rFonts w:ascii="Arial" w:hAnsi="Arial"/>
          <w:sz w:val="24"/>
        </w:rPr>
        <w:t>24-3</w:t>
      </w:r>
      <w:r w:rsidR="0042478C">
        <w:rPr>
          <w:rFonts w:ascii="Arial" w:hAnsi="Arial"/>
          <w:sz w:val="24"/>
        </w:rPr>
        <w:t xml:space="preserve"> e 6</w:t>
      </w:r>
    </w:p>
    <w:p w14:paraId="3F4BA190" w14:textId="77777777" w:rsidR="00080840" w:rsidRDefault="00687FB5" w:rsidP="00F542BF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080840" w:rsidRPr="00D8006E">
        <w:rPr>
          <w:rFonts w:ascii="Arial" w:hAnsi="Arial"/>
          <w:sz w:val="24"/>
        </w:rPr>
        <w:t xml:space="preserve">-242, </w:t>
      </w:r>
      <w:r w:rsidR="00DD5D7C" w:rsidRPr="00D8006E">
        <w:rPr>
          <w:rFonts w:ascii="Arial" w:hAnsi="Arial"/>
          <w:sz w:val="24"/>
        </w:rPr>
        <w:t xml:space="preserve">234 e </w:t>
      </w:r>
      <w:r w:rsidR="00080840" w:rsidRPr="00D8006E">
        <w:rPr>
          <w:rFonts w:ascii="Arial" w:hAnsi="Arial"/>
          <w:sz w:val="24"/>
        </w:rPr>
        <w:t>240</w:t>
      </w:r>
    </w:p>
    <w:p w14:paraId="3F4BA191" w14:textId="77777777" w:rsidR="0042478C" w:rsidRPr="0042478C" w:rsidRDefault="00687FB5" w:rsidP="00F542BF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42478C" w:rsidRPr="0042478C">
        <w:rPr>
          <w:rFonts w:ascii="Arial" w:hAnsi="Arial"/>
          <w:sz w:val="24"/>
        </w:rPr>
        <w:t xml:space="preserve"> 10524-6</w:t>
      </w:r>
    </w:p>
    <w:p w14:paraId="3F4BA192" w14:textId="77777777" w:rsidR="009D6B4C" w:rsidRPr="00BE2158" w:rsidRDefault="009D6B4C" w:rsidP="009D6B4C">
      <w:pPr>
        <w:spacing w:line="360" w:lineRule="auto"/>
        <w:rPr>
          <w:rFonts w:ascii="Arial" w:hAnsi="Arial" w:cs="Arial"/>
          <w:sz w:val="24"/>
          <w:szCs w:val="24"/>
        </w:rPr>
      </w:pPr>
    </w:p>
    <w:p w14:paraId="3F4BA193" w14:textId="57D5FBAB" w:rsidR="009D6B4C" w:rsidRDefault="009D6B4C" w:rsidP="009D6B4C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 w:rsidRPr="00BE2158">
        <w:rPr>
          <w:b/>
          <w:i/>
        </w:rPr>
        <w:t>O</w:t>
      </w:r>
      <w:r w:rsidR="006D5388">
        <w:rPr>
          <w:b/>
          <w:i/>
        </w:rPr>
        <w:t>bs</w:t>
      </w:r>
      <w:r w:rsidRPr="00BE2158">
        <w:rPr>
          <w:b/>
          <w:i/>
        </w:rPr>
        <w:t>.:</w:t>
      </w:r>
      <w:r w:rsidRPr="00BE2158">
        <w:rPr>
          <w:b/>
          <w:i/>
        </w:rPr>
        <w:tab/>
      </w:r>
    </w:p>
    <w:p w14:paraId="4132E1F7" w14:textId="070D0FA0" w:rsidR="007B61F2" w:rsidRDefault="007B61F2" w:rsidP="007B61F2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1 - </w:t>
      </w:r>
      <w:r w:rsidRPr="0060030B">
        <w:rPr>
          <w:b/>
          <w:i/>
          <w:sz w:val="22"/>
          <w:szCs w:val="22"/>
        </w:rPr>
        <w:t>DEVERÁ SER ACOMPANHADO O CARREGAMENTO NO TV-</w:t>
      </w:r>
      <w:r>
        <w:rPr>
          <w:b/>
          <w:i/>
          <w:sz w:val="22"/>
          <w:szCs w:val="22"/>
        </w:rPr>
        <w:t>2</w:t>
      </w:r>
      <w:r w:rsidRPr="0060030B">
        <w:rPr>
          <w:b/>
          <w:i/>
          <w:sz w:val="22"/>
          <w:szCs w:val="22"/>
        </w:rPr>
        <w:t xml:space="preserve"> DO 10524-</w:t>
      </w:r>
      <w:r>
        <w:rPr>
          <w:b/>
          <w:i/>
          <w:sz w:val="22"/>
          <w:szCs w:val="22"/>
        </w:rPr>
        <w:t>3</w:t>
      </w:r>
      <w:r w:rsidRPr="0060030B">
        <w:rPr>
          <w:b/>
          <w:i/>
          <w:sz w:val="22"/>
          <w:szCs w:val="22"/>
        </w:rPr>
        <w:t xml:space="preserve"> DA SE BAURU.</w:t>
      </w:r>
    </w:p>
    <w:p w14:paraId="58138B0F" w14:textId="3978A2C0" w:rsidR="007B61F2" w:rsidRPr="0060030B" w:rsidRDefault="007B61F2" w:rsidP="007B61F2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2 - TRANSFERÊNCIA DE BARRAS DOS BAYS GET C-2, BAG C-</w:t>
      </w:r>
      <w:r w:rsidR="00F712C0">
        <w:rPr>
          <w:b/>
          <w:i/>
          <w:sz w:val="22"/>
          <w:szCs w:val="22"/>
        </w:rPr>
        <w:t>2</w:t>
      </w:r>
      <w:r>
        <w:rPr>
          <w:b/>
          <w:i/>
          <w:sz w:val="22"/>
          <w:szCs w:val="22"/>
        </w:rPr>
        <w:t xml:space="preserve"> E </w:t>
      </w:r>
      <w:r w:rsidR="00F712C0">
        <w:rPr>
          <w:b/>
          <w:i/>
          <w:sz w:val="22"/>
          <w:szCs w:val="22"/>
        </w:rPr>
        <w:t>ARA</w:t>
      </w:r>
      <w:r>
        <w:rPr>
          <w:b/>
          <w:i/>
          <w:sz w:val="22"/>
          <w:szCs w:val="22"/>
        </w:rPr>
        <w:t xml:space="preserve"> SOMENTE COM DESLIGAMENTO, DEVIDO INDISPONIBILIDADE DO 10524-</w:t>
      </w:r>
      <w:r w:rsidR="00F712C0">
        <w:rPr>
          <w:b/>
          <w:i/>
          <w:sz w:val="22"/>
          <w:szCs w:val="22"/>
        </w:rPr>
        <w:t>3</w:t>
      </w:r>
      <w:r>
        <w:rPr>
          <w:b/>
          <w:i/>
          <w:sz w:val="22"/>
          <w:szCs w:val="22"/>
        </w:rPr>
        <w:t>.</w:t>
      </w:r>
    </w:p>
    <w:p w14:paraId="657B2B24" w14:textId="77777777" w:rsidR="007B61F2" w:rsidRDefault="007B61F2" w:rsidP="009D6B4C">
      <w:pPr>
        <w:pStyle w:val="Corpodetexto2"/>
        <w:spacing w:before="60" w:after="60"/>
        <w:ind w:left="709" w:hanging="709"/>
        <w:rPr>
          <w:b/>
          <w:i/>
        </w:rPr>
      </w:pPr>
    </w:p>
    <w:p w14:paraId="3F4BA194" w14:textId="77777777" w:rsidR="006D5388" w:rsidRPr="00BE2158" w:rsidRDefault="006D5388" w:rsidP="009D6B4C">
      <w:pPr>
        <w:pStyle w:val="Corpodetexto2"/>
        <w:spacing w:before="60" w:after="60"/>
        <w:ind w:left="709" w:hanging="709"/>
        <w:rPr>
          <w:b/>
          <w:i/>
        </w:rPr>
      </w:pPr>
    </w:p>
    <w:p w14:paraId="3F4BA195" w14:textId="77777777" w:rsidR="009D6B4C" w:rsidRPr="00BE2158" w:rsidRDefault="009D6B4C" w:rsidP="009D6B4C">
      <w:pPr>
        <w:spacing w:before="60" w:after="60"/>
        <w:rPr>
          <w:rFonts w:ascii="Arial" w:hAnsi="Arial"/>
          <w:sz w:val="24"/>
        </w:rPr>
      </w:pPr>
    </w:p>
    <w:p w14:paraId="3F4BA196" w14:textId="77777777" w:rsidR="009D6B4C" w:rsidRPr="00BE2158" w:rsidRDefault="009D6B4C" w:rsidP="009D6B4C">
      <w:pPr>
        <w:spacing w:before="60" w:after="60"/>
        <w:rPr>
          <w:rFonts w:ascii="Arial" w:hAnsi="Arial"/>
          <w:sz w:val="24"/>
        </w:rPr>
      </w:pPr>
    </w:p>
    <w:p w14:paraId="3F4BA197" w14:textId="77777777" w:rsidR="009D6B4C" w:rsidRPr="00BE2158" w:rsidRDefault="009D6B4C" w:rsidP="009D6B4C">
      <w:pPr>
        <w:spacing w:before="60" w:after="60"/>
        <w:rPr>
          <w:rFonts w:ascii="Arial" w:hAnsi="Arial"/>
          <w:b/>
          <w:sz w:val="24"/>
        </w:rPr>
      </w:pPr>
      <w:r w:rsidRPr="00BE2158">
        <w:rPr>
          <w:rFonts w:ascii="Arial" w:hAnsi="Arial"/>
          <w:b/>
          <w:sz w:val="24"/>
        </w:rPr>
        <w:t>NORMALIZAÇÃO:</w:t>
      </w:r>
      <w:r w:rsidRPr="00BE2158">
        <w:rPr>
          <w:rFonts w:ascii="Arial" w:hAnsi="Arial"/>
          <w:b/>
          <w:sz w:val="24"/>
        </w:rPr>
        <w:tab/>
      </w:r>
    </w:p>
    <w:p w14:paraId="3F4BA198" w14:textId="77777777" w:rsidR="009D6B4C" w:rsidRPr="00BE2158" w:rsidRDefault="009D6B4C" w:rsidP="009D6B4C">
      <w:pPr>
        <w:rPr>
          <w:rFonts w:ascii="Arial" w:hAnsi="Arial"/>
          <w:sz w:val="24"/>
        </w:rPr>
      </w:pPr>
    </w:p>
    <w:p w14:paraId="3F4BA199" w14:textId="77777777" w:rsidR="0042478C" w:rsidRPr="0042478C" w:rsidRDefault="00687FB5" w:rsidP="00A169A4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42478C" w:rsidRPr="0042478C">
        <w:rPr>
          <w:rFonts w:ascii="Arial" w:hAnsi="Arial"/>
          <w:sz w:val="24"/>
        </w:rPr>
        <w:t xml:space="preserve"> 10524-6</w:t>
      </w:r>
    </w:p>
    <w:p w14:paraId="3F4BA19A" w14:textId="77777777" w:rsidR="00080840" w:rsidRPr="00D8006E" w:rsidRDefault="00687FB5" w:rsidP="00A169A4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080840" w:rsidRPr="00D8006E">
        <w:rPr>
          <w:rFonts w:ascii="Arial" w:hAnsi="Arial"/>
          <w:sz w:val="24"/>
        </w:rPr>
        <w:t>-2</w:t>
      </w:r>
      <w:r w:rsidR="00DD5D7C" w:rsidRPr="00D8006E">
        <w:rPr>
          <w:rFonts w:ascii="Arial" w:hAnsi="Arial"/>
          <w:sz w:val="24"/>
        </w:rPr>
        <w:t>40</w:t>
      </w:r>
      <w:r w:rsidR="00080840" w:rsidRPr="00D8006E">
        <w:rPr>
          <w:rFonts w:ascii="Arial" w:hAnsi="Arial"/>
          <w:sz w:val="24"/>
        </w:rPr>
        <w:t>, 2</w:t>
      </w:r>
      <w:r w:rsidR="00DD5D7C" w:rsidRPr="00D8006E">
        <w:rPr>
          <w:rFonts w:ascii="Arial" w:hAnsi="Arial"/>
          <w:sz w:val="24"/>
        </w:rPr>
        <w:t>34</w:t>
      </w:r>
      <w:r w:rsidR="00080840" w:rsidRPr="00D8006E">
        <w:rPr>
          <w:rFonts w:ascii="Arial" w:hAnsi="Arial"/>
          <w:sz w:val="24"/>
        </w:rPr>
        <w:t xml:space="preserve"> e 242</w:t>
      </w:r>
    </w:p>
    <w:p w14:paraId="3F4BA19B" w14:textId="77777777" w:rsidR="00080840" w:rsidRPr="00D8006E" w:rsidRDefault="00687FB5" w:rsidP="00A169A4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D8006E">
        <w:rPr>
          <w:rFonts w:ascii="Arial" w:hAnsi="Arial"/>
          <w:sz w:val="24"/>
        </w:rPr>
        <w:t xml:space="preserve"> 105</w:t>
      </w:r>
      <w:r w:rsidR="00080840" w:rsidRPr="00D8006E">
        <w:rPr>
          <w:rFonts w:ascii="Arial" w:hAnsi="Arial"/>
          <w:sz w:val="24"/>
        </w:rPr>
        <w:t>24-</w:t>
      </w:r>
      <w:r w:rsidR="0042478C">
        <w:rPr>
          <w:rFonts w:ascii="Arial" w:hAnsi="Arial"/>
          <w:sz w:val="24"/>
        </w:rPr>
        <w:t xml:space="preserve">6 e </w:t>
      </w:r>
      <w:r w:rsidR="00080840" w:rsidRPr="00D8006E">
        <w:rPr>
          <w:rFonts w:ascii="Arial" w:hAnsi="Arial"/>
          <w:sz w:val="24"/>
        </w:rPr>
        <w:t>3</w:t>
      </w:r>
    </w:p>
    <w:p w14:paraId="3F4BA19C" w14:textId="77777777" w:rsidR="00080840" w:rsidRPr="00D8006E" w:rsidRDefault="00687FB5" w:rsidP="00A169A4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D8006E">
        <w:rPr>
          <w:rFonts w:ascii="Arial" w:hAnsi="Arial"/>
          <w:sz w:val="24"/>
        </w:rPr>
        <w:t xml:space="preserve"> 10529</w:t>
      </w:r>
      <w:r w:rsidR="00080840" w:rsidRPr="00D8006E">
        <w:rPr>
          <w:rFonts w:ascii="Arial" w:hAnsi="Arial"/>
          <w:sz w:val="24"/>
        </w:rPr>
        <w:t>-2</w:t>
      </w:r>
      <w:r w:rsidR="0042478C">
        <w:rPr>
          <w:rFonts w:ascii="Arial" w:hAnsi="Arial"/>
          <w:sz w:val="24"/>
        </w:rPr>
        <w:t>0</w:t>
      </w:r>
      <w:r w:rsidR="00080840" w:rsidRPr="00D8006E">
        <w:rPr>
          <w:rFonts w:ascii="Arial" w:hAnsi="Arial"/>
          <w:sz w:val="24"/>
        </w:rPr>
        <w:t>2</w:t>
      </w:r>
    </w:p>
    <w:p w14:paraId="3F4BA19D" w14:textId="77777777" w:rsidR="00080840" w:rsidRDefault="00687FB5" w:rsidP="00A169A4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8006E">
        <w:rPr>
          <w:rFonts w:ascii="Arial" w:hAnsi="Arial"/>
          <w:sz w:val="24"/>
        </w:rPr>
        <w:t xml:space="preserve"> 10529</w:t>
      </w:r>
      <w:r w:rsidR="00080840" w:rsidRPr="00D8006E">
        <w:rPr>
          <w:rFonts w:ascii="Arial" w:hAnsi="Arial"/>
          <w:sz w:val="24"/>
        </w:rPr>
        <w:t>-2</w:t>
      </w:r>
      <w:r w:rsidR="0042478C">
        <w:rPr>
          <w:rFonts w:ascii="Arial" w:hAnsi="Arial"/>
          <w:sz w:val="24"/>
        </w:rPr>
        <w:t>00</w:t>
      </w:r>
    </w:p>
    <w:p w14:paraId="3F4BA19E" w14:textId="77777777" w:rsidR="0042478C" w:rsidRPr="00D8006E" w:rsidRDefault="00687FB5" w:rsidP="00A169A4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2478C" w:rsidRPr="00D8006E">
        <w:rPr>
          <w:rFonts w:ascii="Arial" w:hAnsi="Arial"/>
          <w:sz w:val="24"/>
        </w:rPr>
        <w:t xml:space="preserve"> 10529-222</w:t>
      </w:r>
    </w:p>
    <w:p w14:paraId="3F4BA19F" w14:textId="77777777" w:rsidR="0042478C" w:rsidRPr="00D8006E" w:rsidRDefault="00687FB5" w:rsidP="00A169A4">
      <w:pPr>
        <w:pStyle w:val="PargrafodaLista"/>
        <w:numPr>
          <w:ilvl w:val="0"/>
          <w:numId w:val="6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2478C" w:rsidRPr="00D8006E">
        <w:rPr>
          <w:rFonts w:ascii="Arial" w:hAnsi="Arial"/>
          <w:sz w:val="24"/>
        </w:rPr>
        <w:t xml:space="preserve"> 10529-224</w:t>
      </w:r>
    </w:p>
    <w:p w14:paraId="3F4BA1A0" w14:textId="77777777" w:rsidR="0042478C" w:rsidRPr="0042478C" w:rsidRDefault="0042478C" w:rsidP="0042478C">
      <w:pPr>
        <w:spacing w:before="60" w:after="60"/>
        <w:rPr>
          <w:rFonts w:ascii="Arial" w:hAnsi="Arial"/>
          <w:sz w:val="24"/>
        </w:rPr>
      </w:pPr>
    </w:p>
    <w:p w14:paraId="3F4BA1A1" w14:textId="77777777" w:rsidR="00482D74" w:rsidRPr="00BE2158" w:rsidRDefault="00482D74" w:rsidP="00482D74">
      <w:pPr>
        <w:sectPr w:rsidR="00482D74" w:rsidRPr="00BE2158" w:rsidSect="00C302FD">
          <w:headerReference w:type="even" r:id="rId215"/>
          <w:headerReference w:type="default" r:id="rId216"/>
          <w:headerReference w:type="first" r:id="rId217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A2" w14:textId="77777777" w:rsidR="00CC6B58" w:rsidRDefault="00B41676" w:rsidP="00A85CD8">
      <w:pPr>
        <w:pStyle w:val="Ttulo2"/>
        <w:ind w:firstLine="720"/>
      </w:pPr>
      <w:bookmarkStart w:id="184" w:name="_Toc513533832"/>
      <w:bookmarkStart w:id="185" w:name="_Toc136595562"/>
      <w:r>
        <w:lastRenderedPageBreak/>
        <w:t>5.</w:t>
      </w:r>
      <w:r w:rsidR="00EB031E">
        <w:t>29</w:t>
      </w:r>
      <w:r w:rsidR="00922900">
        <w:t>.</w:t>
      </w:r>
      <w:r w:rsidR="00CC6B58">
        <w:tab/>
      </w:r>
      <w:r w:rsidR="00CC6B58">
        <w:rPr>
          <w:rFonts w:cs="Arial"/>
          <w:szCs w:val="24"/>
        </w:rPr>
        <w:t>DISJUNTOR</w:t>
      </w:r>
      <w:r w:rsidR="00CC6B58" w:rsidRPr="002341DA">
        <w:rPr>
          <w:rFonts w:cs="Arial"/>
          <w:szCs w:val="24"/>
        </w:rPr>
        <w:t xml:space="preserve"> </w:t>
      </w:r>
      <w:r w:rsidR="00CC6B58">
        <w:rPr>
          <w:rFonts w:cs="Arial"/>
          <w:szCs w:val="24"/>
        </w:rPr>
        <w:t xml:space="preserve">10552-22 SUBSTITUÍDO PELO 10524-1 </w:t>
      </w:r>
      <w:r w:rsidR="00CC6B58">
        <w:t xml:space="preserve">– </w:t>
      </w:r>
      <w:r w:rsidR="004D0ED6">
        <w:t>29</w:t>
      </w:r>
      <w:r w:rsidR="00CC6B58">
        <w:rPr>
          <w:vertAlign w:val="superscript"/>
        </w:rPr>
        <w:t xml:space="preserve">a </w:t>
      </w:r>
      <w:r w:rsidR="00CC6B58">
        <w:t>MODALIDADE</w:t>
      </w:r>
      <w:bookmarkEnd w:id="184"/>
      <w:bookmarkEnd w:id="185"/>
    </w:p>
    <w:p w14:paraId="3F4BA1A3" w14:textId="77777777" w:rsidR="00CC6B58" w:rsidRDefault="00CC6B58" w:rsidP="00CC6B58">
      <w:pPr>
        <w:jc w:val="center"/>
        <w:rPr>
          <w:rFonts w:ascii="Arial" w:hAnsi="Arial"/>
          <w:b/>
          <w:sz w:val="24"/>
        </w:rPr>
      </w:pPr>
    </w:p>
    <w:p w14:paraId="3F4BA1A4" w14:textId="77777777" w:rsidR="00CC6B58" w:rsidRDefault="00CC6B58" w:rsidP="00CC6B58">
      <w:pPr>
        <w:jc w:val="center"/>
        <w:rPr>
          <w:rFonts w:ascii="Arial" w:hAnsi="Arial"/>
          <w:b/>
          <w:noProof/>
          <w:sz w:val="24"/>
        </w:rPr>
      </w:pPr>
    </w:p>
    <w:p w14:paraId="3F4BA1A5" w14:textId="15AF268D" w:rsidR="001E03D7" w:rsidRDefault="00B87C86" w:rsidP="00CC6B58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7B66B221" wp14:editId="77E275D8">
            <wp:extent cx="9361170" cy="4432935"/>
            <wp:effectExtent l="0" t="0" r="0" b="5715"/>
            <wp:docPr id="681" name="Imagem 6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Imagem 681" descr="Diagrama&#10;&#10;Descrição gerad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1A6" w14:textId="77777777" w:rsidR="00CC6B58" w:rsidRDefault="00CC6B58" w:rsidP="00CC6B58">
      <w:pPr>
        <w:rPr>
          <w:rFonts w:ascii="Arial" w:hAnsi="Arial"/>
          <w:b/>
          <w:sz w:val="24"/>
        </w:rPr>
        <w:sectPr w:rsidR="00CC6B58" w:rsidSect="00C302FD">
          <w:headerReference w:type="even" r:id="rId219"/>
          <w:headerReference w:type="default" r:id="rId220"/>
          <w:headerReference w:type="first" r:id="rId221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A7" w14:textId="77777777" w:rsidR="00CC6B58" w:rsidRDefault="00B41676" w:rsidP="00A85CD8">
      <w:pPr>
        <w:pStyle w:val="Ttulo2"/>
        <w:ind w:firstLine="720"/>
      </w:pPr>
      <w:bookmarkStart w:id="186" w:name="_Toc513533833"/>
      <w:bookmarkStart w:id="187" w:name="_Toc513555661"/>
      <w:bookmarkStart w:id="188" w:name="_Toc136595563"/>
      <w:r>
        <w:lastRenderedPageBreak/>
        <w:t>5.</w:t>
      </w:r>
      <w:r w:rsidR="00EB031E">
        <w:t>29</w:t>
      </w:r>
      <w:r w:rsidR="00922900">
        <w:t xml:space="preserve">.1. </w:t>
      </w:r>
      <w:r w:rsidR="00CC6B58" w:rsidRPr="00994767">
        <w:rPr>
          <w:rFonts w:cs="Arial"/>
          <w:szCs w:val="24"/>
        </w:rPr>
        <w:t>DISJUNTOR 10552-22 SUBSTITUÍDO PELO 10524-1</w:t>
      </w:r>
      <w:bookmarkEnd w:id="186"/>
      <w:bookmarkEnd w:id="187"/>
      <w:bookmarkEnd w:id="188"/>
    </w:p>
    <w:p w14:paraId="3F4BA1A8" w14:textId="77777777" w:rsidR="00CC6B58" w:rsidRDefault="00CC6B58" w:rsidP="00CC6B58">
      <w:pPr>
        <w:jc w:val="center"/>
        <w:rPr>
          <w:rFonts w:ascii="Arial" w:hAnsi="Arial"/>
          <w:sz w:val="24"/>
        </w:rPr>
      </w:pPr>
    </w:p>
    <w:p w14:paraId="3F4BA1A9" w14:textId="77777777" w:rsidR="00CC6B58" w:rsidRDefault="00CC6B58" w:rsidP="00CC6B58">
      <w:pPr>
        <w:jc w:val="center"/>
        <w:rPr>
          <w:rFonts w:ascii="Arial" w:hAnsi="Arial"/>
          <w:sz w:val="24"/>
        </w:rPr>
      </w:pPr>
    </w:p>
    <w:p w14:paraId="3F4BA1AA" w14:textId="77777777" w:rsidR="00CC6B58" w:rsidRDefault="009362A8" w:rsidP="00CC6B58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29</w:t>
      </w:r>
      <w:r w:rsidR="00CC6B58">
        <w:rPr>
          <w:rFonts w:ascii="Arial" w:hAnsi="Arial"/>
          <w:sz w:val="24"/>
          <w:vertAlign w:val="superscript"/>
        </w:rPr>
        <w:t>a</w:t>
      </w:r>
      <w:r w:rsidR="00CC6B58">
        <w:rPr>
          <w:rFonts w:ascii="Arial" w:hAnsi="Arial"/>
          <w:sz w:val="24"/>
        </w:rPr>
        <w:t xml:space="preserve">           MODALIDADE ALTERNATIVA</w:t>
      </w:r>
    </w:p>
    <w:p w14:paraId="3F4BA1AB" w14:textId="77777777" w:rsidR="00CC6B58" w:rsidRDefault="00CC6B58" w:rsidP="00CC6B58">
      <w:pPr>
        <w:rPr>
          <w:rFonts w:ascii="Arial" w:hAnsi="Arial"/>
          <w:sz w:val="24"/>
        </w:rPr>
      </w:pPr>
    </w:p>
    <w:p w14:paraId="3F4BA1AC" w14:textId="77777777" w:rsidR="00CC6B58" w:rsidRDefault="00CC6B58" w:rsidP="00CC6B58">
      <w:pPr>
        <w:jc w:val="center"/>
        <w:rPr>
          <w:rFonts w:ascii="Arial" w:hAnsi="Arial"/>
          <w:sz w:val="24"/>
        </w:rPr>
      </w:pPr>
    </w:p>
    <w:p w14:paraId="3F4BA1AD" w14:textId="77777777" w:rsidR="00CC6B58" w:rsidRDefault="00CC6B58" w:rsidP="00CC6B58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1AE" w14:textId="77777777" w:rsidR="00CC6B58" w:rsidRDefault="00CC6B58" w:rsidP="00CC6B58">
      <w:pPr>
        <w:rPr>
          <w:rFonts w:ascii="Arial" w:hAnsi="Arial"/>
          <w:sz w:val="24"/>
        </w:rPr>
      </w:pPr>
    </w:p>
    <w:p w14:paraId="3F4BA1AF" w14:textId="623AE31C" w:rsidR="00CC6B58" w:rsidRDefault="007C245C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COT: BLOQUEAR função 79</w:t>
      </w:r>
      <w:r w:rsidR="00CC6B58" w:rsidRPr="00E13FD8">
        <w:rPr>
          <w:rFonts w:ascii="Arial" w:hAnsi="Arial"/>
          <w:sz w:val="24"/>
        </w:rPr>
        <w:t xml:space="preserve"> da LT 440kV ASS/BAU</w:t>
      </w:r>
    </w:p>
    <w:p w14:paraId="3F4BA1B0" w14:textId="77777777" w:rsidR="000E55D5" w:rsidRPr="00E13FD8" w:rsidRDefault="00687FB5" w:rsidP="000E55D5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E55D5" w:rsidRPr="00E13FD8">
        <w:rPr>
          <w:rFonts w:ascii="Arial" w:hAnsi="Arial"/>
          <w:sz w:val="24"/>
        </w:rPr>
        <w:t xml:space="preserve"> 10529-</w:t>
      </w:r>
      <w:r w:rsidR="00346FD9">
        <w:rPr>
          <w:rFonts w:ascii="Arial" w:hAnsi="Arial"/>
          <w:sz w:val="24"/>
        </w:rPr>
        <w:t>22</w:t>
      </w:r>
    </w:p>
    <w:p w14:paraId="3F4BA1B1" w14:textId="77777777" w:rsidR="000E55D5" w:rsidRPr="00E13FD8" w:rsidRDefault="00687FB5" w:rsidP="000E55D5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0E55D5" w:rsidRPr="00E13FD8">
        <w:rPr>
          <w:rFonts w:ascii="Arial" w:hAnsi="Arial"/>
          <w:sz w:val="24"/>
        </w:rPr>
        <w:t xml:space="preserve"> 10529-</w:t>
      </w:r>
      <w:r w:rsidR="00346FD9">
        <w:rPr>
          <w:rFonts w:ascii="Arial" w:hAnsi="Arial"/>
          <w:sz w:val="24"/>
        </w:rPr>
        <w:t>20</w:t>
      </w:r>
    </w:p>
    <w:p w14:paraId="3F4BA1B2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</w:t>
      </w:r>
      <w:r w:rsidR="00346FD9">
        <w:rPr>
          <w:rFonts w:ascii="Arial" w:hAnsi="Arial"/>
          <w:sz w:val="24"/>
        </w:rPr>
        <w:t>258</w:t>
      </w:r>
    </w:p>
    <w:p w14:paraId="3F4BA1B3" w14:textId="77777777" w:rsidR="00CC6B5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</w:t>
      </w:r>
      <w:r w:rsidR="00346FD9">
        <w:rPr>
          <w:rFonts w:ascii="Arial" w:hAnsi="Arial"/>
          <w:sz w:val="24"/>
        </w:rPr>
        <w:t>256</w:t>
      </w:r>
    </w:p>
    <w:p w14:paraId="3F4BA1B4" w14:textId="77777777" w:rsidR="00A241A8" w:rsidRPr="00E13FD8" w:rsidRDefault="00687FB5" w:rsidP="00A241A8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A241A8" w:rsidRPr="00E13FD8">
        <w:rPr>
          <w:rFonts w:ascii="Arial" w:hAnsi="Arial"/>
          <w:sz w:val="24"/>
        </w:rPr>
        <w:t xml:space="preserve"> 10529-</w:t>
      </w:r>
      <w:r w:rsidR="00A241A8">
        <w:rPr>
          <w:rFonts w:ascii="Arial" w:hAnsi="Arial"/>
          <w:sz w:val="24"/>
        </w:rPr>
        <w:t>328</w:t>
      </w:r>
    </w:p>
    <w:p w14:paraId="3F4BA1B5" w14:textId="77777777" w:rsidR="00A241A8" w:rsidRPr="00A241A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A241A8" w:rsidRPr="00A241A8">
        <w:rPr>
          <w:rFonts w:ascii="Arial" w:hAnsi="Arial"/>
          <w:sz w:val="24"/>
        </w:rPr>
        <w:t xml:space="preserve"> 10529-</w:t>
      </w:r>
      <w:r w:rsidR="00A241A8">
        <w:rPr>
          <w:rFonts w:ascii="Arial" w:hAnsi="Arial"/>
          <w:sz w:val="24"/>
        </w:rPr>
        <w:t>330</w:t>
      </w:r>
    </w:p>
    <w:p w14:paraId="3F4BA1B6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10529-296</w:t>
      </w:r>
    </w:p>
    <w:p w14:paraId="3F4BA1B7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10529-298</w:t>
      </w:r>
    </w:p>
    <w:p w14:paraId="3F4BA1B8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10529-34</w:t>
      </w:r>
    </w:p>
    <w:p w14:paraId="3F4BA1B9" w14:textId="77777777" w:rsidR="00CC6B58" w:rsidRPr="003F376C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3F376C">
        <w:rPr>
          <w:rFonts w:ascii="Arial" w:hAnsi="Arial"/>
          <w:sz w:val="24"/>
        </w:rPr>
        <w:t xml:space="preserve"> 10529-36</w:t>
      </w:r>
    </w:p>
    <w:p w14:paraId="3F4BA1BA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CC6B58" w:rsidRPr="00E13FD8">
        <w:rPr>
          <w:rFonts w:ascii="Arial" w:hAnsi="Arial"/>
          <w:sz w:val="24"/>
        </w:rPr>
        <w:t xml:space="preserve"> 10524-1 e 5</w:t>
      </w:r>
    </w:p>
    <w:p w14:paraId="3F4BA1BB" w14:textId="1E7DA38D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10529-84</w:t>
      </w:r>
      <w:r w:rsidR="0081382D">
        <w:rPr>
          <w:rFonts w:ascii="Arial" w:hAnsi="Arial"/>
          <w:sz w:val="24"/>
        </w:rPr>
        <w:t>, 80</w:t>
      </w:r>
      <w:r w:rsidR="00CC6B58" w:rsidRPr="00E13FD8">
        <w:rPr>
          <w:rFonts w:ascii="Arial" w:hAnsi="Arial"/>
          <w:sz w:val="24"/>
        </w:rPr>
        <w:t xml:space="preserve"> e 70</w:t>
      </w:r>
    </w:p>
    <w:p w14:paraId="3F4BA1BC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10529-80</w:t>
      </w:r>
    </w:p>
    <w:p w14:paraId="3F4BA1BD" w14:textId="77777777" w:rsidR="003B1141" w:rsidRPr="00346FD9" w:rsidRDefault="00687FB5" w:rsidP="003B1141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CC6B58" w:rsidRPr="00346FD9">
        <w:rPr>
          <w:rFonts w:ascii="Arial" w:hAnsi="Arial"/>
          <w:sz w:val="24"/>
        </w:rPr>
        <w:t xml:space="preserve"> 10524-1</w:t>
      </w:r>
    </w:p>
    <w:p w14:paraId="3F4BA1BE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10529-256</w:t>
      </w:r>
    </w:p>
    <w:p w14:paraId="3F4BA1BF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10529-258</w:t>
      </w:r>
    </w:p>
    <w:p w14:paraId="3F4BA1C0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2F5833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2F5833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CC6B58" w:rsidRPr="00E13FD8">
        <w:rPr>
          <w:rFonts w:ascii="Arial" w:hAnsi="Arial"/>
          <w:sz w:val="24"/>
        </w:rPr>
        <w:t xml:space="preserve"> ASS para o 10524-1</w:t>
      </w:r>
    </w:p>
    <w:p w14:paraId="3F4BA1C1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10529-252</w:t>
      </w:r>
    </w:p>
    <w:p w14:paraId="3F4BA1C2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CC6B58" w:rsidRPr="00E13FD8">
        <w:rPr>
          <w:rFonts w:ascii="Arial" w:hAnsi="Arial"/>
          <w:sz w:val="24"/>
        </w:rPr>
        <w:t xml:space="preserve"> 10552-22</w:t>
      </w:r>
    </w:p>
    <w:p w14:paraId="3F4BA1C3" w14:textId="77777777" w:rsidR="00CC6B58" w:rsidRPr="00E13FD8" w:rsidRDefault="00687FB5" w:rsidP="00F542BF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10529-254 e 256</w:t>
      </w:r>
    </w:p>
    <w:p w14:paraId="3F4BA1C4" w14:textId="77777777" w:rsidR="00CC6B58" w:rsidRDefault="00CC6B58" w:rsidP="00CC6B58">
      <w:pPr>
        <w:spacing w:before="60" w:after="60"/>
        <w:rPr>
          <w:rFonts w:ascii="Arial" w:hAnsi="Arial"/>
          <w:sz w:val="24"/>
        </w:rPr>
      </w:pPr>
    </w:p>
    <w:p w14:paraId="3F4BA1C5" w14:textId="77777777" w:rsidR="00CC6B58" w:rsidRDefault="00CC6B58" w:rsidP="00CC6B58">
      <w:pPr>
        <w:pStyle w:val="Corpodetexto2"/>
        <w:spacing w:before="60" w:after="60"/>
        <w:ind w:left="709" w:hanging="709"/>
        <w:rPr>
          <w:b/>
          <w:i/>
        </w:rPr>
      </w:pPr>
      <w:r>
        <w:rPr>
          <w:b/>
          <w:i/>
        </w:rPr>
        <w:t>Obs.:</w:t>
      </w:r>
      <w:r>
        <w:rPr>
          <w:b/>
          <w:i/>
        </w:rPr>
        <w:tab/>
      </w:r>
      <w:r w:rsidR="00EF0E50" w:rsidRPr="00EF0E50">
        <w:rPr>
          <w:b/>
          <w:i/>
          <w:sz w:val="22"/>
          <w:szCs w:val="22"/>
        </w:rPr>
        <w:t>DEVERÁ SER ACOMPANHADO O CARREGAMENTO NO TV-1 DO 10524-1 DA SE BAURU</w:t>
      </w:r>
      <w:r>
        <w:rPr>
          <w:b/>
          <w:i/>
        </w:rPr>
        <w:t>.</w:t>
      </w:r>
    </w:p>
    <w:p w14:paraId="3F4BA1C6" w14:textId="77777777" w:rsidR="00CC6B58" w:rsidRDefault="00CC6B58" w:rsidP="00CC6B58">
      <w:pPr>
        <w:spacing w:before="60" w:after="60"/>
        <w:rPr>
          <w:rFonts w:ascii="Arial" w:hAnsi="Arial"/>
          <w:sz w:val="24"/>
        </w:rPr>
      </w:pPr>
    </w:p>
    <w:p w14:paraId="3F4BA1C7" w14:textId="77777777" w:rsidR="00CC6B58" w:rsidRDefault="00CC6B58" w:rsidP="00CC6B58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1C8" w14:textId="77777777" w:rsidR="003F376C" w:rsidRDefault="003F376C" w:rsidP="00CC6B58">
      <w:pPr>
        <w:spacing w:before="60" w:after="60"/>
        <w:rPr>
          <w:rFonts w:ascii="Arial" w:hAnsi="Arial"/>
          <w:b/>
          <w:sz w:val="24"/>
        </w:rPr>
      </w:pPr>
    </w:p>
    <w:p w14:paraId="3F4BA1C9" w14:textId="77777777" w:rsidR="003F376C" w:rsidRDefault="003F376C" w:rsidP="00CC6B58">
      <w:pPr>
        <w:spacing w:before="60" w:after="60"/>
        <w:rPr>
          <w:rFonts w:ascii="Arial" w:hAnsi="Arial"/>
          <w:b/>
          <w:sz w:val="24"/>
        </w:rPr>
      </w:pPr>
    </w:p>
    <w:p w14:paraId="3F4BA1CA" w14:textId="77777777" w:rsidR="00CC6B58" w:rsidRDefault="00CC6B58" w:rsidP="00CC6B58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NORMALIZAÇÃO:</w:t>
      </w:r>
      <w:r>
        <w:rPr>
          <w:rFonts w:ascii="Arial" w:hAnsi="Arial"/>
          <w:b/>
          <w:sz w:val="24"/>
        </w:rPr>
        <w:tab/>
      </w:r>
    </w:p>
    <w:p w14:paraId="3F4BA1CB" w14:textId="77777777" w:rsidR="00CC6B58" w:rsidRDefault="00CC6B58" w:rsidP="00CC6B58">
      <w:pPr>
        <w:rPr>
          <w:rFonts w:ascii="Arial" w:hAnsi="Arial"/>
          <w:sz w:val="24"/>
        </w:rPr>
      </w:pPr>
    </w:p>
    <w:p w14:paraId="3F4BA1CC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10529-256 e 254</w:t>
      </w:r>
    </w:p>
    <w:p w14:paraId="3F4BA1CD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CC6B58" w:rsidRPr="00E13FD8">
        <w:rPr>
          <w:rFonts w:ascii="Arial" w:hAnsi="Arial"/>
          <w:sz w:val="24"/>
        </w:rPr>
        <w:t xml:space="preserve"> 10552-22</w:t>
      </w:r>
    </w:p>
    <w:p w14:paraId="3F4BA1CE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10529-252</w:t>
      </w:r>
    </w:p>
    <w:p w14:paraId="3F4BA1CF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CC6B58" w:rsidRPr="00E13FD8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CC6B58" w:rsidRPr="00E13FD8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CC6B58" w:rsidRPr="00E13FD8">
        <w:rPr>
          <w:rFonts w:ascii="Arial" w:hAnsi="Arial"/>
          <w:sz w:val="24"/>
        </w:rPr>
        <w:t xml:space="preserve"> ASS para o 10552-22</w:t>
      </w:r>
    </w:p>
    <w:p w14:paraId="3F4BA1D0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10529-258</w:t>
      </w:r>
    </w:p>
    <w:p w14:paraId="3F4BA1D1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10529-256</w:t>
      </w:r>
    </w:p>
    <w:p w14:paraId="3F4BA1D2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CC6B58" w:rsidRPr="00E13FD8">
        <w:rPr>
          <w:rFonts w:ascii="Arial" w:hAnsi="Arial"/>
          <w:sz w:val="24"/>
        </w:rPr>
        <w:t xml:space="preserve"> 10524-1</w:t>
      </w:r>
    </w:p>
    <w:p w14:paraId="3F4BA1D3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10529-80</w:t>
      </w:r>
    </w:p>
    <w:p w14:paraId="3F4BA1D4" w14:textId="2797EFB1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10529-70, </w:t>
      </w:r>
      <w:r w:rsidR="0081382D">
        <w:rPr>
          <w:rFonts w:ascii="Arial" w:hAnsi="Arial"/>
          <w:sz w:val="24"/>
        </w:rPr>
        <w:t>80</w:t>
      </w:r>
      <w:r w:rsidR="00CB493C">
        <w:rPr>
          <w:rFonts w:ascii="Arial" w:hAnsi="Arial"/>
          <w:sz w:val="24"/>
        </w:rPr>
        <w:t xml:space="preserve"> e </w:t>
      </w:r>
      <w:r w:rsidR="00CC6B58" w:rsidRPr="00E13FD8">
        <w:rPr>
          <w:rFonts w:ascii="Arial" w:hAnsi="Arial"/>
          <w:sz w:val="24"/>
        </w:rPr>
        <w:t>8</w:t>
      </w:r>
      <w:r w:rsidR="00346FD9">
        <w:rPr>
          <w:rFonts w:ascii="Arial" w:hAnsi="Arial"/>
          <w:sz w:val="24"/>
        </w:rPr>
        <w:t>4</w:t>
      </w:r>
    </w:p>
    <w:p w14:paraId="3F4BA1D5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CC6B58" w:rsidRPr="00E13FD8">
        <w:rPr>
          <w:rFonts w:ascii="Arial" w:hAnsi="Arial"/>
          <w:sz w:val="24"/>
        </w:rPr>
        <w:t xml:space="preserve"> 10524-5 e 1</w:t>
      </w:r>
    </w:p>
    <w:p w14:paraId="3F4BA1D6" w14:textId="77777777" w:rsidR="00CC6B58" w:rsidRPr="003F376C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3F376C">
        <w:rPr>
          <w:rFonts w:ascii="Arial" w:hAnsi="Arial"/>
          <w:sz w:val="24"/>
        </w:rPr>
        <w:t xml:space="preserve"> 10529-36</w:t>
      </w:r>
    </w:p>
    <w:p w14:paraId="3F4BA1D7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10529-34</w:t>
      </w:r>
    </w:p>
    <w:p w14:paraId="3F4BA1D8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10529-298</w:t>
      </w:r>
    </w:p>
    <w:p w14:paraId="3F4BA1D9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10529-296</w:t>
      </w:r>
    </w:p>
    <w:p w14:paraId="3F4BA1DA" w14:textId="77777777" w:rsidR="00CC6B58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C6B58" w:rsidRPr="00E13FD8">
        <w:rPr>
          <w:rFonts w:ascii="Arial" w:hAnsi="Arial"/>
          <w:sz w:val="24"/>
        </w:rPr>
        <w:t xml:space="preserve"> 10529-</w:t>
      </w:r>
      <w:r w:rsidR="003F376C">
        <w:rPr>
          <w:rFonts w:ascii="Arial" w:hAnsi="Arial"/>
          <w:sz w:val="24"/>
        </w:rPr>
        <w:t>33</w:t>
      </w:r>
      <w:r w:rsidR="00CC6B58" w:rsidRPr="00E13FD8">
        <w:rPr>
          <w:rFonts w:ascii="Arial" w:hAnsi="Arial"/>
          <w:sz w:val="24"/>
        </w:rPr>
        <w:t>0</w:t>
      </w:r>
    </w:p>
    <w:p w14:paraId="3F4BA1DB" w14:textId="77777777" w:rsidR="00CC6B5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C6B58" w:rsidRPr="00E13FD8">
        <w:rPr>
          <w:rFonts w:ascii="Arial" w:hAnsi="Arial"/>
          <w:sz w:val="24"/>
        </w:rPr>
        <w:t xml:space="preserve"> 10529-</w:t>
      </w:r>
      <w:r w:rsidR="003F376C">
        <w:rPr>
          <w:rFonts w:ascii="Arial" w:hAnsi="Arial"/>
          <w:sz w:val="24"/>
        </w:rPr>
        <w:t>328</w:t>
      </w:r>
    </w:p>
    <w:p w14:paraId="3F4BA1DC" w14:textId="77777777" w:rsidR="003F376C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F376C" w:rsidRPr="00E13FD8">
        <w:rPr>
          <w:rFonts w:ascii="Arial" w:hAnsi="Arial"/>
          <w:sz w:val="24"/>
        </w:rPr>
        <w:t xml:space="preserve"> 10529-</w:t>
      </w:r>
      <w:r w:rsidR="00346FD9">
        <w:rPr>
          <w:rFonts w:ascii="Arial" w:hAnsi="Arial"/>
          <w:sz w:val="24"/>
        </w:rPr>
        <w:t>256</w:t>
      </w:r>
    </w:p>
    <w:p w14:paraId="3F4BA1DD" w14:textId="77777777" w:rsidR="003F376C" w:rsidRPr="003F376C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3F376C" w:rsidRPr="003F376C">
        <w:rPr>
          <w:rFonts w:ascii="Arial" w:hAnsi="Arial"/>
          <w:sz w:val="24"/>
        </w:rPr>
        <w:t xml:space="preserve"> 10529-</w:t>
      </w:r>
      <w:r w:rsidR="00346FD9">
        <w:rPr>
          <w:rFonts w:ascii="Arial" w:hAnsi="Arial"/>
          <w:sz w:val="24"/>
        </w:rPr>
        <w:t>258</w:t>
      </w:r>
    </w:p>
    <w:p w14:paraId="3F4BA1DE" w14:textId="77777777" w:rsidR="004A7FB3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7FB3" w:rsidRPr="00E13FD8">
        <w:rPr>
          <w:rFonts w:ascii="Arial" w:hAnsi="Arial"/>
          <w:sz w:val="24"/>
        </w:rPr>
        <w:t xml:space="preserve"> 10529-</w:t>
      </w:r>
      <w:r w:rsidR="00346FD9">
        <w:rPr>
          <w:rFonts w:ascii="Arial" w:hAnsi="Arial"/>
          <w:sz w:val="24"/>
        </w:rPr>
        <w:t>20</w:t>
      </w:r>
    </w:p>
    <w:p w14:paraId="3F4BA1DF" w14:textId="77777777" w:rsidR="004A7FB3" w:rsidRPr="00E13FD8" w:rsidRDefault="00687FB5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7FB3" w:rsidRPr="00E13FD8">
        <w:rPr>
          <w:rFonts w:ascii="Arial" w:hAnsi="Arial"/>
          <w:sz w:val="24"/>
        </w:rPr>
        <w:t xml:space="preserve"> 10529-</w:t>
      </w:r>
      <w:r w:rsidR="00346FD9">
        <w:rPr>
          <w:rFonts w:ascii="Arial" w:hAnsi="Arial"/>
          <w:sz w:val="24"/>
        </w:rPr>
        <w:t>22</w:t>
      </w:r>
    </w:p>
    <w:p w14:paraId="3F4BA1E0" w14:textId="605A45E6" w:rsidR="001A0905" w:rsidRPr="00E13FD8" w:rsidRDefault="007C245C" w:rsidP="00A169A4">
      <w:pPr>
        <w:pStyle w:val="PargrafodaLista"/>
        <w:numPr>
          <w:ilvl w:val="0"/>
          <w:numId w:val="8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COT: DESBLOQUEAR função 79</w:t>
      </w:r>
      <w:r w:rsidR="00CC6B58" w:rsidRPr="00E13FD8">
        <w:rPr>
          <w:rFonts w:ascii="Arial" w:hAnsi="Arial"/>
          <w:sz w:val="24"/>
        </w:rPr>
        <w:t xml:space="preserve"> da LT 440kV ASS/BAU</w:t>
      </w:r>
    </w:p>
    <w:p w14:paraId="3F4BA1E1" w14:textId="77777777" w:rsidR="00C64561" w:rsidRDefault="00C64561" w:rsidP="00C64561">
      <w:pPr>
        <w:spacing w:before="60" w:after="60"/>
        <w:rPr>
          <w:rFonts w:ascii="Arial" w:hAnsi="Arial"/>
          <w:sz w:val="24"/>
        </w:rPr>
      </w:pPr>
    </w:p>
    <w:p w14:paraId="3F4BA1E2" w14:textId="77777777" w:rsidR="00C64561" w:rsidRDefault="00C64561" w:rsidP="00C64561">
      <w:pPr>
        <w:spacing w:before="60" w:after="60"/>
        <w:rPr>
          <w:rFonts w:ascii="Arial" w:hAnsi="Arial"/>
          <w:sz w:val="24"/>
        </w:rPr>
        <w:sectPr w:rsidR="00C64561" w:rsidSect="00C302FD">
          <w:headerReference w:type="even" r:id="rId222"/>
          <w:headerReference w:type="default" r:id="rId223"/>
          <w:headerReference w:type="first" r:id="rId224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E3" w14:textId="77777777" w:rsidR="00A46FA6" w:rsidRPr="00BE2158" w:rsidRDefault="002B6E91" w:rsidP="00A85CD8">
      <w:pPr>
        <w:pStyle w:val="Ttulo2"/>
        <w:ind w:firstLine="360"/>
      </w:pPr>
      <w:bookmarkStart w:id="189" w:name="_Toc513533834"/>
      <w:bookmarkStart w:id="190" w:name="_Toc136595564"/>
      <w:r w:rsidRPr="00BE2158">
        <w:lastRenderedPageBreak/>
        <w:t>5</w:t>
      </w:r>
      <w:r w:rsidR="00A46FA6" w:rsidRPr="00BE2158">
        <w:t>.</w:t>
      </w:r>
      <w:r w:rsidR="00B41676">
        <w:t>3</w:t>
      </w:r>
      <w:r w:rsidR="00EB031E">
        <w:t>0</w:t>
      </w:r>
      <w:r w:rsidR="00FC0001">
        <w:t>.</w:t>
      </w:r>
      <w:r w:rsidR="00A46FA6" w:rsidRPr="00BE2158">
        <w:tab/>
      </w:r>
      <w:r w:rsidR="00375D9A" w:rsidRPr="00BE2158">
        <w:rPr>
          <w:rFonts w:cs="Arial"/>
          <w:szCs w:val="24"/>
        </w:rPr>
        <w:t>DISJUNTOR</w:t>
      </w:r>
      <w:r w:rsidR="005C14FE" w:rsidRPr="00BE2158">
        <w:rPr>
          <w:rFonts w:cs="Arial"/>
          <w:szCs w:val="24"/>
        </w:rPr>
        <w:t xml:space="preserve"> 10552-1 SUBSTITUÍDO PELO 10524-1 </w:t>
      </w:r>
      <w:r w:rsidR="005C14FE" w:rsidRPr="00BE2158">
        <w:t xml:space="preserve">– </w:t>
      </w:r>
      <w:r w:rsidR="0084207F">
        <w:t>3</w:t>
      </w:r>
      <w:r w:rsidR="00AF1962">
        <w:t>0</w:t>
      </w:r>
      <w:r w:rsidR="005C14FE" w:rsidRPr="00BE2158">
        <w:rPr>
          <w:vertAlign w:val="superscript"/>
        </w:rPr>
        <w:t xml:space="preserve">a </w:t>
      </w:r>
      <w:r w:rsidR="005C14FE" w:rsidRPr="00BE2158">
        <w:t>MODALIDADE</w:t>
      </w:r>
      <w:bookmarkEnd w:id="189"/>
      <w:bookmarkEnd w:id="190"/>
    </w:p>
    <w:p w14:paraId="3F4BA1E4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1E5" w14:textId="77777777" w:rsidR="00C204F4" w:rsidRDefault="00C204F4">
      <w:pPr>
        <w:jc w:val="center"/>
        <w:rPr>
          <w:rFonts w:ascii="Arial" w:hAnsi="Arial"/>
          <w:b/>
          <w:sz w:val="24"/>
        </w:rPr>
      </w:pPr>
    </w:p>
    <w:p w14:paraId="3F4BA1E6" w14:textId="7819BAB6" w:rsidR="00A46FA6" w:rsidRDefault="003F7B23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0E1CC07F" wp14:editId="6BAABE24">
            <wp:extent cx="9361170" cy="4334510"/>
            <wp:effectExtent l="0" t="0" r="0" b="8890"/>
            <wp:docPr id="682" name="Imagem 68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m 682" descr="Diagrama, Esquemático&#10;&#10;Descrição gerada automaticamente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1E7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226"/>
          <w:headerReference w:type="default" r:id="rId227"/>
          <w:headerReference w:type="first" r:id="rId228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1E8" w14:textId="77777777" w:rsidR="00A46FA6" w:rsidRDefault="002B6E91" w:rsidP="00A85CD8">
      <w:pPr>
        <w:pStyle w:val="Ttulo2"/>
        <w:ind w:firstLine="360"/>
      </w:pPr>
      <w:bookmarkStart w:id="191" w:name="_Toc513533835"/>
      <w:bookmarkStart w:id="192" w:name="_Toc513555663"/>
      <w:bookmarkStart w:id="193" w:name="_Toc136595565"/>
      <w:r>
        <w:lastRenderedPageBreak/>
        <w:t>5</w:t>
      </w:r>
      <w:r w:rsidR="00A46FA6">
        <w:t>.</w:t>
      </w:r>
      <w:r w:rsidR="00B41676">
        <w:t>3</w:t>
      </w:r>
      <w:r w:rsidR="00EB031E">
        <w:t>0</w:t>
      </w:r>
      <w:r w:rsidR="00B41676">
        <w:t>.1</w:t>
      </w:r>
      <w:r w:rsidR="00FC0001">
        <w:t xml:space="preserve">.  </w:t>
      </w:r>
      <w:r w:rsidR="00375D9A">
        <w:rPr>
          <w:rFonts w:cs="Arial"/>
          <w:szCs w:val="24"/>
        </w:rPr>
        <w:t>DISJUNTOR</w:t>
      </w:r>
      <w:r w:rsidR="00375D9A" w:rsidRPr="002341DA">
        <w:rPr>
          <w:rFonts w:cs="Arial"/>
          <w:szCs w:val="24"/>
        </w:rPr>
        <w:t xml:space="preserve"> </w:t>
      </w:r>
      <w:r w:rsidR="00375D9A">
        <w:rPr>
          <w:rFonts w:cs="Arial"/>
          <w:szCs w:val="24"/>
        </w:rPr>
        <w:t>10552-1 SUBSTITUÍDO PELO 10524-1</w:t>
      </w:r>
      <w:bookmarkEnd w:id="191"/>
      <w:bookmarkEnd w:id="192"/>
      <w:bookmarkEnd w:id="193"/>
    </w:p>
    <w:p w14:paraId="3F4BA1E9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1EA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1EB" w14:textId="77777777" w:rsidR="00A46FA6" w:rsidRDefault="0084207F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</w:t>
      </w:r>
      <w:r w:rsidR="009362A8">
        <w:rPr>
          <w:rFonts w:ascii="Arial" w:hAnsi="Arial"/>
          <w:sz w:val="24"/>
        </w:rPr>
        <w:t>0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        MODALIDADE ALTERNATIVA</w:t>
      </w:r>
    </w:p>
    <w:p w14:paraId="3F4BA1EC" w14:textId="77777777" w:rsidR="00A46FA6" w:rsidRDefault="00A46FA6">
      <w:pPr>
        <w:rPr>
          <w:rFonts w:ascii="Arial" w:hAnsi="Arial"/>
          <w:sz w:val="24"/>
        </w:rPr>
      </w:pPr>
    </w:p>
    <w:p w14:paraId="3F4BA1ED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1EE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1EF" w14:textId="77777777" w:rsidR="00A46FA6" w:rsidRDefault="00A46FA6">
      <w:pPr>
        <w:rPr>
          <w:rFonts w:ascii="Arial" w:hAnsi="Arial"/>
          <w:sz w:val="24"/>
        </w:rPr>
      </w:pPr>
    </w:p>
    <w:p w14:paraId="3F4BA1F0" w14:textId="5CAB3CEE" w:rsidR="00483588" w:rsidRPr="00E13FD8" w:rsidRDefault="0036509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</w:t>
      </w:r>
      <w:r w:rsidR="00C204F4" w:rsidRPr="00E13FD8">
        <w:rPr>
          <w:rFonts w:ascii="Arial" w:hAnsi="Arial"/>
          <w:sz w:val="24"/>
        </w:rPr>
        <w:t>GET/BAU</w:t>
      </w:r>
      <w:r w:rsidR="00483588" w:rsidRPr="00E13FD8">
        <w:rPr>
          <w:rFonts w:ascii="Arial" w:hAnsi="Arial"/>
          <w:sz w:val="24"/>
        </w:rPr>
        <w:t xml:space="preserve"> C-1</w:t>
      </w:r>
    </w:p>
    <w:p w14:paraId="3F4BA1F1" w14:textId="77777777" w:rsidR="00BC5E3B" w:rsidRPr="00E13FD8" w:rsidRDefault="00687FB5" w:rsidP="00BC5E3B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C5E3B" w:rsidRPr="00E13FD8">
        <w:rPr>
          <w:rFonts w:ascii="Arial" w:hAnsi="Arial"/>
          <w:sz w:val="24"/>
        </w:rPr>
        <w:t xml:space="preserve"> 10529-</w:t>
      </w:r>
      <w:r w:rsidR="0081382D">
        <w:rPr>
          <w:rFonts w:ascii="Arial" w:hAnsi="Arial"/>
          <w:sz w:val="24"/>
        </w:rPr>
        <w:t>22</w:t>
      </w:r>
    </w:p>
    <w:p w14:paraId="3F4BA1F2" w14:textId="77777777" w:rsidR="00BC5E3B" w:rsidRPr="00E13FD8" w:rsidRDefault="00687FB5" w:rsidP="00BC5E3B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C5E3B" w:rsidRPr="00E13FD8">
        <w:rPr>
          <w:rFonts w:ascii="Arial" w:hAnsi="Arial"/>
          <w:sz w:val="24"/>
        </w:rPr>
        <w:t xml:space="preserve"> 10529-</w:t>
      </w:r>
      <w:r w:rsidR="0081382D">
        <w:rPr>
          <w:rFonts w:ascii="Arial" w:hAnsi="Arial"/>
          <w:sz w:val="24"/>
        </w:rPr>
        <w:t>20</w:t>
      </w:r>
    </w:p>
    <w:p w14:paraId="3F4BA1F3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81382D">
        <w:rPr>
          <w:rFonts w:ascii="Arial" w:hAnsi="Arial"/>
          <w:sz w:val="24"/>
        </w:rPr>
        <w:t>258</w:t>
      </w:r>
    </w:p>
    <w:p w14:paraId="3F4BA1F4" w14:textId="77777777" w:rsidR="00A46FA6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81382D">
        <w:rPr>
          <w:rFonts w:ascii="Arial" w:hAnsi="Arial"/>
          <w:sz w:val="24"/>
        </w:rPr>
        <w:t>256</w:t>
      </w:r>
    </w:p>
    <w:p w14:paraId="3F4BA1F5" w14:textId="77777777" w:rsidR="00D66851" w:rsidRPr="00E13FD8" w:rsidRDefault="00687FB5" w:rsidP="00D66851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D66851" w:rsidRPr="00E13FD8">
        <w:rPr>
          <w:rFonts w:ascii="Arial" w:hAnsi="Arial"/>
          <w:sz w:val="24"/>
        </w:rPr>
        <w:t xml:space="preserve"> 10529-</w:t>
      </w:r>
      <w:r w:rsidR="00D66851">
        <w:rPr>
          <w:rFonts w:ascii="Arial" w:hAnsi="Arial"/>
          <w:sz w:val="24"/>
        </w:rPr>
        <w:t>328</w:t>
      </w:r>
    </w:p>
    <w:p w14:paraId="3F4BA1F6" w14:textId="77777777" w:rsidR="00D66851" w:rsidRPr="00D66851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D66851" w:rsidRPr="00D66851">
        <w:rPr>
          <w:rFonts w:ascii="Arial" w:hAnsi="Arial"/>
          <w:sz w:val="24"/>
        </w:rPr>
        <w:t xml:space="preserve"> 10529-</w:t>
      </w:r>
      <w:r w:rsidR="00D66851">
        <w:rPr>
          <w:rFonts w:ascii="Arial" w:hAnsi="Arial"/>
          <w:sz w:val="24"/>
        </w:rPr>
        <w:t>330</w:t>
      </w:r>
    </w:p>
    <w:p w14:paraId="3F4BA1F7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1F8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1F9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D5388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1FA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1FB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1FC" w14:textId="1926696B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-84</w:t>
      </w:r>
      <w:r w:rsidR="0081382D">
        <w:rPr>
          <w:rFonts w:ascii="Arial" w:hAnsi="Arial"/>
          <w:sz w:val="24"/>
        </w:rPr>
        <w:t>, 80</w:t>
      </w:r>
      <w:r w:rsidR="00A46FA6" w:rsidRPr="00E13FD8">
        <w:rPr>
          <w:rFonts w:ascii="Arial" w:hAnsi="Arial"/>
          <w:sz w:val="24"/>
        </w:rPr>
        <w:t xml:space="preserve"> e 70</w:t>
      </w:r>
    </w:p>
    <w:p w14:paraId="3F4BA1FD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-80</w:t>
      </w:r>
    </w:p>
    <w:p w14:paraId="3F4BA1FE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1FF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</w:t>
      </w:r>
    </w:p>
    <w:p w14:paraId="3F4BA200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-10</w:t>
      </w:r>
    </w:p>
    <w:p w14:paraId="3F4BA201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2B7C9C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2B7C9C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E7183" w:rsidRPr="00E13FD8">
        <w:rPr>
          <w:rFonts w:ascii="Arial" w:hAnsi="Arial"/>
          <w:sz w:val="24"/>
        </w:rPr>
        <w:t>GET</w:t>
      </w:r>
      <w:r w:rsidR="00E62802">
        <w:rPr>
          <w:rFonts w:ascii="Arial" w:hAnsi="Arial"/>
          <w:sz w:val="24"/>
        </w:rPr>
        <w:t xml:space="preserve"> C</w:t>
      </w:r>
      <w:r w:rsidR="005E7183" w:rsidRPr="00E13FD8">
        <w:rPr>
          <w:rFonts w:ascii="Arial" w:hAnsi="Arial"/>
          <w:sz w:val="24"/>
        </w:rPr>
        <w:t>-1</w:t>
      </w:r>
      <w:r w:rsidR="00A46FA6" w:rsidRPr="00E13FD8">
        <w:rPr>
          <w:rFonts w:ascii="Arial" w:hAnsi="Arial"/>
          <w:sz w:val="24"/>
        </w:rPr>
        <w:t xml:space="preserve"> para o 10524-1</w:t>
      </w:r>
    </w:p>
    <w:p w14:paraId="3F4BA202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-12</w:t>
      </w:r>
    </w:p>
    <w:p w14:paraId="3F4BA203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52-1</w:t>
      </w:r>
    </w:p>
    <w:p w14:paraId="3F4BA204" w14:textId="77777777" w:rsidR="00A46FA6" w:rsidRPr="00E13FD8" w:rsidRDefault="00687FB5" w:rsidP="00F542BF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-6 e 8</w:t>
      </w:r>
    </w:p>
    <w:p w14:paraId="3F4BA205" w14:textId="77777777" w:rsidR="00024EE8" w:rsidRDefault="00024EE8">
      <w:pPr>
        <w:spacing w:before="60" w:after="60"/>
        <w:rPr>
          <w:rFonts w:ascii="Arial" w:hAnsi="Arial"/>
          <w:sz w:val="24"/>
        </w:rPr>
      </w:pPr>
    </w:p>
    <w:p w14:paraId="3F4BA206" w14:textId="77777777" w:rsidR="008C06AD" w:rsidRDefault="008C06AD" w:rsidP="008C06AD">
      <w:pPr>
        <w:pStyle w:val="Corpodetexto2"/>
        <w:spacing w:before="60" w:after="60"/>
        <w:ind w:left="709" w:hanging="709"/>
        <w:rPr>
          <w:b/>
          <w:i/>
        </w:rPr>
      </w:pPr>
      <w:r>
        <w:rPr>
          <w:b/>
          <w:i/>
        </w:rPr>
        <w:t>O</w:t>
      </w:r>
      <w:r w:rsidR="006D5388">
        <w:rPr>
          <w:b/>
          <w:i/>
        </w:rPr>
        <w:t>bs</w:t>
      </w:r>
      <w:r>
        <w:rPr>
          <w:b/>
          <w:i/>
        </w:rPr>
        <w:t>.:</w:t>
      </w:r>
      <w:r>
        <w:rPr>
          <w:b/>
          <w:i/>
        </w:rPr>
        <w:tab/>
      </w:r>
      <w:r w:rsidR="00251047" w:rsidRPr="00251047">
        <w:rPr>
          <w:b/>
          <w:i/>
          <w:sz w:val="22"/>
          <w:szCs w:val="22"/>
        </w:rPr>
        <w:t>DEVERÁ SER ACOMPANHADO O CARREGAMENTO NO TV-1 DO 10524-1 DA SE BAURU</w:t>
      </w:r>
      <w:r>
        <w:rPr>
          <w:b/>
          <w:i/>
        </w:rPr>
        <w:t>.</w:t>
      </w:r>
    </w:p>
    <w:p w14:paraId="3F4BA207" w14:textId="77777777" w:rsidR="008C06AD" w:rsidRDefault="008C06AD" w:rsidP="008C06AD">
      <w:pPr>
        <w:spacing w:before="60" w:after="60"/>
        <w:rPr>
          <w:rFonts w:ascii="Arial" w:hAnsi="Arial"/>
          <w:sz w:val="24"/>
        </w:rPr>
      </w:pPr>
    </w:p>
    <w:p w14:paraId="3F4BA208" w14:textId="77777777" w:rsidR="00720FBE" w:rsidRDefault="00720FBE" w:rsidP="008C06AD">
      <w:pPr>
        <w:spacing w:before="60" w:after="60"/>
        <w:rPr>
          <w:rFonts w:ascii="Arial" w:hAnsi="Arial"/>
          <w:sz w:val="24"/>
        </w:rPr>
      </w:pPr>
    </w:p>
    <w:p w14:paraId="3F4BA209" w14:textId="77777777" w:rsidR="00720FBE" w:rsidRDefault="00482D74" w:rsidP="008C06AD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20A" w14:textId="77777777" w:rsidR="008C06AD" w:rsidRDefault="008C06AD" w:rsidP="008C06AD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20B" w14:textId="77777777" w:rsidR="008C06AD" w:rsidRDefault="008C06AD" w:rsidP="008C06AD">
      <w:pPr>
        <w:rPr>
          <w:rFonts w:ascii="Arial" w:hAnsi="Arial"/>
          <w:sz w:val="24"/>
        </w:rPr>
      </w:pPr>
    </w:p>
    <w:p w14:paraId="3F4BA20C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 e 6</w:t>
      </w:r>
    </w:p>
    <w:p w14:paraId="3F4BA20D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52-1</w:t>
      </w:r>
    </w:p>
    <w:p w14:paraId="3F4BA20E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-12</w:t>
      </w:r>
    </w:p>
    <w:p w14:paraId="3F4BA20F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2B7C9C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2B7C9C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E7183" w:rsidRPr="00E13FD8">
        <w:rPr>
          <w:rFonts w:ascii="Arial" w:hAnsi="Arial"/>
          <w:sz w:val="24"/>
        </w:rPr>
        <w:t>GET</w:t>
      </w:r>
      <w:r w:rsidR="00E62802">
        <w:rPr>
          <w:rFonts w:ascii="Arial" w:hAnsi="Arial"/>
          <w:sz w:val="24"/>
        </w:rPr>
        <w:t xml:space="preserve"> C</w:t>
      </w:r>
      <w:r w:rsidR="005E7183" w:rsidRPr="00E13FD8">
        <w:rPr>
          <w:rFonts w:ascii="Arial" w:hAnsi="Arial"/>
          <w:sz w:val="24"/>
        </w:rPr>
        <w:t>-1</w:t>
      </w:r>
      <w:r w:rsidR="00A46FA6" w:rsidRPr="00E13FD8">
        <w:rPr>
          <w:rFonts w:ascii="Arial" w:hAnsi="Arial"/>
          <w:sz w:val="24"/>
        </w:rPr>
        <w:t xml:space="preserve"> para o 10552-1</w:t>
      </w:r>
    </w:p>
    <w:p w14:paraId="3F4BA210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-10</w:t>
      </w:r>
    </w:p>
    <w:p w14:paraId="3F4BA211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</w:t>
      </w:r>
    </w:p>
    <w:p w14:paraId="3F4BA212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213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-80</w:t>
      </w:r>
    </w:p>
    <w:p w14:paraId="3F4BA214" w14:textId="7F150F39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-70, 80</w:t>
      </w:r>
      <w:r w:rsidR="00654425">
        <w:rPr>
          <w:rFonts w:ascii="Arial" w:hAnsi="Arial"/>
          <w:sz w:val="24"/>
        </w:rPr>
        <w:t xml:space="preserve"> e </w:t>
      </w:r>
      <w:r w:rsidR="00A46FA6" w:rsidRPr="00E13FD8">
        <w:rPr>
          <w:rFonts w:ascii="Arial" w:hAnsi="Arial"/>
          <w:sz w:val="24"/>
        </w:rPr>
        <w:t>84</w:t>
      </w:r>
    </w:p>
    <w:p w14:paraId="3F4BA215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1</w:t>
      </w:r>
    </w:p>
    <w:p w14:paraId="3F4BA216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217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D5388" w:rsidRPr="00E13FD8">
        <w:rPr>
          <w:rFonts w:ascii="Arial" w:hAnsi="Arial"/>
          <w:sz w:val="24"/>
        </w:rPr>
        <w:t>-34</w:t>
      </w:r>
    </w:p>
    <w:p w14:paraId="3F4BA218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EF14FD" w:rsidRPr="00E13FD8">
        <w:rPr>
          <w:rFonts w:ascii="Arial" w:hAnsi="Arial"/>
          <w:sz w:val="24"/>
        </w:rPr>
        <w:t>-298</w:t>
      </w:r>
    </w:p>
    <w:p w14:paraId="3F4BA219" w14:textId="77777777" w:rsidR="00A46FA6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21A" w14:textId="77777777" w:rsidR="00D66851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D66851" w:rsidRPr="00E13FD8">
        <w:rPr>
          <w:rFonts w:ascii="Arial" w:hAnsi="Arial"/>
          <w:sz w:val="24"/>
        </w:rPr>
        <w:t xml:space="preserve"> 10529-</w:t>
      </w:r>
      <w:r w:rsidR="00D66851">
        <w:rPr>
          <w:rFonts w:ascii="Arial" w:hAnsi="Arial"/>
          <w:sz w:val="24"/>
        </w:rPr>
        <w:t>330</w:t>
      </w:r>
    </w:p>
    <w:p w14:paraId="3F4BA21B" w14:textId="77777777" w:rsidR="00D66851" w:rsidRPr="00D66851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D66851" w:rsidRPr="00D66851">
        <w:rPr>
          <w:rFonts w:ascii="Arial" w:hAnsi="Arial"/>
          <w:sz w:val="24"/>
        </w:rPr>
        <w:t xml:space="preserve"> 10529-</w:t>
      </w:r>
      <w:r w:rsidR="00D66851">
        <w:rPr>
          <w:rFonts w:ascii="Arial" w:hAnsi="Arial"/>
          <w:sz w:val="24"/>
        </w:rPr>
        <w:t>328</w:t>
      </w:r>
    </w:p>
    <w:p w14:paraId="3F4BA21C" w14:textId="77777777" w:rsidR="00A46FA6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81382D">
        <w:rPr>
          <w:rFonts w:ascii="Arial" w:hAnsi="Arial"/>
          <w:sz w:val="24"/>
        </w:rPr>
        <w:t>256</w:t>
      </w:r>
    </w:p>
    <w:p w14:paraId="3F4BA21D" w14:textId="77777777" w:rsidR="00A46FA6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81382D">
        <w:rPr>
          <w:rFonts w:ascii="Arial" w:hAnsi="Arial"/>
          <w:sz w:val="24"/>
        </w:rPr>
        <w:t>258</w:t>
      </w:r>
    </w:p>
    <w:p w14:paraId="3F4BA21E" w14:textId="77777777" w:rsidR="00E62802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E62802" w:rsidRPr="00E13FD8">
        <w:rPr>
          <w:rFonts w:ascii="Arial" w:hAnsi="Arial"/>
          <w:sz w:val="24"/>
        </w:rPr>
        <w:t xml:space="preserve"> 10529-</w:t>
      </w:r>
      <w:r w:rsidR="0081382D">
        <w:rPr>
          <w:rFonts w:ascii="Arial" w:hAnsi="Arial"/>
          <w:sz w:val="24"/>
        </w:rPr>
        <w:t>20</w:t>
      </w:r>
    </w:p>
    <w:p w14:paraId="3F4BA21F" w14:textId="77777777" w:rsidR="00E62802" w:rsidRPr="00E13FD8" w:rsidRDefault="00687FB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E62802" w:rsidRPr="00E13FD8">
        <w:rPr>
          <w:rFonts w:ascii="Arial" w:hAnsi="Arial"/>
          <w:sz w:val="24"/>
        </w:rPr>
        <w:t xml:space="preserve"> 10529-</w:t>
      </w:r>
      <w:r w:rsidR="0081382D">
        <w:rPr>
          <w:rFonts w:ascii="Arial" w:hAnsi="Arial"/>
          <w:sz w:val="24"/>
        </w:rPr>
        <w:t>22</w:t>
      </w:r>
    </w:p>
    <w:p w14:paraId="3F4BA220" w14:textId="4CC0B7C7" w:rsidR="00A46FA6" w:rsidRPr="00E13FD8" w:rsidRDefault="00365095" w:rsidP="00A169A4">
      <w:pPr>
        <w:pStyle w:val="PargrafodaLista"/>
        <w:numPr>
          <w:ilvl w:val="0"/>
          <w:numId w:val="82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DESBLOQUEAR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</w:t>
      </w:r>
      <w:r w:rsidR="00C204F4" w:rsidRPr="00E13FD8">
        <w:rPr>
          <w:rFonts w:ascii="Arial" w:hAnsi="Arial"/>
          <w:sz w:val="24"/>
        </w:rPr>
        <w:t>GET/BAU</w:t>
      </w:r>
      <w:r w:rsidR="00A46FA6" w:rsidRPr="00E13FD8">
        <w:rPr>
          <w:rFonts w:ascii="Arial" w:hAnsi="Arial"/>
          <w:sz w:val="24"/>
        </w:rPr>
        <w:t xml:space="preserve"> C-1</w:t>
      </w:r>
    </w:p>
    <w:p w14:paraId="3F4BA221" w14:textId="77777777" w:rsidR="00A46FA6" w:rsidRDefault="00A46FA6">
      <w:pPr>
        <w:rPr>
          <w:rFonts w:ascii="Arial" w:hAnsi="Arial"/>
          <w:b/>
          <w:sz w:val="24"/>
        </w:rPr>
      </w:pPr>
    </w:p>
    <w:p w14:paraId="3F4BA222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229"/>
          <w:headerReference w:type="default" r:id="rId230"/>
          <w:headerReference w:type="first" r:id="rId231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223" w14:textId="77777777" w:rsidR="00A46FA6" w:rsidRPr="009F5E0F" w:rsidRDefault="002B6E91" w:rsidP="00A85CD8">
      <w:pPr>
        <w:pStyle w:val="Ttulo2"/>
        <w:ind w:firstLine="360"/>
      </w:pPr>
      <w:bookmarkStart w:id="194" w:name="_Toc513533836"/>
      <w:bookmarkStart w:id="195" w:name="_Toc136595566"/>
      <w:r w:rsidRPr="009F5E0F">
        <w:lastRenderedPageBreak/>
        <w:t>5</w:t>
      </w:r>
      <w:r w:rsidR="00A46FA6" w:rsidRPr="009F5E0F">
        <w:t>.</w:t>
      </w:r>
      <w:r w:rsidR="00AE4BB0" w:rsidRPr="009F5E0F">
        <w:t>3</w:t>
      </w:r>
      <w:r w:rsidR="00EB031E">
        <w:t>1</w:t>
      </w:r>
      <w:r w:rsidR="00FC0001">
        <w:t>.</w:t>
      </w:r>
      <w:r w:rsidR="00A46FA6" w:rsidRPr="009F5E0F">
        <w:tab/>
      </w:r>
      <w:r w:rsidR="008C06AD" w:rsidRPr="009F5E0F">
        <w:rPr>
          <w:rFonts w:cs="Arial"/>
          <w:szCs w:val="24"/>
        </w:rPr>
        <w:t>DISJUNTOR</w:t>
      </w:r>
      <w:r w:rsidR="005C14FE" w:rsidRPr="009F5E0F">
        <w:rPr>
          <w:rFonts w:cs="Arial"/>
          <w:szCs w:val="24"/>
        </w:rPr>
        <w:t xml:space="preserve"> 10552-2 SUBSTITUÍDO PELO 10524-1 </w:t>
      </w:r>
      <w:r w:rsidR="005C14FE" w:rsidRPr="009F5E0F">
        <w:t xml:space="preserve">– </w:t>
      </w:r>
      <w:r w:rsidR="00224A85" w:rsidRPr="009F5E0F">
        <w:t>3</w:t>
      </w:r>
      <w:r w:rsidR="005340D3">
        <w:t>1</w:t>
      </w:r>
      <w:r w:rsidR="005C14FE" w:rsidRPr="009F5E0F">
        <w:rPr>
          <w:vertAlign w:val="superscript"/>
        </w:rPr>
        <w:t xml:space="preserve">a </w:t>
      </w:r>
      <w:r w:rsidR="005C14FE" w:rsidRPr="009F5E0F">
        <w:t>MODALIDADE</w:t>
      </w:r>
      <w:bookmarkEnd w:id="194"/>
      <w:bookmarkEnd w:id="195"/>
    </w:p>
    <w:p w14:paraId="3F4BA224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225" w14:textId="77777777" w:rsidR="00C204F4" w:rsidRDefault="00C204F4">
      <w:pPr>
        <w:jc w:val="center"/>
        <w:rPr>
          <w:rFonts w:ascii="Arial" w:hAnsi="Arial"/>
          <w:b/>
          <w:sz w:val="24"/>
        </w:rPr>
      </w:pPr>
    </w:p>
    <w:p w14:paraId="3F4BA226" w14:textId="77777777" w:rsidR="00A46FA6" w:rsidRDefault="00A46FA6">
      <w:pPr>
        <w:rPr>
          <w:rFonts w:ascii="Arial" w:hAnsi="Arial"/>
          <w:b/>
          <w:noProof/>
          <w:sz w:val="24"/>
        </w:rPr>
      </w:pPr>
    </w:p>
    <w:p w14:paraId="3F4BA227" w14:textId="49EF1184" w:rsidR="001E03D7" w:rsidRDefault="003F7B23" w:rsidP="001E03D7">
      <w:pPr>
        <w:jc w:val="center"/>
        <w:rPr>
          <w:rFonts w:ascii="Arial" w:hAnsi="Arial"/>
          <w:b/>
          <w:sz w:val="24"/>
        </w:rPr>
        <w:sectPr w:rsidR="001E03D7" w:rsidSect="00C302FD">
          <w:headerReference w:type="even" r:id="rId232"/>
          <w:headerReference w:type="default" r:id="rId233"/>
          <w:headerReference w:type="first" r:id="rId234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737FC041" wp14:editId="58355D92">
            <wp:extent cx="9361170" cy="4388485"/>
            <wp:effectExtent l="0" t="0" r="0" b="0"/>
            <wp:docPr id="683" name="Imagem 68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Imagem 683" descr="Diagrama, Esquemático&#10;&#10;Descrição gerad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228" w14:textId="77777777" w:rsidR="00A46FA6" w:rsidRDefault="002B6E91" w:rsidP="00A85CD8">
      <w:pPr>
        <w:pStyle w:val="Ttulo2"/>
        <w:ind w:firstLine="720"/>
      </w:pPr>
      <w:bookmarkStart w:id="196" w:name="_Toc513533837"/>
      <w:bookmarkStart w:id="197" w:name="_Toc513555665"/>
      <w:bookmarkStart w:id="198" w:name="_Toc136595567"/>
      <w:r>
        <w:lastRenderedPageBreak/>
        <w:t>5</w:t>
      </w:r>
      <w:r w:rsidR="00A46FA6">
        <w:t>.</w:t>
      </w:r>
      <w:r w:rsidR="00AE4BB0">
        <w:t>3</w:t>
      </w:r>
      <w:r w:rsidR="00EB031E">
        <w:t>1</w:t>
      </w:r>
      <w:r w:rsidR="00B41676">
        <w:t>.1</w:t>
      </w:r>
      <w:r w:rsidR="00FC0001">
        <w:t xml:space="preserve">. </w:t>
      </w:r>
      <w:r w:rsidR="008C06AD">
        <w:rPr>
          <w:rFonts w:cs="Arial"/>
          <w:szCs w:val="24"/>
        </w:rPr>
        <w:t>DISJUNTOR</w:t>
      </w:r>
      <w:r w:rsidR="008C06AD" w:rsidRPr="002341DA">
        <w:rPr>
          <w:rFonts w:cs="Arial"/>
          <w:szCs w:val="24"/>
        </w:rPr>
        <w:t xml:space="preserve"> </w:t>
      </w:r>
      <w:r w:rsidR="008C06AD">
        <w:rPr>
          <w:rFonts w:cs="Arial"/>
          <w:szCs w:val="24"/>
        </w:rPr>
        <w:t>10552-2 SUBSTITUÍDO PELO 10524-1</w:t>
      </w:r>
      <w:bookmarkEnd w:id="196"/>
      <w:bookmarkEnd w:id="197"/>
      <w:bookmarkEnd w:id="198"/>
    </w:p>
    <w:p w14:paraId="3F4BA229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2A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2B" w14:textId="77777777" w:rsidR="00A46FA6" w:rsidRDefault="00224A85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</w:t>
      </w:r>
      <w:r w:rsidR="009362A8">
        <w:rPr>
          <w:rFonts w:ascii="Arial" w:hAnsi="Arial"/>
          <w:sz w:val="24"/>
        </w:rPr>
        <w:t>1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         MODALIDADE ALTERNATIVA</w:t>
      </w:r>
    </w:p>
    <w:p w14:paraId="3F4BA22C" w14:textId="77777777" w:rsidR="00A46FA6" w:rsidRDefault="00A46FA6">
      <w:pPr>
        <w:rPr>
          <w:rFonts w:ascii="Arial" w:hAnsi="Arial"/>
          <w:sz w:val="24"/>
        </w:rPr>
      </w:pPr>
    </w:p>
    <w:p w14:paraId="3F4BA22D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2E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22F" w14:textId="77777777" w:rsidR="00A46FA6" w:rsidRDefault="00A46FA6">
      <w:pPr>
        <w:rPr>
          <w:rFonts w:ascii="Arial" w:hAnsi="Arial"/>
          <w:sz w:val="24"/>
        </w:rPr>
      </w:pPr>
    </w:p>
    <w:p w14:paraId="3F4BA230" w14:textId="22C917BB" w:rsidR="00483588" w:rsidRPr="001870F1" w:rsidRDefault="0036509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COT</w:t>
      </w:r>
      <w:r w:rsidR="00754339" w:rsidRPr="001870F1">
        <w:rPr>
          <w:rFonts w:ascii="Arial" w:hAnsi="Arial"/>
          <w:sz w:val="24"/>
        </w:rPr>
        <w:t>: BLOQUEAR função 79</w:t>
      </w:r>
      <w:r w:rsidRPr="001870F1">
        <w:rPr>
          <w:rFonts w:ascii="Arial" w:hAnsi="Arial"/>
          <w:sz w:val="24"/>
        </w:rPr>
        <w:t xml:space="preserve"> da LT</w:t>
      </w:r>
      <w:r w:rsidR="00A46FA6" w:rsidRPr="001870F1">
        <w:rPr>
          <w:rFonts w:ascii="Arial" w:hAnsi="Arial"/>
          <w:sz w:val="24"/>
        </w:rPr>
        <w:t xml:space="preserve"> 440kV </w:t>
      </w:r>
      <w:r w:rsidR="00573091" w:rsidRPr="001870F1">
        <w:rPr>
          <w:rFonts w:ascii="Arial" w:hAnsi="Arial"/>
          <w:sz w:val="24"/>
        </w:rPr>
        <w:t>BAG</w:t>
      </w:r>
      <w:r w:rsidR="00483588" w:rsidRPr="001870F1">
        <w:rPr>
          <w:rFonts w:ascii="Arial" w:hAnsi="Arial"/>
          <w:sz w:val="24"/>
        </w:rPr>
        <w:t>/BAU C-1</w:t>
      </w:r>
    </w:p>
    <w:p w14:paraId="3F4BA231" w14:textId="16AF1FCB" w:rsidR="00A71FE5" w:rsidRPr="001870F1" w:rsidRDefault="00687FB5" w:rsidP="00A71FE5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A71FE5" w:rsidRPr="001870F1">
        <w:rPr>
          <w:rFonts w:ascii="Arial" w:hAnsi="Arial"/>
          <w:sz w:val="24"/>
        </w:rPr>
        <w:t xml:space="preserve"> 10529-</w:t>
      </w:r>
      <w:r w:rsidR="008220FE" w:rsidRPr="001870F1">
        <w:rPr>
          <w:rFonts w:ascii="Arial" w:hAnsi="Arial"/>
          <w:sz w:val="24"/>
        </w:rPr>
        <w:t>2</w:t>
      </w:r>
      <w:r w:rsidR="0087141E" w:rsidRPr="001870F1">
        <w:rPr>
          <w:rFonts w:ascii="Arial" w:hAnsi="Arial"/>
          <w:sz w:val="24"/>
        </w:rPr>
        <w:t>2</w:t>
      </w:r>
    </w:p>
    <w:p w14:paraId="3F4BA232" w14:textId="1D065C00" w:rsidR="00A71FE5" w:rsidRPr="001870F1" w:rsidRDefault="00687FB5" w:rsidP="00A71FE5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A71FE5" w:rsidRPr="001870F1">
        <w:rPr>
          <w:rFonts w:ascii="Arial" w:hAnsi="Arial"/>
          <w:sz w:val="24"/>
        </w:rPr>
        <w:t xml:space="preserve"> 10529-</w:t>
      </w:r>
      <w:r w:rsidR="008220FE" w:rsidRPr="001870F1">
        <w:rPr>
          <w:rFonts w:ascii="Arial" w:hAnsi="Arial"/>
          <w:sz w:val="24"/>
        </w:rPr>
        <w:t>2</w:t>
      </w:r>
      <w:r w:rsidR="0087141E" w:rsidRPr="001870F1">
        <w:rPr>
          <w:rFonts w:ascii="Arial" w:hAnsi="Arial"/>
          <w:sz w:val="24"/>
        </w:rPr>
        <w:t>0</w:t>
      </w:r>
    </w:p>
    <w:p w14:paraId="3F4BA233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</w:t>
      </w:r>
      <w:r w:rsidR="008220FE">
        <w:rPr>
          <w:rFonts w:ascii="Arial" w:hAnsi="Arial"/>
          <w:sz w:val="24"/>
        </w:rPr>
        <w:t>258</w:t>
      </w:r>
    </w:p>
    <w:p w14:paraId="3F4BA234" w14:textId="77777777" w:rsidR="00A46FA6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8220FE">
        <w:rPr>
          <w:rFonts w:ascii="Arial" w:hAnsi="Arial"/>
          <w:sz w:val="24"/>
        </w:rPr>
        <w:t>256</w:t>
      </w:r>
    </w:p>
    <w:p w14:paraId="3F4BA235" w14:textId="77777777" w:rsidR="005340D3" w:rsidRPr="00E13FD8" w:rsidRDefault="00687FB5" w:rsidP="005340D3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5340D3" w:rsidRPr="00E13FD8">
        <w:rPr>
          <w:rFonts w:ascii="Arial" w:hAnsi="Arial"/>
          <w:sz w:val="24"/>
        </w:rPr>
        <w:t xml:space="preserve"> 10529-</w:t>
      </w:r>
      <w:r w:rsidR="005340D3">
        <w:rPr>
          <w:rFonts w:ascii="Arial" w:hAnsi="Arial"/>
          <w:sz w:val="24"/>
        </w:rPr>
        <w:t>328</w:t>
      </w:r>
    </w:p>
    <w:p w14:paraId="3F4BA236" w14:textId="77777777" w:rsidR="005340D3" w:rsidRPr="005340D3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5340D3" w:rsidRPr="005340D3">
        <w:rPr>
          <w:rFonts w:ascii="Arial" w:hAnsi="Arial"/>
          <w:sz w:val="24"/>
        </w:rPr>
        <w:t xml:space="preserve"> 10529-</w:t>
      </w:r>
      <w:r w:rsidR="005340D3">
        <w:rPr>
          <w:rFonts w:ascii="Arial" w:hAnsi="Arial"/>
          <w:sz w:val="24"/>
        </w:rPr>
        <w:t>330</w:t>
      </w:r>
    </w:p>
    <w:p w14:paraId="3F4BA237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238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8220FE">
        <w:rPr>
          <w:rFonts w:ascii="Arial" w:hAnsi="Arial"/>
          <w:sz w:val="24"/>
        </w:rPr>
        <w:t>-298</w:t>
      </w:r>
    </w:p>
    <w:p w14:paraId="3F4BA239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D5388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23A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23B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23C" w14:textId="3DF98889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-84, 66 e 54</w:t>
      </w:r>
    </w:p>
    <w:p w14:paraId="3F4BA23D" w14:textId="77777777" w:rsidR="00A46FA6" w:rsidRPr="00A7458C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A7458C">
        <w:rPr>
          <w:rFonts w:ascii="Arial" w:hAnsi="Arial"/>
          <w:sz w:val="24"/>
        </w:rPr>
        <w:t xml:space="preserve"> 105</w:t>
      </w:r>
      <w:r w:rsidR="00A46FA6" w:rsidRPr="00A7458C">
        <w:rPr>
          <w:rFonts w:ascii="Arial" w:hAnsi="Arial"/>
          <w:sz w:val="24"/>
        </w:rPr>
        <w:t>24-1</w:t>
      </w:r>
    </w:p>
    <w:p w14:paraId="3F4BA23E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</w:t>
      </w:r>
    </w:p>
    <w:p w14:paraId="3F4BA23F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</w:t>
      </w:r>
    </w:p>
    <w:p w14:paraId="3F4BA240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8347D7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8347D7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73091">
        <w:rPr>
          <w:rFonts w:ascii="Arial" w:hAnsi="Arial"/>
          <w:sz w:val="24"/>
        </w:rPr>
        <w:t>BAG</w:t>
      </w:r>
      <w:r w:rsidR="00A7458C">
        <w:rPr>
          <w:rFonts w:ascii="Arial" w:hAnsi="Arial"/>
          <w:sz w:val="24"/>
        </w:rPr>
        <w:t xml:space="preserve"> C</w:t>
      </w:r>
      <w:r w:rsidR="00A46FA6" w:rsidRPr="00E13FD8">
        <w:rPr>
          <w:rFonts w:ascii="Arial" w:hAnsi="Arial"/>
          <w:sz w:val="24"/>
        </w:rPr>
        <w:t>-1 para o 10524-1</w:t>
      </w:r>
    </w:p>
    <w:p w14:paraId="3F4BA241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</w:t>
      </w:r>
    </w:p>
    <w:p w14:paraId="3F4BA242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52-2</w:t>
      </w:r>
    </w:p>
    <w:p w14:paraId="3F4BA243" w14:textId="77777777" w:rsidR="00A46FA6" w:rsidRPr="00E13FD8" w:rsidRDefault="00687FB5" w:rsidP="00F542BF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-18 e 20</w:t>
      </w:r>
    </w:p>
    <w:p w14:paraId="3F4BA244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45" w14:textId="77777777" w:rsidR="001B44F9" w:rsidRDefault="001B44F9" w:rsidP="001B44F9">
      <w:pPr>
        <w:pStyle w:val="Corpodetexto2"/>
        <w:spacing w:before="60" w:after="60"/>
        <w:ind w:left="709" w:hanging="709"/>
        <w:rPr>
          <w:b/>
          <w:i/>
        </w:rPr>
      </w:pPr>
    </w:p>
    <w:p w14:paraId="3F4BA246" w14:textId="77777777" w:rsidR="001B44F9" w:rsidRDefault="001B44F9" w:rsidP="001B44F9">
      <w:pPr>
        <w:pStyle w:val="Corpodetexto2"/>
        <w:spacing w:before="60" w:after="60"/>
        <w:ind w:left="709" w:hanging="709"/>
        <w:rPr>
          <w:b/>
          <w:i/>
        </w:rPr>
      </w:pPr>
      <w:r>
        <w:rPr>
          <w:b/>
          <w:i/>
        </w:rPr>
        <w:t>O</w:t>
      </w:r>
      <w:r w:rsidR="006D5388">
        <w:rPr>
          <w:b/>
          <w:i/>
        </w:rPr>
        <w:t>bs</w:t>
      </w:r>
      <w:r>
        <w:rPr>
          <w:b/>
          <w:i/>
        </w:rPr>
        <w:t>.:</w:t>
      </w:r>
      <w:r>
        <w:rPr>
          <w:b/>
          <w:i/>
        </w:rPr>
        <w:tab/>
      </w:r>
      <w:r w:rsidR="00F55E6F" w:rsidRPr="00F55E6F">
        <w:rPr>
          <w:b/>
          <w:i/>
          <w:sz w:val="22"/>
          <w:szCs w:val="22"/>
        </w:rPr>
        <w:t>DEVERÁ SER ACOMPANHADO O CARREGAMENTO NO TV-1 DO 10524-1 DA SE BAURU</w:t>
      </w:r>
      <w:r>
        <w:rPr>
          <w:b/>
          <w:i/>
        </w:rPr>
        <w:t>.</w:t>
      </w:r>
    </w:p>
    <w:p w14:paraId="3F4BA247" w14:textId="77777777" w:rsidR="001B44F9" w:rsidRDefault="001B44F9" w:rsidP="001B44F9">
      <w:pPr>
        <w:spacing w:before="60" w:after="60"/>
        <w:rPr>
          <w:rFonts w:ascii="Arial" w:hAnsi="Arial"/>
          <w:sz w:val="24"/>
        </w:rPr>
      </w:pPr>
    </w:p>
    <w:p w14:paraId="3F4BA248" w14:textId="77777777" w:rsidR="00720FBE" w:rsidRDefault="00720FBE" w:rsidP="001B44F9">
      <w:pPr>
        <w:spacing w:before="60" w:after="60"/>
        <w:rPr>
          <w:rFonts w:ascii="Arial" w:hAnsi="Arial"/>
          <w:sz w:val="24"/>
        </w:rPr>
      </w:pPr>
    </w:p>
    <w:p w14:paraId="3F4BA249" w14:textId="77777777" w:rsidR="00720FBE" w:rsidRDefault="00C64561" w:rsidP="001B44F9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24A" w14:textId="77777777" w:rsidR="001B44F9" w:rsidRDefault="001B44F9" w:rsidP="001B44F9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24B" w14:textId="77777777" w:rsidR="00A46FA6" w:rsidRDefault="00A46FA6">
      <w:pPr>
        <w:rPr>
          <w:rFonts w:ascii="Arial" w:hAnsi="Arial"/>
          <w:sz w:val="24"/>
        </w:rPr>
      </w:pPr>
    </w:p>
    <w:p w14:paraId="3F4BA24C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 e 18</w:t>
      </w:r>
    </w:p>
    <w:p w14:paraId="3F4BA24D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52-2</w:t>
      </w:r>
    </w:p>
    <w:p w14:paraId="3F4BA24E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</w:t>
      </w:r>
    </w:p>
    <w:p w14:paraId="3F4BA24F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8347D7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8347D7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73091">
        <w:rPr>
          <w:rFonts w:ascii="Arial" w:hAnsi="Arial"/>
          <w:sz w:val="24"/>
        </w:rPr>
        <w:t>BAG</w:t>
      </w:r>
      <w:r w:rsidR="00762CF8">
        <w:rPr>
          <w:rFonts w:ascii="Arial" w:hAnsi="Arial"/>
          <w:sz w:val="24"/>
        </w:rPr>
        <w:t xml:space="preserve"> C</w:t>
      </w:r>
      <w:r w:rsidR="00A46FA6" w:rsidRPr="00E13FD8">
        <w:rPr>
          <w:rFonts w:ascii="Arial" w:hAnsi="Arial"/>
          <w:sz w:val="24"/>
        </w:rPr>
        <w:t>-1 para o 10552-2</w:t>
      </w:r>
    </w:p>
    <w:p w14:paraId="3F4BA250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</w:t>
      </w:r>
    </w:p>
    <w:p w14:paraId="3F4BA251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</w:t>
      </w:r>
    </w:p>
    <w:p w14:paraId="3F4BA252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253" w14:textId="041B4ECB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8220FE">
        <w:rPr>
          <w:rFonts w:ascii="Arial" w:hAnsi="Arial"/>
          <w:sz w:val="24"/>
        </w:rPr>
        <w:t>-54, 66</w:t>
      </w:r>
      <w:r w:rsidR="009E71DF">
        <w:rPr>
          <w:rFonts w:ascii="Arial" w:hAnsi="Arial"/>
          <w:sz w:val="24"/>
        </w:rPr>
        <w:t xml:space="preserve"> e </w:t>
      </w:r>
      <w:r w:rsidR="00A46FA6" w:rsidRPr="00E13FD8">
        <w:rPr>
          <w:rFonts w:ascii="Arial" w:hAnsi="Arial"/>
          <w:sz w:val="24"/>
        </w:rPr>
        <w:t>84</w:t>
      </w:r>
    </w:p>
    <w:p w14:paraId="3F4BA254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1</w:t>
      </w:r>
    </w:p>
    <w:p w14:paraId="3F4BA255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256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-34</w:t>
      </w:r>
    </w:p>
    <w:p w14:paraId="3F4BA257" w14:textId="77777777" w:rsidR="00A46FA6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EF14FD" w:rsidRPr="00E13FD8">
        <w:rPr>
          <w:rFonts w:ascii="Arial" w:hAnsi="Arial"/>
          <w:sz w:val="24"/>
        </w:rPr>
        <w:t>- 298</w:t>
      </w:r>
    </w:p>
    <w:p w14:paraId="3F4BA258" w14:textId="77777777" w:rsidR="00A46FA6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259" w14:textId="77777777" w:rsidR="005340D3" w:rsidRPr="00E13FD8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5340D3" w:rsidRPr="00E13FD8">
        <w:rPr>
          <w:rFonts w:ascii="Arial" w:hAnsi="Arial"/>
          <w:sz w:val="24"/>
        </w:rPr>
        <w:t xml:space="preserve"> 10529-</w:t>
      </w:r>
      <w:r w:rsidR="005340D3">
        <w:rPr>
          <w:rFonts w:ascii="Arial" w:hAnsi="Arial"/>
          <w:sz w:val="24"/>
        </w:rPr>
        <w:t>330</w:t>
      </w:r>
    </w:p>
    <w:p w14:paraId="3F4BA25A" w14:textId="77777777" w:rsidR="005340D3" w:rsidRPr="005340D3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5340D3" w:rsidRPr="005340D3">
        <w:rPr>
          <w:rFonts w:ascii="Arial" w:hAnsi="Arial"/>
          <w:sz w:val="24"/>
        </w:rPr>
        <w:t xml:space="preserve"> 10529-</w:t>
      </w:r>
      <w:r w:rsidR="005340D3">
        <w:rPr>
          <w:rFonts w:ascii="Arial" w:hAnsi="Arial"/>
          <w:sz w:val="24"/>
        </w:rPr>
        <w:t>328</w:t>
      </w:r>
    </w:p>
    <w:p w14:paraId="3F4BA25B" w14:textId="77777777" w:rsidR="00A46FA6" w:rsidRPr="001870F1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</w:t>
      </w:r>
      <w:r w:rsidR="008220FE" w:rsidRPr="001870F1">
        <w:rPr>
          <w:rFonts w:ascii="Arial" w:hAnsi="Arial"/>
          <w:sz w:val="24"/>
        </w:rPr>
        <w:t>256</w:t>
      </w:r>
    </w:p>
    <w:p w14:paraId="3F4BA25C" w14:textId="77777777" w:rsidR="00A46FA6" w:rsidRPr="001870F1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</w:t>
      </w:r>
      <w:r w:rsidR="008220FE" w:rsidRPr="001870F1">
        <w:rPr>
          <w:rFonts w:ascii="Arial" w:hAnsi="Arial"/>
          <w:sz w:val="24"/>
        </w:rPr>
        <w:t>258</w:t>
      </w:r>
    </w:p>
    <w:p w14:paraId="3F4BA25D" w14:textId="33FA687D" w:rsidR="00762CF8" w:rsidRPr="001870F1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762CF8" w:rsidRPr="001870F1">
        <w:rPr>
          <w:rFonts w:ascii="Arial" w:hAnsi="Arial"/>
          <w:sz w:val="24"/>
        </w:rPr>
        <w:t xml:space="preserve"> 10529-</w:t>
      </w:r>
      <w:r w:rsidR="008220FE" w:rsidRPr="001870F1">
        <w:rPr>
          <w:rFonts w:ascii="Arial" w:hAnsi="Arial"/>
          <w:sz w:val="24"/>
        </w:rPr>
        <w:t>2</w:t>
      </w:r>
      <w:r w:rsidR="0048733C" w:rsidRPr="001870F1">
        <w:rPr>
          <w:rFonts w:ascii="Arial" w:hAnsi="Arial"/>
          <w:sz w:val="24"/>
        </w:rPr>
        <w:t>0</w:t>
      </w:r>
    </w:p>
    <w:p w14:paraId="3F4BA25E" w14:textId="6480B0C9" w:rsidR="00762CF8" w:rsidRPr="001870F1" w:rsidRDefault="00687FB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762CF8" w:rsidRPr="001870F1">
        <w:rPr>
          <w:rFonts w:ascii="Arial" w:hAnsi="Arial"/>
          <w:sz w:val="24"/>
        </w:rPr>
        <w:t xml:space="preserve"> 10529-</w:t>
      </w:r>
      <w:r w:rsidR="008220FE" w:rsidRPr="001870F1">
        <w:rPr>
          <w:rFonts w:ascii="Arial" w:hAnsi="Arial"/>
          <w:sz w:val="24"/>
        </w:rPr>
        <w:t>2</w:t>
      </w:r>
      <w:r w:rsidR="0048733C" w:rsidRPr="001870F1">
        <w:rPr>
          <w:rFonts w:ascii="Arial" w:hAnsi="Arial"/>
          <w:sz w:val="24"/>
        </w:rPr>
        <w:t>2</w:t>
      </w:r>
    </w:p>
    <w:p w14:paraId="3F4BA25F" w14:textId="618B0046" w:rsidR="00A46FA6" w:rsidRPr="00E13FD8" w:rsidRDefault="00365095" w:rsidP="00A169A4">
      <w:pPr>
        <w:pStyle w:val="PargrafodaLista"/>
        <w:numPr>
          <w:ilvl w:val="0"/>
          <w:numId w:val="84"/>
        </w:numPr>
        <w:spacing w:before="6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COT</w:t>
      </w:r>
      <w:r w:rsidR="00754339" w:rsidRPr="001870F1">
        <w:rPr>
          <w:rFonts w:ascii="Arial" w:hAnsi="Arial"/>
          <w:sz w:val="24"/>
        </w:rPr>
        <w:t xml:space="preserve">: DESBLOQUEAR função </w:t>
      </w:r>
      <w:r w:rsidR="00754339">
        <w:rPr>
          <w:rFonts w:ascii="Arial" w:hAnsi="Arial"/>
          <w:sz w:val="24"/>
        </w:rPr>
        <w:t>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</w:t>
      </w:r>
      <w:r w:rsidR="00573091">
        <w:rPr>
          <w:rFonts w:ascii="Arial" w:hAnsi="Arial"/>
          <w:sz w:val="24"/>
        </w:rPr>
        <w:t>BAG</w:t>
      </w:r>
      <w:r w:rsidR="00A46FA6" w:rsidRPr="00E13FD8">
        <w:rPr>
          <w:rFonts w:ascii="Arial" w:hAnsi="Arial"/>
          <w:sz w:val="24"/>
        </w:rPr>
        <w:t>/BAU C-1</w:t>
      </w:r>
    </w:p>
    <w:p w14:paraId="3F4BA260" w14:textId="77777777" w:rsidR="00A46FA6" w:rsidRPr="009F5E0F" w:rsidRDefault="00A46FA6">
      <w:pPr>
        <w:spacing w:before="60" w:after="60"/>
        <w:rPr>
          <w:rFonts w:ascii="Arial" w:hAnsi="Arial"/>
          <w:sz w:val="24"/>
        </w:rPr>
      </w:pPr>
    </w:p>
    <w:p w14:paraId="3F4BA261" w14:textId="77777777" w:rsidR="00A46FA6" w:rsidRDefault="00A46FA6">
      <w:pPr>
        <w:rPr>
          <w:rFonts w:ascii="Arial" w:hAnsi="Arial"/>
          <w:sz w:val="24"/>
        </w:rPr>
      </w:pPr>
    </w:p>
    <w:p w14:paraId="3F4BA262" w14:textId="77777777" w:rsidR="00A46FA6" w:rsidRDefault="00A46FA6">
      <w:pPr>
        <w:rPr>
          <w:rFonts w:ascii="Arial" w:hAnsi="Arial"/>
          <w:b/>
          <w:sz w:val="24"/>
        </w:rPr>
      </w:pPr>
    </w:p>
    <w:p w14:paraId="3F4BA263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236"/>
          <w:headerReference w:type="default" r:id="rId237"/>
          <w:headerReference w:type="first" r:id="rId238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264" w14:textId="77777777" w:rsidR="00A46FA6" w:rsidRDefault="002B6E91" w:rsidP="00A85CD8">
      <w:pPr>
        <w:pStyle w:val="Ttulo2"/>
        <w:ind w:firstLine="360"/>
      </w:pPr>
      <w:bookmarkStart w:id="199" w:name="_Toc513533838"/>
      <w:bookmarkStart w:id="200" w:name="_Toc136595568"/>
      <w:r>
        <w:lastRenderedPageBreak/>
        <w:t>5</w:t>
      </w:r>
      <w:r w:rsidR="00A46FA6">
        <w:t>.</w:t>
      </w:r>
      <w:r w:rsidR="00AE4BB0">
        <w:t>3</w:t>
      </w:r>
      <w:r w:rsidR="00EB031E">
        <w:t>2</w:t>
      </w:r>
      <w:r w:rsidR="00FC0001">
        <w:t>.</w:t>
      </w:r>
      <w:r w:rsidR="00A46FA6">
        <w:tab/>
      </w:r>
      <w:r w:rsidR="001B44F9">
        <w:rPr>
          <w:rFonts w:cs="Arial"/>
          <w:szCs w:val="24"/>
        </w:rPr>
        <w:t>DISJUNTOR</w:t>
      </w:r>
      <w:r w:rsidR="005C14FE" w:rsidRPr="002341DA">
        <w:rPr>
          <w:rFonts w:cs="Arial"/>
          <w:szCs w:val="24"/>
        </w:rPr>
        <w:t xml:space="preserve"> </w:t>
      </w:r>
      <w:r w:rsidR="005C14FE">
        <w:rPr>
          <w:rFonts w:cs="Arial"/>
          <w:szCs w:val="24"/>
        </w:rPr>
        <w:t xml:space="preserve">10552-17 SUBSTITUÍDO PELO 10524-3 </w:t>
      </w:r>
      <w:r w:rsidR="005C14FE">
        <w:t xml:space="preserve">– </w:t>
      </w:r>
      <w:r w:rsidR="00224A85">
        <w:t>3</w:t>
      </w:r>
      <w:r w:rsidR="009362A8">
        <w:t>2</w:t>
      </w:r>
      <w:r w:rsidR="005C14FE">
        <w:rPr>
          <w:vertAlign w:val="superscript"/>
        </w:rPr>
        <w:t xml:space="preserve">a </w:t>
      </w:r>
      <w:r w:rsidR="005C14FE">
        <w:t>MODALIDADE</w:t>
      </w:r>
      <w:bookmarkEnd w:id="199"/>
      <w:bookmarkEnd w:id="200"/>
    </w:p>
    <w:p w14:paraId="3F4BA265" w14:textId="00A7E7B9" w:rsidR="00A46FA6" w:rsidRDefault="00A85CD8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ab/>
      </w:r>
    </w:p>
    <w:p w14:paraId="3F4BA266" w14:textId="77777777" w:rsidR="004D3742" w:rsidRDefault="004D3742">
      <w:pPr>
        <w:jc w:val="center"/>
        <w:rPr>
          <w:rFonts w:ascii="Arial" w:hAnsi="Arial"/>
          <w:b/>
          <w:sz w:val="24"/>
        </w:rPr>
      </w:pPr>
    </w:p>
    <w:p w14:paraId="3F4BA267" w14:textId="77777777" w:rsidR="00A46FA6" w:rsidRDefault="005E54E1">
      <w:pPr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B1" wp14:editId="3F4BA6B2">
            <wp:extent cx="9361170" cy="4449445"/>
            <wp:effectExtent l="0" t="0" r="0" b="8255"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 mod 52-17 subst pelo 24-3.bmp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268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240"/>
          <w:headerReference w:type="default" r:id="rId241"/>
          <w:headerReference w:type="first" r:id="rId242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269" w14:textId="77777777" w:rsidR="00A46FA6" w:rsidRDefault="002B6E91" w:rsidP="00A85CD8">
      <w:pPr>
        <w:pStyle w:val="Ttulo2"/>
        <w:ind w:firstLine="720"/>
      </w:pPr>
      <w:bookmarkStart w:id="201" w:name="_Toc513533839"/>
      <w:bookmarkStart w:id="202" w:name="_Toc513555667"/>
      <w:bookmarkStart w:id="203" w:name="_Toc136595569"/>
      <w:r>
        <w:lastRenderedPageBreak/>
        <w:t>5</w:t>
      </w:r>
      <w:r w:rsidR="00A46FA6">
        <w:t>.</w:t>
      </w:r>
      <w:r w:rsidR="00AE4BB0">
        <w:t>3</w:t>
      </w:r>
      <w:r w:rsidR="00EB031E">
        <w:t>2</w:t>
      </w:r>
      <w:r w:rsidR="00FC0001">
        <w:t xml:space="preserve">.1. </w:t>
      </w:r>
      <w:r w:rsidR="001B44F9">
        <w:rPr>
          <w:rFonts w:cs="Arial"/>
          <w:szCs w:val="24"/>
        </w:rPr>
        <w:t>DISJUNTOR</w:t>
      </w:r>
      <w:r w:rsidR="001B44F9" w:rsidRPr="002341DA">
        <w:rPr>
          <w:rFonts w:cs="Arial"/>
          <w:szCs w:val="24"/>
        </w:rPr>
        <w:t xml:space="preserve"> </w:t>
      </w:r>
      <w:r w:rsidR="001B44F9">
        <w:rPr>
          <w:rFonts w:cs="Arial"/>
          <w:szCs w:val="24"/>
        </w:rPr>
        <w:t>10552-17 SUBSTITUÍDO PELO 10524-3</w:t>
      </w:r>
      <w:bookmarkEnd w:id="201"/>
      <w:bookmarkEnd w:id="202"/>
      <w:bookmarkEnd w:id="203"/>
    </w:p>
    <w:p w14:paraId="3F4BA26A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6B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6C" w14:textId="77777777" w:rsidR="00A46FA6" w:rsidRDefault="00224A85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</w:t>
      </w:r>
      <w:r w:rsidR="009362A8">
        <w:rPr>
          <w:rFonts w:ascii="Arial" w:hAnsi="Arial"/>
          <w:sz w:val="24"/>
        </w:rPr>
        <w:t>2</w:t>
      </w:r>
      <w:r w:rsidR="00A46FA6">
        <w:rPr>
          <w:rFonts w:ascii="Arial" w:hAnsi="Arial"/>
          <w:sz w:val="24"/>
          <w:vertAlign w:val="superscript"/>
        </w:rPr>
        <w:t>a</w:t>
      </w:r>
      <w:r w:rsidR="001B44F9">
        <w:rPr>
          <w:rFonts w:ascii="Arial" w:hAnsi="Arial"/>
          <w:sz w:val="24"/>
        </w:rPr>
        <w:t xml:space="preserve"> </w:t>
      </w:r>
      <w:r w:rsidR="00A46FA6">
        <w:rPr>
          <w:rFonts w:ascii="Arial" w:hAnsi="Arial"/>
          <w:sz w:val="24"/>
        </w:rPr>
        <w:t>MODALIDADE ALTERNATIVA</w:t>
      </w:r>
    </w:p>
    <w:p w14:paraId="3F4BA26D" w14:textId="77777777" w:rsidR="00A46FA6" w:rsidRDefault="00A46FA6">
      <w:pPr>
        <w:rPr>
          <w:rFonts w:ascii="Arial" w:hAnsi="Arial"/>
          <w:sz w:val="24"/>
        </w:rPr>
      </w:pPr>
    </w:p>
    <w:p w14:paraId="3F4BA26E" w14:textId="77777777" w:rsidR="00A46FA6" w:rsidRDefault="00A46FA6">
      <w:pPr>
        <w:rPr>
          <w:rFonts w:ascii="Arial" w:hAnsi="Arial"/>
          <w:sz w:val="24"/>
        </w:rPr>
      </w:pPr>
    </w:p>
    <w:p w14:paraId="3F4BA26F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70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271" w14:textId="77777777" w:rsidR="00A46FA6" w:rsidRDefault="00A46FA6">
      <w:pPr>
        <w:rPr>
          <w:rFonts w:ascii="Arial" w:hAnsi="Arial"/>
          <w:sz w:val="24"/>
        </w:rPr>
      </w:pPr>
    </w:p>
    <w:p w14:paraId="3F4BA272" w14:textId="75CB3454" w:rsidR="00A46FA6" w:rsidRPr="00E13FD8" w:rsidRDefault="0036509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</w:t>
      </w:r>
      <w:r w:rsidR="00C204F4" w:rsidRPr="00E13FD8">
        <w:rPr>
          <w:rFonts w:ascii="Arial" w:hAnsi="Arial"/>
          <w:sz w:val="24"/>
        </w:rPr>
        <w:t>GET/BAU</w:t>
      </w:r>
      <w:r w:rsidR="00A46FA6" w:rsidRPr="00E13FD8">
        <w:rPr>
          <w:rFonts w:ascii="Arial" w:hAnsi="Arial"/>
          <w:sz w:val="24"/>
        </w:rPr>
        <w:t xml:space="preserve"> C -2</w:t>
      </w:r>
    </w:p>
    <w:p w14:paraId="3F4BA273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7D3E8E">
        <w:rPr>
          <w:rFonts w:ascii="Arial" w:hAnsi="Arial"/>
          <w:sz w:val="24"/>
        </w:rPr>
        <w:t>212</w:t>
      </w:r>
    </w:p>
    <w:p w14:paraId="3F4BA274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7D3E8E">
        <w:rPr>
          <w:rFonts w:ascii="Arial" w:hAnsi="Arial"/>
          <w:sz w:val="24"/>
        </w:rPr>
        <w:t>210</w:t>
      </w:r>
    </w:p>
    <w:p w14:paraId="3F4BA275" w14:textId="77777777" w:rsidR="00E97ACC" w:rsidRPr="00E13FD8" w:rsidRDefault="00687FB5" w:rsidP="00E97ACC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E97ACC" w:rsidRPr="00E13FD8">
        <w:rPr>
          <w:rFonts w:ascii="Arial" w:hAnsi="Arial"/>
          <w:sz w:val="24"/>
        </w:rPr>
        <w:t xml:space="preserve"> 10529-</w:t>
      </w:r>
      <w:r w:rsidR="007D3E8E">
        <w:rPr>
          <w:rFonts w:ascii="Arial" w:hAnsi="Arial"/>
          <w:sz w:val="24"/>
        </w:rPr>
        <w:t>190</w:t>
      </w:r>
    </w:p>
    <w:p w14:paraId="3F4BA276" w14:textId="77777777" w:rsidR="00E97ACC" w:rsidRPr="00E13FD8" w:rsidRDefault="00687FB5" w:rsidP="00E97ACC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E97ACC" w:rsidRPr="00E13FD8">
        <w:rPr>
          <w:rFonts w:ascii="Arial" w:hAnsi="Arial"/>
          <w:sz w:val="24"/>
        </w:rPr>
        <w:t xml:space="preserve"> 10529-</w:t>
      </w:r>
      <w:r w:rsidR="007D3E8E">
        <w:rPr>
          <w:rFonts w:ascii="Arial" w:hAnsi="Arial"/>
          <w:sz w:val="24"/>
        </w:rPr>
        <w:t>188</w:t>
      </w:r>
    </w:p>
    <w:p w14:paraId="3F4BA277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-214</w:t>
      </w:r>
    </w:p>
    <w:p w14:paraId="3F4BA278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</w:t>
      </w:r>
    </w:p>
    <w:p w14:paraId="3F4BA279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 e 5</w:t>
      </w:r>
    </w:p>
    <w:p w14:paraId="3F4BA27A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-248 e 230</w:t>
      </w:r>
    </w:p>
    <w:p w14:paraId="3F4BA27B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27C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-188</w:t>
      </w:r>
    </w:p>
    <w:p w14:paraId="3F4BA27D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-190</w:t>
      </w:r>
    </w:p>
    <w:p w14:paraId="3F4BA27E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8347D7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8347D7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E7183" w:rsidRPr="00E13FD8">
        <w:rPr>
          <w:rFonts w:ascii="Arial" w:hAnsi="Arial"/>
          <w:sz w:val="24"/>
        </w:rPr>
        <w:t>GET</w:t>
      </w:r>
      <w:r w:rsidR="003F11DF">
        <w:rPr>
          <w:rFonts w:ascii="Arial" w:hAnsi="Arial"/>
          <w:sz w:val="24"/>
        </w:rPr>
        <w:t xml:space="preserve"> C</w:t>
      </w:r>
      <w:r w:rsidR="005E7183" w:rsidRPr="00E13FD8">
        <w:rPr>
          <w:rFonts w:ascii="Arial" w:hAnsi="Arial"/>
          <w:sz w:val="24"/>
        </w:rPr>
        <w:t>-2</w:t>
      </w:r>
      <w:r w:rsidR="00A46FA6" w:rsidRPr="00E13FD8">
        <w:rPr>
          <w:rFonts w:ascii="Arial" w:hAnsi="Arial"/>
          <w:sz w:val="24"/>
        </w:rPr>
        <w:t xml:space="preserve"> para o 10524-3</w:t>
      </w:r>
    </w:p>
    <w:p w14:paraId="3F4BA27F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-192</w:t>
      </w:r>
    </w:p>
    <w:p w14:paraId="3F4BA280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52-17</w:t>
      </w:r>
    </w:p>
    <w:p w14:paraId="3F4BA281" w14:textId="77777777" w:rsidR="00A46FA6" w:rsidRPr="00E13FD8" w:rsidRDefault="00687FB5" w:rsidP="00F542BF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-186 e 188</w:t>
      </w:r>
    </w:p>
    <w:p w14:paraId="3F4BA282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83" w14:textId="77777777" w:rsidR="00A46FA6" w:rsidRPr="00681232" w:rsidRDefault="00A46FA6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>
        <w:rPr>
          <w:b/>
          <w:i/>
        </w:rPr>
        <w:t>OBS.:</w:t>
      </w:r>
      <w:r>
        <w:rPr>
          <w:b/>
          <w:i/>
        </w:rPr>
        <w:tab/>
        <w:t xml:space="preserve"> </w:t>
      </w:r>
      <w:r w:rsidR="00681232" w:rsidRPr="00681232">
        <w:rPr>
          <w:b/>
          <w:i/>
          <w:sz w:val="22"/>
          <w:szCs w:val="22"/>
        </w:rPr>
        <w:t>DEVERÁ SER ACOMPANHADO O CARREGAMENTO NO TV-1 DO 10524-3 DA SE BAURU</w:t>
      </w:r>
      <w:r w:rsidRPr="00681232">
        <w:rPr>
          <w:b/>
          <w:i/>
          <w:sz w:val="22"/>
          <w:szCs w:val="22"/>
        </w:rPr>
        <w:t>.</w:t>
      </w:r>
    </w:p>
    <w:p w14:paraId="3F4BA284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85" w14:textId="77777777" w:rsidR="001B44F9" w:rsidRDefault="00A46FA6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286" w14:textId="77777777" w:rsidR="00A46FA6" w:rsidRDefault="00A46FA6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287" w14:textId="77777777" w:rsidR="00A46FA6" w:rsidRDefault="00A46FA6">
      <w:pPr>
        <w:rPr>
          <w:rFonts w:ascii="Arial" w:hAnsi="Arial"/>
          <w:sz w:val="24"/>
        </w:rPr>
      </w:pPr>
    </w:p>
    <w:p w14:paraId="3F4BA288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-188 e 186</w:t>
      </w:r>
    </w:p>
    <w:p w14:paraId="3F4BA289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52-17</w:t>
      </w:r>
    </w:p>
    <w:p w14:paraId="3F4BA28A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-192</w:t>
      </w:r>
    </w:p>
    <w:p w14:paraId="3F4BA28B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8347D7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8347D7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E7183" w:rsidRPr="00E13FD8">
        <w:rPr>
          <w:rFonts w:ascii="Arial" w:hAnsi="Arial"/>
          <w:sz w:val="24"/>
        </w:rPr>
        <w:t>GET</w:t>
      </w:r>
      <w:r w:rsidR="003F11DF">
        <w:rPr>
          <w:rFonts w:ascii="Arial" w:hAnsi="Arial"/>
          <w:sz w:val="24"/>
        </w:rPr>
        <w:t xml:space="preserve"> C</w:t>
      </w:r>
      <w:r w:rsidR="005E7183" w:rsidRPr="00E13FD8">
        <w:rPr>
          <w:rFonts w:ascii="Arial" w:hAnsi="Arial"/>
          <w:sz w:val="24"/>
        </w:rPr>
        <w:t>-2</w:t>
      </w:r>
      <w:r w:rsidR="00A46FA6" w:rsidRPr="00E13FD8">
        <w:rPr>
          <w:rFonts w:ascii="Arial" w:hAnsi="Arial"/>
          <w:sz w:val="24"/>
        </w:rPr>
        <w:t xml:space="preserve"> para o 10552-17</w:t>
      </w:r>
    </w:p>
    <w:p w14:paraId="3F4BA28C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-190</w:t>
      </w:r>
    </w:p>
    <w:p w14:paraId="3F4BA28D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-188</w:t>
      </w:r>
    </w:p>
    <w:p w14:paraId="3F4BA28E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28F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-230 e 248</w:t>
      </w:r>
    </w:p>
    <w:p w14:paraId="3F4BA290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3</w:t>
      </w:r>
    </w:p>
    <w:p w14:paraId="3F4BA291" w14:textId="77777777" w:rsidR="003F11DF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F11DF" w:rsidRPr="00E13FD8">
        <w:rPr>
          <w:rFonts w:ascii="Arial" w:hAnsi="Arial"/>
          <w:sz w:val="24"/>
        </w:rPr>
        <w:t xml:space="preserve"> 10529-216</w:t>
      </w:r>
    </w:p>
    <w:p w14:paraId="3F4BA292" w14:textId="77777777" w:rsidR="003F11DF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3F11DF" w:rsidRPr="00E13FD8">
        <w:rPr>
          <w:rFonts w:ascii="Arial" w:hAnsi="Arial"/>
          <w:sz w:val="24"/>
        </w:rPr>
        <w:t xml:space="preserve"> 10529-214</w:t>
      </w:r>
    </w:p>
    <w:p w14:paraId="3F4BA293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7D3E8E">
        <w:rPr>
          <w:rFonts w:ascii="Arial" w:hAnsi="Arial"/>
          <w:sz w:val="24"/>
        </w:rPr>
        <w:t>188</w:t>
      </w:r>
    </w:p>
    <w:p w14:paraId="3F4BA294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7D3E8E">
        <w:rPr>
          <w:rFonts w:ascii="Arial" w:hAnsi="Arial"/>
          <w:sz w:val="24"/>
        </w:rPr>
        <w:t>190</w:t>
      </w:r>
    </w:p>
    <w:p w14:paraId="3F4BA295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7D3E8E">
        <w:rPr>
          <w:rFonts w:ascii="Arial" w:hAnsi="Arial"/>
          <w:sz w:val="24"/>
        </w:rPr>
        <w:t>210</w:t>
      </w:r>
    </w:p>
    <w:p w14:paraId="3F4BA296" w14:textId="77777777" w:rsidR="00A46FA6" w:rsidRPr="00E13FD8" w:rsidRDefault="00687FB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7D3E8E">
        <w:rPr>
          <w:rFonts w:ascii="Arial" w:hAnsi="Arial"/>
          <w:sz w:val="24"/>
        </w:rPr>
        <w:t>212</w:t>
      </w:r>
    </w:p>
    <w:p w14:paraId="3F4BA297" w14:textId="208A4DA0" w:rsidR="00A46FA6" w:rsidRPr="00E13FD8" w:rsidRDefault="00365095" w:rsidP="00A169A4">
      <w:pPr>
        <w:pStyle w:val="PargrafodaLista"/>
        <w:numPr>
          <w:ilvl w:val="0"/>
          <w:numId w:val="86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DESBLOQUEAR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</w:t>
      </w:r>
      <w:r w:rsidR="00C204F4" w:rsidRPr="00E13FD8">
        <w:rPr>
          <w:rFonts w:ascii="Arial" w:hAnsi="Arial"/>
          <w:sz w:val="24"/>
        </w:rPr>
        <w:t>GET/BAU</w:t>
      </w:r>
      <w:r w:rsidR="00A46FA6" w:rsidRPr="00E13FD8">
        <w:rPr>
          <w:rFonts w:ascii="Arial" w:hAnsi="Arial"/>
          <w:sz w:val="24"/>
        </w:rPr>
        <w:t xml:space="preserve"> C -2</w:t>
      </w:r>
    </w:p>
    <w:p w14:paraId="3F4BA298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99" w14:textId="77777777" w:rsidR="00A46FA6" w:rsidRDefault="00A46FA6">
      <w:pPr>
        <w:rPr>
          <w:rFonts w:ascii="Arial" w:hAnsi="Arial"/>
          <w:b/>
          <w:sz w:val="24"/>
        </w:rPr>
      </w:pPr>
    </w:p>
    <w:p w14:paraId="3F4BA29A" w14:textId="77777777" w:rsidR="00A46FA6" w:rsidRDefault="00A46FA6">
      <w:pPr>
        <w:ind w:left="426"/>
        <w:jc w:val="both"/>
        <w:rPr>
          <w:rFonts w:ascii="Arial" w:hAnsi="Arial"/>
          <w:sz w:val="24"/>
        </w:rPr>
        <w:sectPr w:rsidR="00A46FA6" w:rsidSect="00C302FD">
          <w:headerReference w:type="even" r:id="rId243"/>
          <w:headerReference w:type="default" r:id="rId244"/>
          <w:headerReference w:type="first" r:id="rId245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29B" w14:textId="77777777" w:rsidR="00A46FA6" w:rsidRDefault="002B6E91" w:rsidP="00A85CD8">
      <w:pPr>
        <w:pStyle w:val="Ttulo2"/>
        <w:ind w:firstLine="360"/>
      </w:pPr>
      <w:bookmarkStart w:id="204" w:name="_Toc513533840"/>
      <w:bookmarkStart w:id="205" w:name="_Toc136595570"/>
      <w:r>
        <w:lastRenderedPageBreak/>
        <w:t>5</w:t>
      </w:r>
      <w:r w:rsidR="00A46FA6">
        <w:t>.</w:t>
      </w:r>
      <w:r w:rsidR="00EB031E">
        <w:t>33</w:t>
      </w:r>
      <w:r w:rsidR="00FC0001">
        <w:t>.</w:t>
      </w:r>
      <w:r w:rsidR="00A46FA6">
        <w:tab/>
      </w:r>
      <w:r w:rsidR="001B44F9">
        <w:rPr>
          <w:rFonts w:cs="Arial"/>
          <w:szCs w:val="24"/>
        </w:rPr>
        <w:t>DISJUNTOR</w:t>
      </w:r>
      <w:r w:rsidR="005C14FE" w:rsidRPr="002341DA">
        <w:rPr>
          <w:rFonts w:cs="Arial"/>
          <w:szCs w:val="24"/>
        </w:rPr>
        <w:t xml:space="preserve"> </w:t>
      </w:r>
      <w:r w:rsidR="005C14FE">
        <w:rPr>
          <w:rFonts w:cs="Arial"/>
          <w:szCs w:val="24"/>
        </w:rPr>
        <w:t xml:space="preserve">10552-18 SUBSTITUÍDO PELO 10524-3 </w:t>
      </w:r>
      <w:r w:rsidR="005C14FE">
        <w:t xml:space="preserve">– </w:t>
      </w:r>
      <w:r w:rsidR="00224A85">
        <w:t>3</w:t>
      </w:r>
      <w:r w:rsidR="00762F9B">
        <w:t>3</w:t>
      </w:r>
      <w:r w:rsidR="005C14FE">
        <w:rPr>
          <w:vertAlign w:val="superscript"/>
        </w:rPr>
        <w:t xml:space="preserve">a </w:t>
      </w:r>
      <w:r w:rsidR="005C14FE">
        <w:t>MODALIDADE</w:t>
      </w:r>
      <w:bookmarkEnd w:id="204"/>
      <w:bookmarkEnd w:id="205"/>
    </w:p>
    <w:p w14:paraId="3F4BA29C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29D" w14:textId="77777777" w:rsidR="00A46FA6" w:rsidRDefault="00A46FA6">
      <w:pPr>
        <w:rPr>
          <w:rFonts w:ascii="Arial" w:hAnsi="Arial"/>
          <w:b/>
          <w:sz w:val="24"/>
        </w:rPr>
      </w:pPr>
    </w:p>
    <w:p w14:paraId="3F4BA29E" w14:textId="77777777" w:rsidR="00A46FA6" w:rsidRDefault="00A46FA6">
      <w:pPr>
        <w:rPr>
          <w:rFonts w:ascii="Arial" w:hAnsi="Arial"/>
          <w:b/>
          <w:noProof/>
          <w:sz w:val="24"/>
        </w:rPr>
      </w:pPr>
    </w:p>
    <w:p w14:paraId="3F4BA29F" w14:textId="77777777" w:rsidR="001E03D7" w:rsidRDefault="005E54E1" w:rsidP="001E03D7">
      <w:pPr>
        <w:jc w:val="center"/>
        <w:rPr>
          <w:rFonts w:ascii="Arial" w:hAnsi="Arial"/>
          <w:b/>
          <w:sz w:val="24"/>
        </w:rPr>
        <w:sectPr w:rsidR="001E03D7" w:rsidSect="00C302FD">
          <w:headerReference w:type="even" r:id="rId246"/>
          <w:headerReference w:type="default" r:id="rId247"/>
          <w:headerReference w:type="first" r:id="rId248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B3" wp14:editId="3F4BA6B4">
            <wp:extent cx="9361170" cy="4457700"/>
            <wp:effectExtent l="0" t="0" r="0" b="0"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 mod 52-18 subst pelo 24-3.bmp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2A0" w14:textId="77777777" w:rsidR="00A46FA6" w:rsidRDefault="002B6E91" w:rsidP="00A85CD8">
      <w:pPr>
        <w:pStyle w:val="Ttulo2"/>
        <w:ind w:firstLine="720"/>
      </w:pPr>
      <w:bookmarkStart w:id="206" w:name="_Toc513533841"/>
      <w:bookmarkStart w:id="207" w:name="_Toc513555669"/>
      <w:bookmarkStart w:id="208" w:name="_Toc136595571"/>
      <w:r>
        <w:lastRenderedPageBreak/>
        <w:t>5</w:t>
      </w:r>
      <w:r w:rsidR="00A46FA6">
        <w:t>.</w:t>
      </w:r>
      <w:r w:rsidR="00EB031E">
        <w:t>33</w:t>
      </w:r>
      <w:r w:rsidR="00B41676">
        <w:t>.1</w:t>
      </w:r>
      <w:r w:rsidR="00FC0001">
        <w:t xml:space="preserve">. </w:t>
      </w:r>
      <w:r w:rsidR="001B44F9">
        <w:rPr>
          <w:rFonts w:cs="Arial"/>
          <w:szCs w:val="24"/>
        </w:rPr>
        <w:t>DISJUNTOR</w:t>
      </w:r>
      <w:r w:rsidR="001B44F9" w:rsidRPr="002341DA">
        <w:rPr>
          <w:rFonts w:cs="Arial"/>
          <w:szCs w:val="24"/>
        </w:rPr>
        <w:t xml:space="preserve"> </w:t>
      </w:r>
      <w:r w:rsidR="001B44F9">
        <w:rPr>
          <w:rFonts w:cs="Arial"/>
          <w:szCs w:val="24"/>
        </w:rPr>
        <w:t>10552-18 SUBSTITUÍDO PELO 10524-3</w:t>
      </w:r>
      <w:bookmarkEnd w:id="206"/>
      <w:bookmarkEnd w:id="207"/>
      <w:bookmarkEnd w:id="208"/>
    </w:p>
    <w:p w14:paraId="3F4BA2A1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A2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A3" w14:textId="77777777" w:rsidR="00A46FA6" w:rsidRDefault="00224A85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</w:t>
      </w:r>
      <w:r w:rsidR="00DB56DD">
        <w:rPr>
          <w:rFonts w:ascii="Arial" w:hAnsi="Arial"/>
          <w:sz w:val="24"/>
        </w:rPr>
        <w:t>3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         MODALIDADE ALTERNATIVA</w:t>
      </w:r>
    </w:p>
    <w:p w14:paraId="3F4BA2A4" w14:textId="77777777" w:rsidR="00A46FA6" w:rsidRDefault="00A46FA6">
      <w:pPr>
        <w:rPr>
          <w:rFonts w:ascii="Arial" w:hAnsi="Arial"/>
          <w:sz w:val="24"/>
        </w:rPr>
      </w:pPr>
    </w:p>
    <w:p w14:paraId="3F4BA2A5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A6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2A7" w14:textId="77777777" w:rsidR="00A46FA6" w:rsidRDefault="00A46FA6">
      <w:pPr>
        <w:rPr>
          <w:rFonts w:ascii="Arial" w:hAnsi="Arial"/>
          <w:sz w:val="24"/>
        </w:rPr>
      </w:pPr>
    </w:p>
    <w:p w14:paraId="3F4BA2A8" w14:textId="0AC217F6" w:rsidR="00A46FA6" w:rsidRPr="00E13FD8" w:rsidRDefault="0036509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</w:t>
      </w:r>
      <w:r w:rsidR="00573091">
        <w:rPr>
          <w:rFonts w:ascii="Arial" w:hAnsi="Arial"/>
          <w:sz w:val="24"/>
        </w:rPr>
        <w:t>BAG</w:t>
      </w:r>
      <w:r w:rsidR="00A46FA6" w:rsidRPr="00E13FD8">
        <w:rPr>
          <w:rFonts w:ascii="Arial" w:hAnsi="Arial"/>
          <w:sz w:val="24"/>
        </w:rPr>
        <w:t>/BAU C -2</w:t>
      </w:r>
    </w:p>
    <w:p w14:paraId="3F4BA2A9" w14:textId="77777777" w:rsidR="00F658AE" w:rsidRPr="00F658AE" w:rsidRDefault="00687FB5" w:rsidP="00F658AE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658AE" w:rsidRPr="00F658AE">
        <w:rPr>
          <w:rFonts w:ascii="Arial" w:hAnsi="Arial"/>
          <w:sz w:val="24"/>
        </w:rPr>
        <w:t xml:space="preserve"> 10529-212</w:t>
      </w:r>
    </w:p>
    <w:p w14:paraId="3F4BA2AA" w14:textId="77777777" w:rsidR="00F658AE" w:rsidRPr="00F658AE" w:rsidRDefault="00687FB5" w:rsidP="00F658AE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658AE" w:rsidRPr="00F658AE">
        <w:rPr>
          <w:rFonts w:ascii="Arial" w:hAnsi="Arial"/>
          <w:sz w:val="24"/>
        </w:rPr>
        <w:t xml:space="preserve"> 10529-210</w:t>
      </w:r>
    </w:p>
    <w:p w14:paraId="3F4BA2AB" w14:textId="77777777" w:rsidR="00F658AE" w:rsidRPr="00F658AE" w:rsidRDefault="00687FB5" w:rsidP="00F658AE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658AE" w:rsidRPr="00F658AE">
        <w:rPr>
          <w:rFonts w:ascii="Arial" w:hAnsi="Arial"/>
          <w:sz w:val="24"/>
        </w:rPr>
        <w:t xml:space="preserve"> 10529-190</w:t>
      </w:r>
    </w:p>
    <w:p w14:paraId="3F4BA2AC" w14:textId="77777777" w:rsidR="00F658AE" w:rsidRPr="00F658AE" w:rsidRDefault="00687FB5" w:rsidP="00F658AE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658AE" w:rsidRPr="00F658AE">
        <w:rPr>
          <w:rFonts w:ascii="Arial" w:hAnsi="Arial"/>
          <w:sz w:val="24"/>
        </w:rPr>
        <w:t xml:space="preserve"> 10529-188</w:t>
      </w:r>
    </w:p>
    <w:p w14:paraId="3F4BA2AD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-214</w:t>
      </w:r>
    </w:p>
    <w:p w14:paraId="3F4BA2AE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</w:t>
      </w:r>
    </w:p>
    <w:p w14:paraId="3F4BA2AF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 e 5</w:t>
      </w:r>
    </w:p>
    <w:p w14:paraId="3F4BA2B0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-248 e 230</w:t>
      </w:r>
    </w:p>
    <w:p w14:paraId="3F4BA2B1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2B2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-200</w:t>
      </w:r>
    </w:p>
    <w:p w14:paraId="3F4BA2B3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-202</w:t>
      </w:r>
    </w:p>
    <w:p w14:paraId="3F4BA2B4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8347D7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8347D7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73091">
        <w:rPr>
          <w:rFonts w:ascii="Arial" w:hAnsi="Arial"/>
          <w:sz w:val="24"/>
        </w:rPr>
        <w:t>BAG</w:t>
      </w:r>
      <w:r w:rsidR="00B7621F">
        <w:rPr>
          <w:rFonts w:ascii="Arial" w:hAnsi="Arial"/>
          <w:sz w:val="24"/>
        </w:rPr>
        <w:t xml:space="preserve"> C</w:t>
      </w:r>
      <w:r w:rsidR="00A46FA6" w:rsidRPr="00E13FD8">
        <w:rPr>
          <w:rFonts w:ascii="Arial" w:hAnsi="Arial"/>
          <w:sz w:val="24"/>
        </w:rPr>
        <w:t>-2 para o 10524-3</w:t>
      </w:r>
    </w:p>
    <w:p w14:paraId="3F4BA2B5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-204</w:t>
      </w:r>
    </w:p>
    <w:p w14:paraId="3F4BA2B6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52-18</w:t>
      </w:r>
    </w:p>
    <w:p w14:paraId="3F4BA2B7" w14:textId="77777777" w:rsidR="00A46FA6" w:rsidRPr="00E13FD8" w:rsidRDefault="00687FB5" w:rsidP="00F542BF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-198 e 200</w:t>
      </w:r>
    </w:p>
    <w:p w14:paraId="3F4BA2B8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B9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BA" w14:textId="77777777" w:rsidR="00A46FA6" w:rsidRDefault="00A46FA6">
      <w:pPr>
        <w:pStyle w:val="Corpodetexto2"/>
        <w:spacing w:before="60" w:after="60"/>
        <w:ind w:left="709" w:hanging="709"/>
        <w:rPr>
          <w:b/>
          <w:i/>
        </w:rPr>
      </w:pPr>
      <w:r>
        <w:rPr>
          <w:b/>
          <w:i/>
        </w:rPr>
        <w:t>O</w:t>
      </w:r>
      <w:r w:rsidR="00B051EB">
        <w:rPr>
          <w:b/>
          <w:i/>
        </w:rPr>
        <w:t>bs</w:t>
      </w:r>
      <w:r>
        <w:rPr>
          <w:b/>
          <w:i/>
        </w:rPr>
        <w:t>.:</w:t>
      </w:r>
      <w:r>
        <w:rPr>
          <w:b/>
          <w:i/>
        </w:rPr>
        <w:tab/>
        <w:t xml:space="preserve"> </w:t>
      </w:r>
      <w:r w:rsidR="0038726C" w:rsidRPr="0038726C">
        <w:rPr>
          <w:b/>
          <w:i/>
          <w:sz w:val="22"/>
          <w:szCs w:val="22"/>
        </w:rPr>
        <w:t>DEVERÁ SER ACOMPANHADO O CARREGAMENTO NO TV-1 DO 10524-3 DA SE BAURU</w:t>
      </w:r>
      <w:r w:rsidRPr="0038726C">
        <w:rPr>
          <w:b/>
          <w:i/>
          <w:sz w:val="22"/>
          <w:szCs w:val="22"/>
        </w:rPr>
        <w:t>.</w:t>
      </w:r>
    </w:p>
    <w:p w14:paraId="3F4BA2BB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BC" w14:textId="77777777" w:rsidR="001B44F9" w:rsidRDefault="00A46FA6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2BD" w14:textId="77777777" w:rsidR="00A46FA6" w:rsidRDefault="00A46FA6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2BE" w14:textId="77777777" w:rsidR="00A46FA6" w:rsidRDefault="00A46FA6">
      <w:pPr>
        <w:rPr>
          <w:rFonts w:ascii="Arial" w:hAnsi="Arial"/>
          <w:sz w:val="24"/>
        </w:rPr>
      </w:pPr>
    </w:p>
    <w:p w14:paraId="3F4BA2BF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-200 e 198</w:t>
      </w:r>
    </w:p>
    <w:p w14:paraId="3F4BA2C0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52-18</w:t>
      </w:r>
    </w:p>
    <w:p w14:paraId="3F4BA2C1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-204</w:t>
      </w:r>
    </w:p>
    <w:p w14:paraId="3F4BA2C2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8347D7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8347D7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73091">
        <w:rPr>
          <w:rFonts w:ascii="Arial" w:hAnsi="Arial"/>
          <w:sz w:val="24"/>
        </w:rPr>
        <w:t>BAG</w:t>
      </w:r>
      <w:r w:rsidR="00E26C01">
        <w:rPr>
          <w:rFonts w:ascii="Arial" w:hAnsi="Arial"/>
          <w:sz w:val="24"/>
        </w:rPr>
        <w:t xml:space="preserve"> C</w:t>
      </w:r>
      <w:r w:rsidR="00A46FA6" w:rsidRPr="00E13FD8">
        <w:rPr>
          <w:rFonts w:ascii="Arial" w:hAnsi="Arial"/>
          <w:sz w:val="24"/>
        </w:rPr>
        <w:t>-2 para o 10552-18</w:t>
      </w:r>
    </w:p>
    <w:p w14:paraId="3F4BA2C3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-202</w:t>
      </w:r>
    </w:p>
    <w:p w14:paraId="3F4BA2C4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-200</w:t>
      </w:r>
    </w:p>
    <w:p w14:paraId="3F4BA2C5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2C6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-230 e 248</w:t>
      </w:r>
    </w:p>
    <w:p w14:paraId="3F4BA2C7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3</w:t>
      </w:r>
    </w:p>
    <w:p w14:paraId="3F4BA2C8" w14:textId="77777777" w:rsidR="00E26C01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E26C01" w:rsidRPr="00E13FD8">
        <w:rPr>
          <w:rFonts w:ascii="Arial" w:hAnsi="Arial"/>
          <w:sz w:val="24"/>
        </w:rPr>
        <w:t xml:space="preserve"> 10529-216</w:t>
      </w:r>
    </w:p>
    <w:p w14:paraId="3F4BA2C9" w14:textId="77777777" w:rsidR="00E26C01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E26C01" w:rsidRPr="00E13FD8">
        <w:rPr>
          <w:rFonts w:ascii="Arial" w:hAnsi="Arial"/>
          <w:sz w:val="24"/>
        </w:rPr>
        <w:t xml:space="preserve"> 10529-214</w:t>
      </w:r>
    </w:p>
    <w:p w14:paraId="3F4BA2CA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658AE">
        <w:rPr>
          <w:rFonts w:ascii="Arial" w:hAnsi="Arial"/>
          <w:sz w:val="24"/>
        </w:rPr>
        <w:t>188</w:t>
      </w:r>
    </w:p>
    <w:p w14:paraId="3F4BA2CB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658AE">
        <w:rPr>
          <w:rFonts w:ascii="Arial" w:hAnsi="Arial"/>
          <w:sz w:val="24"/>
        </w:rPr>
        <w:t>190</w:t>
      </w:r>
    </w:p>
    <w:p w14:paraId="3F4BA2CC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658AE">
        <w:rPr>
          <w:rFonts w:ascii="Arial" w:hAnsi="Arial"/>
          <w:sz w:val="24"/>
        </w:rPr>
        <w:t>210</w:t>
      </w:r>
    </w:p>
    <w:p w14:paraId="3F4BA2CD" w14:textId="77777777" w:rsidR="00A46FA6" w:rsidRPr="00E13FD8" w:rsidRDefault="00687FB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658AE">
        <w:rPr>
          <w:rFonts w:ascii="Arial" w:hAnsi="Arial"/>
          <w:sz w:val="24"/>
        </w:rPr>
        <w:t>212</w:t>
      </w:r>
    </w:p>
    <w:p w14:paraId="3F4BA2CE" w14:textId="07236AA0" w:rsidR="00A46FA6" w:rsidRPr="00E13FD8" w:rsidRDefault="00365095" w:rsidP="00A169A4">
      <w:pPr>
        <w:pStyle w:val="PargrafodaLista"/>
        <w:numPr>
          <w:ilvl w:val="0"/>
          <w:numId w:val="88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DESBLOQUEAR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</w:t>
      </w:r>
      <w:r w:rsidR="00573091">
        <w:rPr>
          <w:rFonts w:ascii="Arial" w:hAnsi="Arial"/>
          <w:sz w:val="24"/>
        </w:rPr>
        <w:t>BAG</w:t>
      </w:r>
      <w:r w:rsidR="00A46FA6" w:rsidRPr="00E13FD8">
        <w:rPr>
          <w:rFonts w:ascii="Arial" w:hAnsi="Arial"/>
          <w:sz w:val="24"/>
        </w:rPr>
        <w:t>/BAU C -2</w:t>
      </w:r>
    </w:p>
    <w:p w14:paraId="3F4BA2CF" w14:textId="77777777" w:rsidR="00A46FA6" w:rsidRDefault="00A46FA6">
      <w:pPr>
        <w:rPr>
          <w:rFonts w:ascii="Arial" w:hAnsi="Arial"/>
          <w:b/>
          <w:sz w:val="24"/>
        </w:rPr>
      </w:pPr>
    </w:p>
    <w:p w14:paraId="3F4BA2D0" w14:textId="77777777" w:rsidR="00A46FA6" w:rsidRDefault="00A46FA6">
      <w:pPr>
        <w:rPr>
          <w:rFonts w:ascii="Arial" w:hAnsi="Arial"/>
          <w:b/>
          <w:sz w:val="24"/>
        </w:rPr>
      </w:pPr>
    </w:p>
    <w:p w14:paraId="3F4BA2D1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250"/>
          <w:headerReference w:type="default" r:id="rId251"/>
          <w:headerReference w:type="first" r:id="rId252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2D2" w14:textId="77777777" w:rsidR="00A46FA6" w:rsidRDefault="002B6E91" w:rsidP="00A85CD8">
      <w:pPr>
        <w:pStyle w:val="Ttulo2"/>
        <w:ind w:firstLine="360"/>
      </w:pPr>
      <w:bookmarkStart w:id="209" w:name="_Toc513533842"/>
      <w:bookmarkStart w:id="210" w:name="_Toc136595572"/>
      <w:r>
        <w:lastRenderedPageBreak/>
        <w:t>5</w:t>
      </w:r>
      <w:r w:rsidR="00A46FA6">
        <w:t>.</w:t>
      </w:r>
      <w:r w:rsidR="00EB031E">
        <w:t>34</w:t>
      </w:r>
      <w:r w:rsidR="00FC0001">
        <w:t>.</w:t>
      </w:r>
      <w:r w:rsidR="00A46FA6">
        <w:tab/>
      </w:r>
      <w:r w:rsidR="001B44F9">
        <w:rPr>
          <w:rFonts w:cs="Arial"/>
          <w:szCs w:val="24"/>
        </w:rPr>
        <w:t>DISJUNTOR</w:t>
      </w:r>
      <w:r w:rsidR="005C14FE" w:rsidRPr="002341DA">
        <w:rPr>
          <w:rFonts w:cs="Arial"/>
          <w:szCs w:val="24"/>
        </w:rPr>
        <w:t xml:space="preserve"> </w:t>
      </w:r>
      <w:r w:rsidR="005C14FE">
        <w:rPr>
          <w:rFonts w:cs="Arial"/>
          <w:szCs w:val="24"/>
        </w:rPr>
        <w:t xml:space="preserve">10552-19 SUBSTITUÍDO PELO 10524-3 </w:t>
      </w:r>
      <w:r w:rsidR="005C14FE">
        <w:t xml:space="preserve">– </w:t>
      </w:r>
      <w:r w:rsidR="00224A85">
        <w:t>3</w:t>
      </w:r>
      <w:r w:rsidR="00DB56DD">
        <w:t>4</w:t>
      </w:r>
      <w:r w:rsidR="005C14FE">
        <w:rPr>
          <w:vertAlign w:val="superscript"/>
        </w:rPr>
        <w:t xml:space="preserve">a </w:t>
      </w:r>
      <w:r w:rsidR="005C14FE">
        <w:t>MODALIDADE</w:t>
      </w:r>
      <w:bookmarkEnd w:id="209"/>
      <w:bookmarkEnd w:id="210"/>
    </w:p>
    <w:p w14:paraId="3F4BA2D3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2D4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2D5" w14:textId="77777777" w:rsidR="00A46FA6" w:rsidRDefault="00A46FA6" w:rsidP="001E03D7">
      <w:pPr>
        <w:jc w:val="center"/>
        <w:rPr>
          <w:rFonts w:ascii="Arial" w:hAnsi="Arial"/>
          <w:b/>
          <w:sz w:val="24"/>
        </w:rPr>
      </w:pPr>
    </w:p>
    <w:p w14:paraId="3F4BA2D6" w14:textId="77777777" w:rsidR="001E03D7" w:rsidRDefault="005E54E1" w:rsidP="001E03D7">
      <w:pPr>
        <w:jc w:val="center"/>
        <w:rPr>
          <w:rFonts w:ascii="Arial" w:hAnsi="Arial"/>
          <w:b/>
          <w:sz w:val="24"/>
        </w:rPr>
        <w:sectPr w:rsidR="001E03D7" w:rsidSect="00C302FD">
          <w:headerReference w:type="even" r:id="rId253"/>
          <w:headerReference w:type="default" r:id="rId254"/>
          <w:headerReference w:type="first" r:id="rId255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B5" wp14:editId="3F4BA6B6">
            <wp:extent cx="9361170" cy="4449445"/>
            <wp:effectExtent l="0" t="0" r="0" b="8255"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 mod 52-19 subst pelo 24-3.bmp"/>
                    <pic:cNvPicPr/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2D7" w14:textId="77777777" w:rsidR="00A46FA6" w:rsidRDefault="002B6E91" w:rsidP="00A85CD8">
      <w:pPr>
        <w:pStyle w:val="Ttulo2"/>
        <w:ind w:firstLine="720"/>
      </w:pPr>
      <w:bookmarkStart w:id="211" w:name="_Toc513533843"/>
      <w:bookmarkStart w:id="212" w:name="_Toc513555671"/>
      <w:bookmarkStart w:id="213" w:name="_Toc136595573"/>
      <w:r>
        <w:lastRenderedPageBreak/>
        <w:t>5</w:t>
      </w:r>
      <w:r w:rsidR="00A46FA6">
        <w:t>.</w:t>
      </w:r>
      <w:r w:rsidR="00EB031E">
        <w:t>34</w:t>
      </w:r>
      <w:r w:rsidR="00FC0001">
        <w:t xml:space="preserve">.1. </w:t>
      </w:r>
      <w:r w:rsidR="001B44F9">
        <w:rPr>
          <w:rFonts w:cs="Arial"/>
          <w:szCs w:val="24"/>
        </w:rPr>
        <w:t>DISJUNTOR</w:t>
      </w:r>
      <w:r w:rsidR="001B44F9" w:rsidRPr="002341DA">
        <w:rPr>
          <w:rFonts w:cs="Arial"/>
          <w:szCs w:val="24"/>
        </w:rPr>
        <w:t xml:space="preserve"> </w:t>
      </w:r>
      <w:r w:rsidR="001B44F9">
        <w:rPr>
          <w:rFonts w:cs="Arial"/>
          <w:szCs w:val="24"/>
        </w:rPr>
        <w:t>10552-19 SUBSTITUÍDO PELO 10524-3</w:t>
      </w:r>
      <w:bookmarkEnd w:id="211"/>
      <w:bookmarkEnd w:id="212"/>
      <w:bookmarkEnd w:id="213"/>
    </w:p>
    <w:p w14:paraId="3F4BA2D8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D9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DA" w14:textId="77777777" w:rsidR="00A46FA6" w:rsidRDefault="00224A85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</w:t>
      </w:r>
      <w:r w:rsidR="0038105F">
        <w:rPr>
          <w:rFonts w:ascii="Arial" w:hAnsi="Arial"/>
          <w:sz w:val="24"/>
        </w:rPr>
        <w:t>4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         MODALIDADE ALTERNATIVA</w:t>
      </w:r>
    </w:p>
    <w:p w14:paraId="3F4BA2DB" w14:textId="77777777" w:rsidR="00A46FA6" w:rsidRDefault="00A46FA6">
      <w:pPr>
        <w:rPr>
          <w:rFonts w:ascii="Arial" w:hAnsi="Arial"/>
          <w:sz w:val="24"/>
        </w:rPr>
      </w:pPr>
    </w:p>
    <w:p w14:paraId="3F4BA2DC" w14:textId="77777777" w:rsidR="00A46FA6" w:rsidRDefault="00A46FA6">
      <w:pPr>
        <w:rPr>
          <w:rFonts w:ascii="Arial" w:hAnsi="Arial"/>
          <w:sz w:val="24"/>
        </w:rPr>
      </w:pPr>
    </w:p>
    <w:p w14:paraId="3F4BA2DD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2DE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2DF" w14:textId="77777777" w:rsidR="00A46FA6" w:rsidRDefault="00A46FA6">
      <w:pPr>
        <w:rPr>
          <w:rFonts w:ascii="Arial" w:hAnsi="Arial"/>
          <w:sz w:val="24"/>
        </w:rPr>
      </w:pPr>
    </w:p>
    <w:p w14:paraId="3F4BA2E0" w14:textId="3D43F6C5" w:rsidR="00A46FA6" w:rsidRPr="00E13FD8" w:rsidRDefault="0036509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BAU/ARA</w:t>
      </w:r>
    </w:p>
    <w:p w14:paraId="3F4BA2E1" w14:textId="77777777" w:rsidR="001F7D19" w:rsidRPr="001F7D19" w:rsidRDefault="00687FB5" w:rsidP="001F7D19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1F7D19" w:rsidRPr="001F7D19">
        <w:rPr>
          <w:rFonts w:ascii="Arial" w:hAnsi="Arial"/>
          <w:sz w:val="24"/>
        </w:rPr>
        <w:t xml:space="preserve"> 10529-212</w:t>
      </w:r>
    </w:p>
    <w:p w14:paraId="3F4BA2E2" w14:textId="77777777" w:rsidR="001F7D19" w:rsidRPr="001F7D19" w:rsidRDefault="00687FB5" w:rsidP="001F7D19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1F7D19" w:rsidRPr="001F7D19">
        <w:rPr>
          <w:rFonts w:ascii="Arial" w:hAnsi="Arial"/>
          <w:sz w:val="24"/>
        </w:rPr>
        <w:t xml:space="preserve"> 10529-210</w:t>
      </w:r>
    </w:p>
    <w:p w14:paraId="3F4BA2E3" w14:textId="77777777" w:rsidR="001F7D19" w:rsidRPr="001F7D19" w:rsidRDefault="00687FB5" w:rsidP="001F7D19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1F7D19" w:rsidRPr="001F7D19">
        <w:rPr>
          <w:rFonts w:ascii="Arial" w:hAnsi="Arial"/>
          <w:sz w:val="24"/>
        </w:rPr>
        <w:t xml:space="preserve"> 10529-190</w:t>
      </w:r>
    </w:p>
    <w:p w14:paraId="3F4BA2E4" w14:textId="77777777" w:rsidR="001F7D19" w:rsidRPr="001F7D19" w:rsidRDefault="00687FB5" w:rsidP="001F7D19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1F7D19" w:rsidRPr="001F7D19">
        <w:rPr>
          <w:rFonts w:ascii="Arial" w:hAnsi="Arial"/>
          <w:sz w:val="24"/>
        </w:rPr>
        <w:t xml:space="preserve"> 10529-188</w:t>
      </w:r>
    </w:p>
    <w:p w14:paraId="3F4BA2E5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-214</w:t>
      </w:r>
    </w:p>
    <w:p w14:paraId="3F4BA2E6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</w:t>
      </w:r>
    </w:p>
    <w:p w14:paraId="3F4BA2E7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 e 5</w:t>
      </w:r>
    </w:p>
    <w:p w14:paraId="3F4BA2E8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-248 e 230</w:t>
      </w:r>
    </w:p>
    <w:p w14:paraId="3F4BA2E9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2EA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-210</w:t>
      </w:r>
    </w:p>
    <w:p w14:paraId="3F4BA2EB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-212</w:t>
      </w:r>
    </w:p>
    <w:p w14:paraId="3F4BA2EC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5A262F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5A262F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ARA para o 10524-3</w:t>
      </w:r>
    </w:p>
    <w:p w14:paraId="3F4BA2ED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-206</w:t>
      </w:r>
    </w:p>
    <w:p w14:paraId="3F4BA2EE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52-19</w:t>
      </w:r>
    </w:p>
    <w:p w14:paraId="3F4BA2EF" w14:textId="77777777" w:rsidR="00A46FA6" w:rsidRPr="00E13FD8" w:rsidRDefault="00687FB5" w:rsidP="00F542BF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-208 e 210</w:t>
      </w:r>
    </w:p>
    <w:p w14:paraId="3F4BA2F0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F1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F2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F3" w14:textId="77777777" w:rsidR="00A46FA6" w:rsidRDefault="00A46FA6">
      <w:pPr>
        <w:pStyle w:val="Corpodetexto2"/>
        <w:spacing w:before="60" w:after="60"/>
        <w:ind w:left="709" w:hanging="709"/>
        <w:rPr>
          <w:b/>
          <w:i/>
        </w:rPr>
      </w:pPr>
      <w:r>
        <w:rPr>
          <w:b/>
          <w:i/>
        </w:rPr>
        <w:t>O</w:t>
      </w:r>
      <w:r w:rsidR="00B051EB">
        <w:rPr>
          <w:b/>
          <w:i/>
        </w:rPr>
        <w:t>bs</w:t>
      </w:r>
      <w:r>
        <w:rPr>
          <w:b/>
          <w:i/>
        </w:rPr>
        <w:t>.:</w:t>
      </w:r>
      <w:r>
        <w:rPr>
          <w:b/>
          <w:i/>
        </w:rPr>
        <w:tab/>
        <w:t xml:space="preserve"> </w:t>
      </w:r>
      <w:r w:rsidR="00DE27CA" w:rsidRPr="00DE27CA">
        <w:rPr>
          <w:b/>
          <w:i/>
          <w:sz w:val="22"/>
          <w:szCs w:val="22"/>
        </w:rPr>
        <w:t>DEVERÁ SER ACOMPANHADO O CARREGAMENTO NO TV-1 DO 10524-3 DA SE BAURU</w:t>
      </w:r>
      <w:r w:rsidRPr="00DE27CA">
        <w:rPr>
          <w:b/>
          <w:i/>
          <w:sz w:val="22"/>
          <w:szCs w:val="22"/>
        </w:rPr>
        <w:t>.</w:t>
      </w:r>
    </w:p>
    <w:p w14:paraId="3F4BA2F4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2F5" w14:textId="77777777" w:rsidR="005E7043" w:rsidRDefault="00A46FA6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2F6" w14:textId="77777777" w:rsidR="00A46FA6" w:rsidRDefault="00A46FA6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2F7" w14:textId="77777777" w:rsidR="00A46FA6" w:rsidRDefault="00A46FA6">
      <w:pPr>
        <w:rPr>
          <w:rFonts w:ascii="Arial" w:hAnsi="Arial"/>
          <w:sz w:val="24"/>
        </w:rPr>
      </w:pPr>
    </w:p>
    <w:p w14:paraId="3F4BA2F8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-210 e 208</w:t>
      </w:r>
    </w:p>
    <w:p w14:paraId="3F4BA2F9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52-19</w:t>
      </w:r>
    </w:p>
    <w:p w14:paraId="3F4BA2FA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-206</w:t>
      </w:r>
    </w:p>
    <w:p w14:paraId="3F4BA2FB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5A262F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5A262F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ARA para o 10552-19</w:t>
      </w:r>
    </w:p>
    <w:p w14:paraId="3F4BA2FC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-212</w:t>
      </w:r>
    </w:p>
    <w:p w14:paraId="3F4BA2FD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-210</w:t>
      </w:r>
    </w:p>
    <w:p w14:paraId="3F4BA2FE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2FF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-230 e 248</w:t>
      </w:r>
    </w:p>
    <w:p w14:paraId="3F4BA300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3</w:t>
      </w:r>
    </w:p>
    <w:p w14:paraId="3F4BA301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5A262F">
        <w:rPr>
          <w:rFonts w:ascii="Arial" w:hAnsi="Arial"/>
          <w:sz w:val="24"/>
        </w:rPr>
        <w:t>6</w:t>
      </w:r>
    </w:p>
    <w:p w14:paraId="3F4BA302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5A262F">
        <w:rPr>
          <w:rFonts w:ascii="Arial" w:hAnsi="Arial"/>
          <w:sz w:val="24"/>
        </w:rPr>
        <w:t>4</w:t>
      </w:r>
    </w:p>
    <w:p w14:paraId="3F4BA303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F7D19">
        <w:rPr>
          <w:rFonts w:ascii="Arial" w:hAnsi="Arial"/>
          <w:sz w:val="24"/>
        </w:rPr>
        <w:t>188</w:t>
      </w:r>
    </w:p>
    <w:p w14:paraId="3F4BA304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F7D19">
        <w:rPr>
          <w:rFonts w:ascii="Arial" w:hAnsi="Arial"/>
          <w:sz w:val="24"/>
        </w:rPr>
        <w:t>190</w:t>
      </w:r>
    </w:p>
    <w:p w14:paraId="3F4BA305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F7D19">
        <w:rPr>
          <w:rFonts w:ascii="Arial" w:hAnsi="Arial"/>
          <w:sz w:val="24"/>
        </w:rPr>
        <w:t>210</w:t>
      </w:r>
    </w:p>
    <w:p w14:paraId="3F4BA306" w14:textId="77777777" w:rsidR="00A46FA6" w:rsidRPr="00E13FD8" w:rsidRDefault="00687FB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F7D19">
        <w:rPr>
          <w:rFonts w:ascii="Arial" w:hAnsi="Arial"/>
          <w:sz w:val="24"/>
        </w:rPr>
        <w:t>212</w:t>
      </w:r>
    </w:p>
    <w:p w14:paraId="3F4BA307" w14:textId="3ED8FCC2" w:rsidR="00A46FA6" w:rsidRPr="00E13FD8" w:rsidRDefault="00365095" w:rsidP="00A169A4">
      <w:pPr>
        <w:pStyle w:val="PargrafodaLista"/>
        <w:numPr>
          <w:ilvl w:val="0"/>
          <w:numId w:val="90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DESBLOQUEAR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BAU/ARA</w:t>
      </w:r>
    </w:p>
    <w:p w14:paraId="3F4BA308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309" w14:textId="77777777" w:rsidR="00A46FA6" w:rsidRDefault="00A46FA6">
      <w:pPr>
        <w:rPr>
          <w:rFonts w:ascii="Arial" w:hAnsi="Arial"/>
          <w:sz w:val="24"/>
        </w:rPr>
      </w:pPr>
    </w:p>
    <w:p w14:paraId="3F4BA30A" w14:textId="77777777" w:rsidR="00A46FA6" w:rsidRDefault="00A46FA6">
      <w:pPr>
        <w:rPr>
          <w:rFonts w:ascii="Arial" w:hAnsi="Arial"/>
          <w:b/>
          <w:sz w:val="24"/>
        </w:rPr>
      </w:pPr>
    </w:p>
    <w:p w14:paraId="3F4BA30B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257"/>
          <w:headerReference w:type="default" r:id="rId258"/>
          <w:headerReference w:type="first" r:id="rId259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30C" w14:textId="77777777" w:rsidR="00A46FA6" w:rsidRPr="009F5E0F" w:rsidRDefault="002B6E91" w:rsidP="00A85CD8">
      <w:pPr>
        <w:pStyle w:val="Ttulo2"/>
        <w:ind w:firstLine="360"/>
      </w:pPr>
      <w:bookmarkStart w:id="214" w:name="_Toc513533844"/>
      <w:bookmarkStart w:id="215" w:name="_Toc136595574"/>
      <w:r w:rsidRPr="009F5E0F">
        <w:lastRenderedPageBreak/>
        <w:t>5</w:t>
      </w:r>
      <w:r w:rsidR="00A46FA6" w:rsidRPr="009F5E0F">
        <w:t>.</w:t>
      </w:r>
      <w:r w:rsidR="00EB031E">
        <w:t>35</w:t>
      </w:r>
      <w:r w:rsidR="00FC0001">
        <w:t>.</w:t>
      </w:r>
      <w:r w:rsidR="00A46FA6" w:rsidRPr="009F5E0F">
        <w:tab/>
      </w:r>
      <w:r w:rsidR="001B44F9" w:rsidRPr="009F5E0F">
        <w:rPr>
          <w:rFonts w:cs="Arial"/>
          <w:szCs w:val="24"/>
        </w:rPr>
        <w:t>DISJUNTOR</w:t>
      </w:r>
      <w:r w:rsidR="005C14FE" w:rsidRPr="009F5E0F">
        <w:rPr>
          <w:rFonts w:cs="Arial"/>
          <w:szCs w:val="24"/>
        </w:rPr>
        <w:t xml:space="preserve"> 10552-5 SUBSTITUÍDO PELO 10524-1 </w:t>
      </w:r>
      <w:r w:rsidR="005C14FE" w:rsidRPr="009F5E0F">
        <w:t xml:space="preserve">– </w:t>
      </w:r>
      <w:r w:rsidR="0038105F">
        <w:t>35</w:t>
      </w:r>
      <w:r w:rsidR="005C14FE" w:rsidRPr="009F5E0F">
        <w:rPr>
          <w:vertAlign w:val="superscript"/>
        </w:rPr>
        <w:t xml:space="preserve">a </w:t>
      </w:r>
      <w:r w:rsidR="005C14FE" w:rsidRPr="009F5E0F">
        <w:t>MODALIDADE</w:t>
      </w:r>
      <w:bookmarkEnd w:id="214"/>
      <w:bookmarkEnd w:id="215"/>
    </w:p>
    <w:p w14:paraId="3F4BA30D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30E" w14:textId="77777777" w:rsidR="004D3742" w:rsidRDefault="004D3742">
      <w:pPr>
        <w:jc w:val="center"/>
        <w:rPr>
          <w:rFonts w:ascii="Arial" w:hAnsi="Arial"/>
          <w:b/>
          <w:sz w:val="24"/>
        </w:rPr>
      </w:pPr>
    </w:p>
    <w:p w14:paraId="3F4BA30F" w14:textId="77777777" w:rsidR="00A46FA6" w:rsidRDefault="005E54E1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B7" wp14:editId="3F4BA6B8">
            <wp:extent cx="9361170" cy="4498975"/>
            <wp:effectExtent l="0" t="0" r="0" b="0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 mod 52-5 subst pelo 24-1.bmp"/>
                    <pic:cNvPicPr/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310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261"/>
          <w:headerReference w:type="default" r:id="rId262"/>
          <w:headerReference w:type="first" r:id="rId263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311" w14:textId="77777777" w:rsidR="00A46FA6" w:rsidRDefault="002B6E91" w:rsidP="00A85CD8">
      <w:pPr>
        <w:pStyle w:val="Ttulo2"/>
        <w:ind w:firstLine="720"/>
      </w:pPr>
      <w:bookmarkStart w:id="216" w:name="_Toc513533845"/>
      <w:bookmarkStart w:id="217" w:name="_Toc513555673"/>
      <w:bookmarkStart w:id="218" w:name="_Toc136595575"/>
      <w:r>
        <w:lastRenderedPageBreak/>
        <w:t>5</w:t>
      </w:r>
      <w:r w:rsidR="00A46FA6">
        <w:t>.</w:t>
      </w:r>
      <w:r w:rsidR="00EB031E">
        <w:t>35</w:t>
      </w:r>
      <w:r w:rsidR="00FC0001">
        <w:t xml:space="preserve">.1. </w:t>
      </w:r>
      <w:r w:rsidR="00557EF0">
        <w:rPr>
          <w:rFonts w:cs="Arial"/>
          <w:szCs w:val="24"/>
        </w:rPr>
        <w:t>DISJUNTOR</w:t>
      </w:r>
      <w:r w:rsidR="00557EF0" w:rsidRPr="002341DA">
        <w:rPr>
          <w:rFonts w:cs="Arial"/>
          <w:szCs w:val="24"/>
        </w:rPr>
        <w:t xml:space="preserve"> </w:t>
      </w:r>
      <w:r w:rsidR="00557EF0">
        <w:rPr>
          <w:rFonts w:cs="Arial"/>
          <w:szCs w:val="24"/>
        </w:rPr>
        <w:t>10552-5 SUBSTITUÍDO PELO 10524-1</w:t>
      </w:r>
      <w:bookmarkEnd w:id="216"/>
      <w:bookmarkEnd w:id="217"/>
      <w:bookmarkEnd w:id="218"/>
    </w:p>
    <w:p w14:paraId="3F4BA312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313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314" w14:textId="77777777" w:rsidR="00A46FA6" w:rsidRDefault="0038105F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35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          MODALIDADE ALTERNATIVA</w:t>
      </w:r>
    </w:p>
    <w:p w14:paraId="3F4BA315" w14:textId="77777777" w:rsidR="00A46FA6" w:rsidRDefault="00A46FA6">
      <w:pPr>
        <w:rPr>
          <w:rFonts w:ascii="Arial" w:hAnsi="Arial"/>
          <w:sz w:val="24"/>
        </w:rPr>
      </w:pPr>
    </w:p>
    <w:p w14:paraId="3F4BA316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317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318" w14:textId="77777777" w:rsidR="00A46FA6" w:rsidRDefault="00A46FA6">
      <w:pPr>
        <w:rPr>
          <w:rFonts w:ascii="Arial" w:hAnsi="Arial"/>
          <w:sz w:val="24"/>
        </w:rPr>
      </w:pPr>
    </w:p>
    <w:p w14:paraId="3F4BA319" w14:textId="77777777" w:rsidR="00BB1527" w:rsidRPr="00E13FD8" w:rsidRDefault="00687FB5" w:rsidP="00BB1527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B1527" w:rsidRPr="00E13FD8">
        <w:rPr>
          <w:rFonts w:ascii="Arial" w:hAnsi="Arial"/>
          <w:sz w:val="24"/>
        </w:rPr>
        <w:t xml:space="preserve"> 10529-</w:t>
      </w:r>
      <w:r w:rsidR="003D49C8">
        <w:rPr>
          <w:rFonts w:ascii="Arial" w:hAnsi="Arial"/>
          <w:sz w:val="24"/>
        </w:rPr>
        <w:t>22</w:t>
      </w:r>
    </w:p>
    <w:p w14:paraId="3F4BA31A" w14:textId="77777777" w:rsidR="00BB1527" w:rsidRPr="00E13FD8" w:rsidRDefault="00687FB5" w:rsidP="00BB1527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B1527" w:rsidRPr="00E13FD8">
        <w:rPr>
          <w:rFonts w:ascii="Arial" w:hAnsi="Arial"/>
          <w:sz w:val="24"/>
        </w:rPr>
        <w:t xml:space="preserve"> 10529-</w:t>
      </w:r>
      <w:r w:rsidR="003D49C8">
        <w:rPr>
          <w:rFonts w:ascii="Arial" w:hAnsi="Arial"/>
          <w:sz w:val="24"/>
        </w:rPr>
        <w:t>20</w:t>
      </w:r>
    </w:p>
    <w:p w14:paraId="3F4BA31B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3D49C8">
        <w:rPr>
          <w:rFonts w:ascii="Arial" w:hAnsi="Arial"/>
          <w:sz w:val="24"/>
        </w:rPr>
        <w:t>258</w:t>
      </w:r>
    </w:p>
    <w:p w14:paraId="3F4BA31C" w14:textId="77777777" w:rsidR="00A46FA6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3D49C8">
        <w:rPr>
          <w:rFonts w:ascii="Arial" w:hAnsi="Arial"/>
          <w:sz w:val="24"/>
        </w:rPr>
        <w:t>256</w:t>
      </w:r>
    </w:p>
    <w:p w14:paraId="3F4BA31D" w14:textId="77777777" w:rsidR="0038105F" w:rsidRPr="00E13FD8" w:rsidRDefault="00687FB5" w:rsidP="0038105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8105F" w:rsidRPr="00E13FD8">
        <w:rPr>
          <w:rFonts w:ascii="Arial" w:hAnsi="Arial"/>
          <w:sz w:val="24"/>
        </w:rPr>
        <w:t xml:space="preserve"> 10529-</w:t>
      </w:r>
      <w:r w:rsidR="0038105F">
        <w:rPr>
          <w:rFonts w:ascii="Arial" w:hAnsi="Arial"/>
          <w:sz w:val="24"/>
        </w:rPr>
        <w:t>328</w:t>
      </w:r>
    </w:p>
    <w:p w14:paraId="3F4BA31E" w14:textId="77777777" w:rsidR="0038105F" w:rsidRPr="0038105F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38105F" w:rsidRPr="0038105F">
        <w:rPr>
          <w:rFonts w:ascii="Arial" w:hAnsi="Arial"/>
          <w:sz w:val="24"/>
        </w:rPr>
        <w:t xml:space="preserve"> 10529-</w:t>
      </w:r>
      <w:r w:rsidR="0038105F">
        <w:rPr>
          <w:rFonts w:ascii="Arial" w:hAnsi="Arial"/>
          <w:sz w:val="24"/>
        </w:rPr>
        <w:t>330</w:t>
      </w:r>
    </w:p>
    <w:p w14:paraId="3F4BA31F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320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321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322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323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324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3D49C8">
        <w:rPr>
          <w:rFonts w:ascii="Arial" w:hAnsi="Arial"/>
          <w:sz w:val="24"/>
        </w:rPr>
        <w:t xml:space="preserve">92, </w:t>
      </w:r>
      <w:r w:rsidR="00EF14FD" w:rsidRPr="00E13FD8">
        <w:rPr>
          <w:rFonts w:ascii="Arial" w:hAnsi="Arial"/>
          <w:sz w:val="24"/>
        </w:rPr>
        <w:t>84</w:t>
      </w:r>
      <w:r w:rsidR="00A46FA6" w:rsidRPr="00E13FD8">
        <w:rPr>
          <w:rFonts w:ascii="Arial" w:hAnsi="Arial"/>
          <w:sz w:val="24"/>
        </w:rPr>
        <w:t xml:space="preserve"> e 80</w:t>
      </w:r>
    </w:p>
    <w:p w14:paraId="3F4BA325" w14:textId="77777777" w:rsidR="00A46FA6" w:rsidRPr="00BB1527" w:rsidRDefault="00687FB5" w:rsidP="00BB1527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EF14FD" w:rsidRPr="00E13FD8">
        <w:rPr>
          <w:rFonts w:ascii="Arial" w:hAnsi="Arial"/>
          <w:sz w:val="24"/>
        </w:rPr>
        <w:t>-84</w:t>
      </w:r>
    </w:p>
    <w:p w14:paraId="3F4BA326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327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-48</w:t>
      </w:r>
    </w:p>
    <w:p w14:paraId="3F4BA328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-46</w:t>
      </w:r>
    </w:p>
    <w:p w14:paraId="3F4BA329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BB1527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BB1527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TR-1 para o 10524-1</w:t>
      </w:r>
    </w:p>
    <w:p w14:paraId="3F4BA32A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-52</w:t>
      </w:r>
    </w:p>
    <w:p w14:paraId="3F4BA32B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52-5</w:t>
      </w:r>
    </w:p>
    <w:p w14:paraId="3F4BA32C" w14:textId="77777777" w:rsidR="00A46FA6" w:rsidRPr="00E13FD8" w:rsidRDefault="00687FB5" w:rsidP="00F542BF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-50 e 48</w:t>
      </w:r>
    </w:p>
    <w:p w14:paraId="3F4BA32D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32E" w14:textId="77777777" w:rsidR="00A46FA6" w:rsidRDefault="00A46FA6">
      <w:pPr>
        <w:pStyle w:val="Corpodetexto2"/>
        <w:spacing w:before="60" w:after="60"/>
        <w:ind w:left="709" w:hanging="709"/>
        <w:rPr>
          <w:b/>
          <w:i/>
        </w:rPr>
      </w:pPr>
      <w:r>
        <w:rPr>
          <w:b/>
          <w:i/>
        </w:rPr>
        <w:t>O</w:t>
      </w:r>
      <w:r w:rsidR="00B051EB">
        <w:rPr>
          <w:b/>
          <w:i/>
        </w:rPr>
        <w:t>bs</w:t>
      </w:r>
      <w:r>
        <w:rPr>
          <w:b/>
          <w:i/>
        </w:rPr>
        <w:t>.:</w:t>
      </w:r>
      <w:r>
        <w:rPr>
          <w:b/>
          <w:i/>
        </w:rPr>
        <w:tab/>
      </w:r>
      <w:r w:rsidR="003C7025" w:rsidRPr="003C7025">
        <w:rPr>
          <w:b/>
          <w:i/>
          <w:sz w:val="22"/>
          <w:szCs w:val="22"/>
        </w:rPr>
        <w:t>DEVERÁ SER ACOMPANHADO O CARREGAMENTO NO TV-1 DO 10524-1 DA SE BAURU</w:t>
      </w:r>
      <w:r>
        <w:rPr>
          <w:b/>
          <w:i/>
        </w:rPr>
        <w:t>.</w:t>
      </w:r>
    </w:p>
    <w:p w14:paraId="3F4BA32F" w14:textId="77777777" w:rsidR="00557EF0" w:rsidRDefault="00A46FA6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330" w14:textId="77777777" w:rsidR="00A46FA6" w:rsidRDefault="00A46FA6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331" w14:textId="77777777" w:rsidR="00A46FA6" w:rsidRDefault="00A46FA6">
      <w:pPr>
        <w:rPr>
          <w:rFonts w:ascii="Arial" w:hAnsi="Arial"/>
          <w:sz w:val="24"/>
        </w:rPr>
      </w:pPr>
    </w:p>
    <w:p w14:paraId="3F4BA332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-48 e 50</w:t>
      </w:r>
    </w:p>
    <w:p w14:paraId="3F4BA333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52-5</w:t>
      </w:r>
    </w:p>
    <w:p w14:paraId="3F4BA334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-52</w:t>
      </w:r>
    </w:p>
    <w:p w14:paraId="3F4BA335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717180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717180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TR-1 para o 10552-5</w:t>
      </w:r>
    </w:p>
    <w:p w14:paraId="3F4BA336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-46</w:t>
      </w:r>
    </w:p>
    <w:p w14:paraId="3F4BA337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-48</w:t>
      </w:r>
    </w:p>
    <w:p w14:paraId="3F4BA338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339" w14:textId="77777777" w:rsidR="00EF14FD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EF14FD" w:rsidRPr="00E13FD8">
        <w:rPr>
          <w:rFonts w:ascii="Arial" w:hAnsi="Arial"/>
          <w:sz w:val="24"/>
        </w:rPr>
        <w:t>-84</w:t>
      </w:r>
    </w:p>
    <w:p w14:paraId="3F4BA33A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-80</w:t>
      </w:r>
      <w:r w:rsidR="003D49C8">
        <w:rPr>
          <w:rFonts w:ascii="Arial" w:hAnsi="Arial"/>
          <w:sz w:val="24"/>
        </w:rPr>
        <w:t xml:space="preserve">, </w:t>
      </w:r>
      <w:r w:rsidR="00EF14FD" w:rsidRPr="00E13FD8">
        <w:rPr>
          <w:rFonts w:ascii="Arial" w:hAnsi="Arial"/>
          <w:sz w:val="24"/>
        </w:rPr>
        <w:t>84</w:t>
      </w:r>
      <w:r w:rsidR="003D49C8">
        <w:rPr>
          <w:rFonts w:ascii="Arial" w:hAnsi="Arial"/>
          <w:sz w:val="24"/>
        </w:rPr>
        <w:t xml:space="preserve"> e 92</w:t>
      </w:r>
    </w:p>
    <w:p w14:paraId="3F4BA33B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1</w:t>
      </w:r>
    </w:p>
    <w:p w14:paraId="3F4BA33C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33D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-34</w:t>
      </w:r>
    </w:p>
    <w:p w14:paraId="3F4BA33E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EF14FD" w:rsidRPr="00E13FD8">
        <w:rPr>
          <w:rFonts w:ascii="Arial" w:hAnsi="Arial"/>
          <w:sz w:val="24"/>
        </w:rPr>
        <w:t>-298</w:t>
      </w:r>
    </w:p>
    <w:p w14:paraId="3F4BA33F" w14:textId="77777777" w:rsidR="00A46FA6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340" w14:textId="77777777" w:rsidR="0038105F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8105F" w:rsidRPr="00E13FD8">
        <w:rPr>
          <w:rFonts w:ascii="Arial" w:hAnsi="Arial"/>
          <w:sz w:val="24"/>
        </w:rPr>
        <w:t xml:space="preserve"> 10529-</w:t>
      </w:r>
      <w:r w:rsidR="0038105F">
        <w:rPr>
          <w:rFonts w:ascii="Arial" w:hAnsi="Arial"/>
          <w:sz w:val="24"/>
        </w:rPr>
        <w:t>330</w:t>
      </w:r>
    </w:p>
    <w:p w14:paraId="3F4BA341" w14:textId="77777777" w:rsidR="0038105F" w:rsidRPr="0038105F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38105F" w:rsidRPr="0038105F">
        <w:rPr>
          <w:rFonts w:ascii="Arial" w:hAnsi="Arial"/>
          <w:sz w:val="24"/>
        </w:rPr>
        <w:t xml:space="preserve"> 10529-</w:t>
      </w:r>
      <w:r w:rsidR="0038105F">
        <w:rPr>
          <w:rFonts w:ascii="Arial" w:hAnsi="Arial"/>
          <w:sz w:val="24"/>
        </w:rPr>
        <w:t>328</w:t>
      </w:r>
    </w:p>
    <w:p w14:paraId="3F4BA342" w14:textId="77777777" w:rsidR="00A46FA6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3D49C8">
        <w:rPr>
          <w:rFonts w:ascii="Arial" w:hAnsi="Arial"/>
          <w:sz w:val="24"/>
        </w:rPr>
        <w:t>256</w:t>
      </w:r>
    </w:p>
    <w:p w14:paraId="3F4BA343" w14:textId="77777777" w:rsidR="00717180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3D49C8">
        <w:rPr>
          <w:rFonts w:ascii="Arial" w:hAnsi="Arial"/>
          <w:sz w:val="24"/>
        </w:rPr>
        <w:t>258</w:t>
      </w:r>
    </w:p>
    <w:p w14:paraId="3F4BA344" w14:textId="77777777" w:rsidR="00717180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717180" w:rsidRPr="00E13FD8">
        <w:rPr>
          <w:rFonts w:ascii="Arial" w:hAnsi="Arial"/>
          <w:sz w:val="24"/>
        </w:rPr>
        <w:t xml:space="preserve"> 10529-2</w:t>
      </w:r>
      <w:r w:rsidR="003D49C8">
        <w:rPr>
          <w:rFonts w:ascii="Arial" w:hAnsi="Arial"/>
          <w:sz w:val="24"/>
        </w:rPr>
        <w:t>0</w:t>
      </w:r>
    </w:p>
    <w:p w14:paraId="3F4BA345" w14:textId="77777777" w:rsidR="00717180" w:rsidRPr="00E13FD8" w:rsidRDefault="00687FB5" w:rsidP="00A169A4">
      <w:pPr>
        <w:pStyle w:val="PargrafodaLista"/>
        <w:numPr>
          <w:ilvl w:val="0"/>
          <w:numId w:val="9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717180" w:rsidRPr="00E13FD8">
        <w:rPr>
          <w:rFonts w:ascii="Arial" w:hAnsi="Arial"/>
          <w:sz w:val="24"/>
        </w:rPr>
        <w:t xml:space="preserve"> 10529-2</w:t>
      </w:r>
      <w:r w:rsidR="003D49C8">
        <w:rPr>
          <w:rFonts w:ascii="Arial" w:hAnsi="Arial"/>
          <w:sz w:val="24"/>
        </w:rPr>
        <w:t>2</w:t>
      </w:r>
    </w:p>
    <w:p w14:paraId="3F4BA346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347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348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349" w14:textId="77777777" w:rsidR="00A46FA6" w:rsidRDefault="00A46FA6">
      <w:pPr>
        <w:rPr>
          <w:rFonts w:ascii="Arial" w:hAnsi="Arial"/>
          <w:b/>
          <w:sz w:val="24"/>
        </w:rPr>
      </w:pPr>
    </w:p>
    <w:p w14:paraId="3F4BA34A" w14:textId="77777777" w:rsidR="00A46FA6" w:rsidRDefault="00A46FA6">
      <w:pPr>
        <w:ind w:left="426"/>
        <w:jc w:val="both"/>
        <w:rPr>
          <w:rFonts w:ascii="Arial" w:hAnsi="Arial"/>
          <w:sz w:val="24"/>
        </w:rPr>
        <w:sectPr w:rsidR="00A46FA6" w:rsidSect="00C302FD">
          <w:headerReference w:type="even" r:id="rId264"/>
          <w:headerReference w:type="default" r:id="rId265"/>
          <w:headerReference w:type="first" r:id="rId266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34B" w14:textId="77777777" w:rsidR="004A0F9B" w:rsidRPr="009F5E0F" w:rsidRDefault="004A0F9B" w:rsidP="00A85CD8">
      <w:pPr>
        <w:pStyle w:val="Ttulo2"/>
        <w:ind w:firstLine="720"/>
      </w:pPr>
      <w:bookmarkStart w:id="219" w:name="_Toc136595576"/>
      <w:bookmarkStart w:id="220" w:name="_Toc513533846"/>
      <w:r w:rsidRPr="009F5E0F">
        <w:lastRenderedPageBreak/>
        <w:t>5.</w:t>
      </w:r>
      <w:r w:rsidR="00EB031E">
        <w:t>36</w:t>
      </w:r>
      <w:r>
        <w:t>.</w:t>
      </w:r>
      <w:r w:rsidRPr="009F5E0F">
        <w:tab/>
      </w:r>
      <w:r w:rsidRPr="009F5E0F">
        <w:rPr>
          <w:rFonts w:cs="Arial"/>
          <w:szCs w:val="24"/>
        </w:rPr>
        <w:t>DISJUNTOR 10552-</w:t>
      </w:r>
      <w:r>
        <w:rPr>
          <w:rFonts w:cs="Arial"/>
          <w:szCs w:val="24"/>
        </w:rPr>
        <w:t>56</w:t>
      </w:r>
      <w:r w:rsidRPr="009F5E0F">
        <w:rPr>
          <w:rFonts w:cs="Arial"/>
          <w:szCs w:val="24"/>
        </w:rPr>
        <w:t xml:space="preserve"> SUBSTITUÍDO PELO 10524-1 </w:t>
      </w:r>
      <w:r w:rsidRPr="009F5E0F">
        <w:t xml:space="preserve">– </w:t>
      </w:r>
      <w:r>
        <w:t>36</w:t>
      </w:r>
      <w:r w:rsidRPr="009F5E0F">
        <w:rPr>
          <w:vertAlign w:val="superscript"/>
        </w:rPr>
        <w:t xml:space="preserve">a </w:t>
      </w:r>
      <w:r w:rsidRPr="009F5E0F">
        <w:t>MODALIDADE</w:t>
      </w:r>
      <w:bookmarkEnd w:id="219"/>
    </w:p>
    <w:p w14:paraId="3F4BA34C" w14:textId="77777777" w:rsidR="004A0F9B" w:rsidRDefault="004A0F9B" w:rsidP="004A0F9B">
      <w:pPr>
        <w:jc w:val="center"/>
        <w:rPr>
          <w:rFonts w:ascii="Arial" w:hAnsi="Arial"/>
          <w:b/>
          <w:sz w:val="24"/>
        </w:rPr>
      </w:pPr>
    </w:p>
    <w:p w14:paraId="3F4BA34D" w14:textId="77777777" w:rsidR="004A0F9B" w:rsidRDefault="004A0F9B" w:rsidP="004A0F9B">
      <w:pPr>
        <w:rPr>
          <w:rFonts w:ascii="Arial" w:hAnsi="Arial"/>
          <w:b/>
          <w:sz w:val="24"/>
        </w:rPr>
      </w:pPr>
    </w:p>
    <w:p w14:paraId="3F4BA34E" w14:textId="77777777" w:rsidR="004A0F9B" w:rsidRDefault="004A0F9B" w:rsidP="001A392E">
      <w:pPr>
        <w:jc w:val="center"/>
        <w:rPr>
          <w:rFonts w:ascii="Arial" w:hAnsi="Arial"/>
          <w:b/>
          <w:noProof/>
          <w:sz w:val="24"/>
        </w:rPr>
      </w:pPr>
    </w:p>
    <w:p w14:paraId="3F4BA34F" w14:textId="77777777" w:rsidR="001A392E" w:rsidRDefault="005E54E1" w:rsidP="001A392E">
      <w:pPr>
        <w:jc w:val="center"/>
        <w:rPr>
          <w:rFonts w:ascii="Arial" w:hAnsi="Arial"/>
          <w:b/>
          <w:sz w:val="24"/>
        </w:rPr>
        <w:sectPr w:rsidR="001A392E" w:rsidSect="00C302FD">
          <w:headerReference w:type="even" r:id="rId267"/>
          <w:headerReference w:type="default" r:id="rId268"/>
          <w:headerReference w:type="first" r:id="rId269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B9" wp14:editId="3F4BA6BA">
            <wp:extent cx="9361170" cy="4490720"/>
            <wp:effectExtent l="0" t="0" r="0" b="5080"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 mod 52-56 subst pelo 24-1.bmp"/>
                    <pic:cNvPicPr/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350" w14:textId="77777777" w:rsidR="004A0F9B" w:rsidRDefault="004A0F9B" w:rsidP="00A85CD8">
      <w:pPr>
        <w:pStyle w:val="Ttulo2"/>
        <w:ind w:firstLine="720"/>
      </w:pPr>
      <w:bookmarkStart w:id="221" w:name="_Toc136595577"/>
      <w:r>
        <w:lastRenderedPageBreak/>
        <w:t>5.</w:t>
      </w:r>
      <w:r w:rsidR="00EB031E">
        <w:t>36</w:t>
      </w:r>
      <w:r>
        <w:t>.1. DISJUNTOR 10</w:t>
      </w:r>
      <w:r w:rsidR="00241AF0">
        <w:t>552-56 SUBSTITUÍDO PELO 10524-1</w:t>
      </w:r>
      <w:bookmarkEnd w:id="221"/>
    </w:p>
    <w:p w14:paraId="3F4BA351" w14:textId="4A017479" w:rsidR="004A0F9B" w:rsidRDefault="00A85CD8" w:rsidP="004A0F9B">
      <w:pPr>
        <w:pStyle w:val="Ttulo5"/>
        <w:ind w:left="851" w:hanging="851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3F4BA352" w14:textId="77777777" w:rsidR="004A0F9B" w:rsidRDefault="004A0F9B" w:rsidP="004A0F9B">
      <w:pPr>
        <w:jc w:val="center"/>
        <w:rPr>
          <w:rFonts w:ascii="Arial" w:hAnsi="Arial"/>
          <w:sz w:val="24"/>
        </w:rPr>
      </w:pPr>
    </w:p>
    <w:p w14:paraId="3F4BA353" w14:textId="77777777" w:rsidR="004A0F9B" w:rsidRDefault="004A0F9B" w:rsidP="004A0F9B">
      <w:pPr>
        <w:jc w:val="center"/>
        <w:rPr>
          <w:rFonts w:ascii="Arial" w:hAnsi="Arial"/>
          <w:sz w:val="24"/>
        </w:rPr>
      </w:pPr>
    </w:p>
    <w:p w14:paraId="3F4BA354" w14:textId="77777777" w:rsidR="004A0F9B" w:rsidRDefault="004A0F9B" w:rsidP="004A0F9B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36</w:t>
      </w:r>
      <w:r>
        <w:rPr>
          <w:rFonts w:ascii="Arial" w:hAnsi="Arial"/>
          <w:sz w:val="24"/>
          <w:vertAlign w:val="superscript"/>
        </w:rPr>
        <w:t>a</w:t>
      </w:r>
      <w:r>
        <w:rPr>
          <w:rFonts w:ascii="Arial" w:hAnsi="Arial"/>
          <w:sz w:val="24"/>
        </w:rPr>
        <w:t xml:space="preserve">             MODALIDADE ALTERNATIVA</w:t>
      </w:r>
    </w:p>
    <w:p w14:paraId="3F4BA355" w14:textId="77777777" w:rsidR="004A0F9B" w:rsidRDefault="004A0F9B" w:rsidP="004A0F9B">
      <w:pPr>
        <w:rPr>
          <w:rFonts w:ascii="Arial" w:hAnsi="Arial"/>
          <w:sz w:val="24"/>
        </w:rPr>
      </w:pPr>
    </w:p>
    <w:p w14:paraId="3F4BA356" w14:textId="77777777" w:rsidR="004A0F9B" w:rsidRDefault="004A0F9B" w:rsidP="004A0F9B">
      <w:pPr>
        <w:jc w:val="center"/>
        <w:rPr>
          <w:rFonts w:ascii="Arial" w:hAnsi="Arial"/>
          <w:sz w:val="24"/>
        </w:rPr>
      </w:pPr>
    </w:p>
    <w:p w14:paraId="3F4BA357" w14:textId="77777777" w:rsidR="004A0F9B" w:rsidRDefault="004A0F9B" w:rsidP="004A0F9B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358" w14:textId="77777777" w:rsidR="004A0F9B" w:rsidRDefault="004A0F9B" w:rsidP="004A0F9B">
      <w:pPr>
        <w:spacing w:before="60" w:after="60"/>
        <w:rPr>
          <w:rFonts w:ascii="Arial" w:hAnsi="Arial"/>
          <w:sz w:val="24"/>
        </w:rPr>
      </w:pPr>
    </w:p>
    <w:p w14:paraId="3F4BA359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A92EE4">
        <w:rPr>
          <w:rFonts w:ascii="Arial" w:hAnsi="Arial"/>
          <w:sz w:val="24"/>
        </w:rPr>
        <w:t>22</w:t>
      </w:r>
    </w:p>
    <w:p w14:paraId="3F4BA35A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</w:t>
      </w:r>
      <w:r w:rsidR="00A92EE4">
        <w:rPr>
          <w:rFonts w:ascii="Arial" w:hAnsi="Arial"/>
          <w:sz w:val="24"/>
        </w:rPr>
        <w:t>20</w:t>
      </w:r>
    </w:p>
    <w:p w14:paraId="3F4BA35B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A92EE4">
        <w:rPr>
          <w:rFonts w:ascii="Arial" w:hAnsi="Arial"/>
          <w:sz w:val="24"/>
        </w:rPr>
        <w:t>258</w:t>
      </w:r>
    </w:p>
    <w:p w14:paraId="3F4BA35C" w14:textId="77777777" w:rsidR="004A0F9B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</w:t>
      </w:r>
      <w:r w:rsidR="00A92EE4">
        <w:rPr>
          <w:rFonts w:ascii="Arial" w:hAnsi="Arial"/>
          <w:sz w:val="24"/>
        </w:rPr>
        <w:t>256</w:t>
      </w:r>
    </w:p>
    <w:p w14:paraId="3F4BA35D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4A0F9B">
        <w:rPr>
          <w:rFonts w:ascii="Arial" w:hAnsi="Arial"/>
          <w:sz w:val="24"/>
        </w:rPr>
        <w:t>328</w:t>
      </w:r>
    </w:p>
    <w:p w14:paraId="3F4BA35E" w14:textId="77777777" w:rsidR="004A0F9B" w:rsidRPr="004A0F9B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4A0F9B">
        <w:rPr>
          <w:rFonts w:ascii="Arial" w:hAnsi="Arial"/>
          <w:sz w:val="24"/>
        </w:rPr>
        <w:t xml:space="preserve"> 10529-</w:t>
      </w:r>
      <w:r w:rsidR="004A0F9B">
        <w:rPr>
          <w:rFonts w:ascii="Arial" w:hAnsi="Arial"/>
          <w:sz w:val="24"/>
        </w:rPr>
        <w:t>330</w:t>
      </w:r>
    </w:p>
    <w:p w14:paraId="3F4BA35F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10529-296</w:t>
      </w:r>
    </w:p>
    <w:p w14:paraId="3F4BA360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10529-298</w:t>
      </w:r>
    </w:p>
    <w:p w14:paraId="3F4BA361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10529-34</w:t>
      </w:r>
    </w:p>
    <w:p w14:paraId="3F4BA362" w14:textId="77777777" w:rsidR="004A0F9B" w:rsidRPr="004A0F9B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4A0F9B">
        <w:rPr>
          <w:rFonts w:ascii="Arial" w:hAnsi="Arial"/>
          <w:sz w:val="24"/>
        </w:rPr>
        <w:t xml:space="preserve"> 10529-36</w:t>
      </w:r>
    </w:p>
    <w:p w14:paraId="3F4BA363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4A0F9B" w:rsidRPr="00E13FD8">
        <w:rPr>
          <w:rFonts w:ascii="Arial" w:hAnsi="Arial"/>
          <w:sz w:val="24"/>
        </w:rPr>
        <w:t xml:space="preserve"> 10524-1 e 5</w:t>
      </w:r>
    </w:p>
    <w:p w14:paraId="3F4BA364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</w:t>
      </w:r>
      <w:r w:rsidR="00A92EE4">
        <w:rPr>
          <w:rFonts w:ascii="Arial" w:hAnsi="Arial"/>
          <w:sz w:val="24"/>
        </w:rPr>
        <w:t xml:space="preserve">92, </w:t>
      </w:r>
      <w:r w:rsidR="004A0F9B" w:rsidRPr="00E13FD8">
        <w:rPr>
          <w:rFonts w:ascii="Arial" w:hAnsi="Arial"/>
          <w:sz w:val="24"/>
        </w:rPr>
        <w:t>84 e 80</w:t>
      </w:r>
    </w:p>
    <w:p w14:paraId="3F4BA365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10529-84</w:t>
      </w:r>
    </w:p>
    <w:p w14:paraId="3F4BA366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4A0F9B" w:rsidRPr="00E13FD8">
        <w:rPr>
          <w:rFonts w:ascii="Arial" w:hAnsi="Arial"/>
          <w:sz w:val="24"/>
        </w:rPr>
        <w:t xml:space="preserve"> 10524-1</w:t>
      </w:r>
    </w:p>
    <w:p w14:paraId="3F4BA367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4A0F9B">
        <w:rPr>
          <w:rFonts w:ascii="Arial" w:hAnsi="Arial"/>
          <w:sz w:val="24"/>
        </w:rPr>
        <w:t>330</w:t>
      </w:r>
    </w:p>
    <w:p w14:paraId="3F4BA368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</w:t>
      </w:r>
      <w:r w:rsidR="004A0F9B">
        <w:rPr>
          <w:rFonts w:ascii="Arial" w:hAnsi="Arial"/>
          <w:sz w:val="24"/>
        </w:rPr>
        <w:t>328</w:t>
      </w:r>
    </w:p>
    <w:p w14:paraId="3F4BA369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4A0F9B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4A0F9B">
        <w:rPr>
          <w:rFonts w:ascii="Arial" w:hAnsi="Arial"/>
          <w:sz w:val="24"/>
        </w:rPr>
        <w:t xml:space="preserve"> proteções do Bay</w:t>
      </w:r>
      <w:r w:rsidR="004A0F9B" w:rsidRPr="00E13FD8">
        <w:rPr>
          <w:rFonts w:ascii="Arial" w:hAnsi="Arial"/>
          <w:sz w:val="24"/>
        </w:rPr>
        <w:t xml:space="preserve"> </w:t>
      </w:r>
      <w:r w:rsidR="00137F26">
        <w:rPr>
          <w:rFonts w:ascii="Arial" w:hAnsi="Arial"/>
          <w:sz w:val="24"/>
        </w:rPr>
        <w:t>CE</w:t>
      </w:r>
      <w:r w:rsidR="004A0F9B" w:rsidRPr="00E13FD8">
        <w:rPr>
          <w:rFonts w:ascii="Arial" w:hAnsi="Arial"/>
          <w:sz w:val="24"/>
        </w:rPr>
        <w:t xml:space="preserve"> para o 10524-1</w:t>
      </w:r>
    </w:p>
    <w:p w14:paraId="3F4BA36A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4A0F9B">
        <w:rPr>
          <w:rFonts w:ascii="Arial" w:hAnsi="Arial"/>
          <w:sz w:val="24"/>
        </w:rPr>
        <w:t>334</w:t>
      </w:r>
    </w:p>
    <w:p w14:paraId="3F4BA36B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4A0F9B" w:rsidRPr="00E13FD8">
        <w:rPr>
          <w:rFonts w:ascii="Arial" w:hAnsi="Arial"/>
          <w:sz w:val="24"/>
        </w:rPr>
        <w:t xml:space="preserve"> 10552-</w:t>
      </w:r>
      <w:r w:rsidR="004A0F9B">
        <w:rPr>
          <w:rFonts w:ascii="Arial" w:hAnsi="Arial"/>
          <w:sz w:val="24"/>
        </w:rPr>
        <w:t>56</w:t>
      </w:r>
    </w:p>
    <w:p w14:paraId="3F4BA36C" w14:textId="77777777" w:rsidR="004A0F9B" w:rsidRPr="00E13FD8" w:rsidRDefault="00687FB5" w:rsidP="004A0F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</w:t>
      </w:r>
      <w:r w:rsidR="00720B78">
        <w:rPr>
          <w:rFonts w:ascii="Arial" w:hAnsi="Arial"/>
          <w:sz w:val="24"/>
        </w:rPr>
        <w:t>3</w:t>
      </w:r>
      <w:r w:rsidR="004A0F9B" w:rsidRPr="00E13FD8">
        <w:rPr>
          <w:rFonts w:ascii="Arial" w:hAnsi="Arial"/>
          <w:sz w:val="24"/>
        </w:rPr>
        <w:t xml:space="preserve">30 e </w:t>
      </w:r>
      <w:r w:rsidR="00720B78">
        <w:rPr>
          <w:rFonts w:ascii="Arial" w:hAnsi="Arial"/>
          <w:sz w:val="24"/>
        </w:rPr>
        <w:t>332</w:t>
      </w:r>
    </w:p>
    <w:p w14:paraId="3F4BA36D" w14:textId="77777777" w:rsidR="004A0F9B" w:rsidRPr="00800B8D" w:rsidRDefault="004A0F9B" w:rsidP="004A0F9B">
      <w:pPr>
        <w:spacing w:before="60" w:after="60"/>
        <w:rPr>
          <w:rFonts w:ascii="Arial" w:hAnsi="Arial"/>
          <w:color w:val="FF0000"/>
          <w:sz w:val="24"/>
        </w:rPr>
      </w:pPr>
    </w:p>
    <w:p w14:paraId="3F4BA36E" w14:textId="77777777" w:rsidR="004A0F9B" w:rsidRDefault="004A0F9B" w:rsidP="004A0F9B">
      <w:pPr>
        <w:pStyle w:val="Corpodetexto2"/>
        <w:spacing w:before="60" w:after="60"/>
        <w:ind w:left="709" w:hanging="709"/>
        <w:rPr>
          <w:b/>
          <w:i/>
        </w:rPr>
      </w:pPr>
      <w:r>
        <w:rPr>
          <w:b/>
          <w:i/>
        </w:rPr>
        <w:t>Obs.:</w:t>
      </w:r>
      <w:r>
        <w:rPr>
          <w:b/>
          <w:i/>
        </w:rPr>
        <w:tab/>
      </w:r>
      <w:r w:rsidRPr="001A32DD">
        <w:rPr>
          <w:b/>
          <w:i/>
          <w:sz w:val="22"/>
          <w:szCs w:val="22"/>
        </w:rPr>
        <w:t>DEVERÁ SER ACOMPANHADO O CARREGAMENTO NO TV-1 DO 10524-1 DA SE BAURU</w:t>
      </w:r>
      <w:r>
        <w:rPr>
          <w:b/>
          <w:i/>
        </w:rPr>
        <w:t>.</w:t>
      </w:r>
    </w:p>
    <w:p w14:paraId="3F4BA36F" w14:textId="77777777" w:rsidR="004A0F9B" w:rsidRDefault="004A0F9B" w:rsidP="004A0F9B">
      <w:pPr>
        <w:spacing w:before="60" w:after="60"/>
        <w:rPr>
          <w:rFonts w:ascii="Arial" w:hAnsi="Arial"/>
          <w:sz w:val="24"/>
        </w:rPr>
      </w:pPr>
    </w:p>
    <w:p w14:paraId="3F4BA370" w14:textId="77777777" w:rsidR="004A0F9B" w:rsidRDefault="004A0F9B" w:rsidP="004A0F9B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371" w14:textId="77777777" w:rsidR="004A0F9B" w:rsidRDefault="004A0F9B" w:rsidP="004A0F9B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372" w14:textId="77777777" w:rsidR="004A0F9B" w:rsidRDefault="004A0F9B" w:rsidP="004A0F9B">
      <w:pPr>
        <w:rPr>
          <w:rFonts w:ascii="Arial" w:hAnsi="Arial"/>
          <w:sz w:val="24"/>
        </w:rPr>
      </w:pPr>
    </w:p>
    <w:p w14:paraId="3F4BA373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795DF4">
        <w:rPr>
          <w:rFonts w:ascii="Arial" w:hAnsi="Arial"/>
          <w:sz w:val="24"/>
        </w:rPr>
        <w:t>332 e 330</w:t>
      </w:r>
    </w:p>
    <w:p w14:paraId="3F4BA374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4A0F9B" w:rsidRPr="00E13FD8">
        <w:rPr>
          <w:rFonts w:ascii="Arial" w:hAnsi="Arial"/>
          <w:sz w:val="24"/>
        </w:rPr>
        <w:t xml:space="preserve"> 10552-</w:t>
      </w:r>
      <w:r w:rsidR="00795DF4">
        <w:rPr>
          <w:rFonts w:ascii="Arial" w:hAnsi="Arial"/>
          <w:sz w:val="24"/>
        </w:rPr>
        <w:t>56</w:t>
      </w:r>
    </w:p>
    <w:p w14:paraId="3F4BA375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</w:t>
      </w:r>
      <w:r w:rsidR="00795DF4">
        <w:rPr>
          <w:rFonts w:ascii="Arial" w:hAnsi="Arial"/>
          <w:sz w:val="24"/>
        </w:rPr>
        <w:t>334</w:t>
      </w:r>
    </w:p>
    <w:p w14:paraId="3F4BA376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4A0F9B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4A0F9B">
        <w:rPr>
          <w:rFonts w:ascii="Arial" w:hAnsi="Arial"/>
          <w:sz w:val="24"/>
        </w:rPr>
        <w:t xml:space="preserve"> proteções do Bay</w:t>
      </w:r>
      <w:r w:rsidR="004A0F9B" w:rsidRPr="00E13FD8">
        <w:rPr>
          <w:rFonts w:ascii="Arial" w:hAnsi="Arial"/>
          <w:sz w:val="24"/>
        </w:rPr>
        <w:t xml:space="preserve"> </w:t>
      </w:r>
      <w:r w:rsidR="00137F26">
        <w:rPr>
          <w:rFonts w:ascii="Arial" w:hAnsi="Arial"/>
          <w:sz w:val="24"/>
        </w:rPr>
        <w:t>CE</w:t>
      </w:r>
      <w:r w:rsidR="00795DF4">
        <w:rPr>
          <w:rFonts w:ascii="Arial" w:hAnsi="Arial"/>
          <w:sz w:val="24"/>
        </w:rPr>
        <w:t xml:space="preserve"> </w:t>
      </w:r>
      <w:r w:rsidR="004A0F9B" w:rsidRPr="00E13FD8">
        <w:rPr>
          <w:rFonts w:ascii="Arial" w:hAnsi="Arial"/>
          <w:sz w:val="24"/>
        </w:rPr>
        <w:t>para o 10552-</w:t>
      </w:r>
      <w:r w:rsidR="00795DF4">
        <w:rPr>
          <w:rFonts w:ascii="Arial" w:hAnsi="Arial"/>
          <w:sz w:val="24"/>
        </w:rPr>
        <w:t>56</w:t>
      </w:r>
    </w:p>
    <w:p w14:paraId="3F4BA377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795DF4">
        <w:rPr>
          <w:rFonts w:ascii="Arial" w:hAnsi="Arial"/>
          <w:sz w:val="24"/>
        </w:rPr>
        <w:t>328</w:t>
      </w:r>
    </w:p>
    <w:p w14:paraId="3F4BA378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</w:t>
      </w:r>
      <w:r w:rsidR="00795DF4">
        <w:rPr>
          <w:rFonts w:ascii="Arial" w:hAnsi="Arial"/>
          <w:sz w:val="24"/>
        </w:rPr>
        <w:t>330</w:t>
      </w:r>
    </w:p>
    <w:p w14:paraId="3F4BA379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4A0F9B" w:rsidRPr="00E13FD8">
        <w:rPr>
          <w:rFonts w:ascii="Arial" w:hAnsi="Arial"/>
          <w:sz w:val="24"/>
        </w:rPr>
        <w:t xml:space="preserve"> 10524-1</w:t>
      </w:r>
    </w:p>
    <w:p w14:paraId="3F4BA37A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10529-84</w:t>
      </w:r>
    </w:p>
    <w:p w14:paraId="3F4BA37B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10529-80</w:t>
      </w:r>
      <w:r w:rsidR="00A92EE4">
        <w:rPr>
          <w:rFonts w:ascii="Arial" w:hAnsi="Arial"/>
          <w:sz w:val="24"/>
        </w:rPr>
        <w:t xml:space="preserve">, </w:t>
      </w:r>
      <w:r w:rsidR="004A0F9B" w:rsidRPr="00E13FD8">
        <w:rPr>
          <w:rFonts w:ascii="Arial" w:hAnsi="Arial"/>
          <w:sz w:val="24"/>
        </w:rPr>
        <w:t>84</w:t>
      </w:r>
      <w:r w:rsidR="00A92EE4">
        <w:rPr>
          <w:rFonts w:ascii="Arial" w:hAnsi="Arial"/>
          <w:sz w:val="24"/>
        </w:rPr>
        <w:t xml:space="preserve"> e 92</w:t>
      </w:r>
    </w:p>
    <w:p w14:paraId="3F4BA37C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4A0F9B" w:rsidRPr="00E13FD8">
        <w:rPr>
          <w:rFonts w:ascii="Arial" w:hAnsi="Arial"/>
          <w:sz w:val="24"/>
        </w:rPr>
        <w:t xml:space="preserve"> 10524-5 e 1</w:t>
      </w:r>
    </w:p>
    <w:p w14:paraId="3F4BA37D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795DF4">
        <w:rPr>
          <w:rFonts w:ascii="Arial" w:hAnsi="Arial"/>
          <w:sz w:val="24"/>
        </w:rPr>
        <w:t>36</w:t>
      </w:r>
    </w:p>
    <w:p w14:paraId="3F4BA37E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</w:t>
      </w:r>
      <w:r w:rsidR="00795DF4">
        <w:rPr>
          <w:rFonts w:ascii="Arial" w:hAnsi="Arial"/>
          <w:sz w:val="24"/>
        </w:rPr>
        <w:t>34</w:t>
      </w:r>
    </w:p>
    <w:p w14:paraId="3F4BA37F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10529-298</w:t>
      </w:r>
    </w:p>
    <w:p w14:paraId="3F4BA380" w14:textId="77777777" w:rsidR="004A0F9B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10529-296</w:t>
      </w:r>
    </w:p>
    <w:p w14:paraId="3F4BA381" w14:textId="77777777" w:rsidR="00795DF4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795DF4" w:rsidRPr="00E13FD8">
        <w:rPr>
          <w:rFonts w:ascii="Arial" w:hAnsi="Arial"/>
          <w:sz w:val="24"/>
        </w:rPr>
        <w:t xml:space="preserve"> 10529-</w:t>
      </w:r>
      <w:r w:rsidR="00795DF4">
        <w:rPr>
          <w:rFonts w:ascii="Arial" w:hAnsi="Arial"/>
          <w:sz w:val="24"/>
        </w:rPr>
        <w:t>330</w:t>
      </w:r>
    </w:p>
    <w:p w14:paraId="3F4BA382" w14:textId="77777777" w:rsidR="00795DF4" w:rsidRPr="00795DF4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795DF4" w:rsidRPr="00795DF4">
        <w:rPr>
          <w:rFonts w:ascii="Arial" w:hAnsi="Arial"/>
          <w:sz w:val="24"/>
        </w:rPr>
        <w:t xml:space="preserve"> 10529-</w:t>
      </w:r>
      <w:r w:rsidR="00795DF4">
        <w:rPr>
          <w:rFonts w:ascii="Arial" w:hAnsi="Arial"/>
          <w:sz w:val="24"/>
        </w:rPr>
        <w:t>328</w:t>
      </w:r>
    </w:p>
    <w:p w14:paraId="3F4BA383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A92EE4">
        <w:rPr>
          <w:rFonts w:ascii="Arial" w:hAnsi="Arial"/>
          <w:sz w:val="24"/>
        </w:rPr>
        <w:t>256</w:t>
      </w:r>
    </w:p>
    <w:p w14:paraId="3F4BA384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A92EE4">
        <w:rPr>
          <w:rFonts w:ascii="Arial" w:hAnsi="Arial"/>
          <w:sz w:val="24"/>
        </w:rPr>
        <w:t xml:space="preserve"> 10529-258</w:t>
      </w:r>
    </w:p>
    <w:p w14:paraId="3F4BA385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A0F9B" w:rsidRPr="00E13FD8">
        <w:rPr>
          <w:rFonts w:ascii="Arial" w:hAnsi="Arial"/>
          <w:sz w:val="24"/>
        </w:rPr>
        <w:t xml:space="preserve"> 10529-</w:t>
      </w:r>
      <w:r w:rsidR="00A92EE4">
        <w:rPr>
          <w:rFonts w:ascii="Arial" w:hAnsi="Arial"/>
          <w:sz w:val="24"/>
        </w:rPr>
        <w:t>20</w:t>
      </w:r>
    </w:p>
    <w:p w14:paraId="3F4BA386" w14:textId="77777777" w:rsidR="004A0F9B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A0F9B" w:rsidRPr="00E13FD8">
        <w:rPr>
          <w:rFonts w:ascii="Arial" w:hAnsi="Arial"/>
          <w:sz w:val="24"/>
        </w:rPr>
        <w:t xml:space="preserve"> 10529-</w:t>
      </w:r>
      <w:r w:rsidR="00A92EE4">
        <w:rPr>
          <w:rFonts w:ascii="Arial" w:hAnsi="Arial"/>
          <w:sz w:val="24"/>
        </w:rPr>
        <w:t>22</w:t>
      </w:r>
    </w:p>
    <w:p w14:paraId="3F4BA387" w14:textId="77777777" w:rsidR="004A0F9B" w:rsidRDefault="004A0F9B" w:rsidP="004A0F9B">
      <w:pPr>
        <w:rPr>
          <w:rFonts w:ascii="Arial" w:hAnsi="Arial"/>
          <w:b/>
          <w:sz w:val="24"/>
        </w:rPr>
      </w:pPr>
    </w:p>
    <w:p w14:paraId="3F4BA388" w14:textId="77777777" w:rsidR="00A92EE4" w:rsidRPr="009F5E0F" w:rsidRDefault="00A92EE4" w:rsidP="004A0F9B">
      <w:pPr>
        <w:rPr>
          <w:rFonts w:ascii="Arial" w:hAnsi="Arial"/>
          <w:b/>
          <w:sz w:val="24"/>
        </w:rPr>
        <w:sectPr w:rsidR="00A92EE4" w:rsidRPr="009F5E0F" w:rsidSect="00C302FD">
          <w:headerReference w:type="even" r:id="rId271"/>
          <w:headerReference w:type="default" r:id="rId272"/>
          <w:headerReference w:type="first" r:id="rId273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389" w14:textId="77777777" w:rsidR="00A46FA6" w:rsidRPr="009F5E0F" w:rsidRDefault="002B6E91" w:rsidP="00A85CD8">
      <w:pPr>
        <w:pStyle w:val="Ttulo2"/>
        <w:ind w:firstLine="360"/>
      </w:pPr>
      <w:bookmarkStart w:id="222" w:name="_Toc136595578"/>
      <w:r w:rsidRPr="009F5E0F">
        <w:lastRenderedPageBreak/>
        <w:t>5</w:t>
      </w:r>
      <w:r w:rsidR="00A46FA6" w:rsidRPr="009F5E0F">
        <w:t>.</w:t>
      </w:r>
      <w:r w:rsidR="00EB031E">
        <w:t>37</w:t>
      </w:r>
      <w:r w:rsidR="00FC0001">
        <w:t>.</w:t>
      </w:r>
      <w:r w:rsidR="00A46FA6" w:rsidRPr="009F5E0F">
        <w:tab/>
      </w:r>
      <w:r w:rsidR="00557EF0" w:rsidRPr="007F5B9B">
        <w:rPr>
          <w:rFonts w:cs="Arial"/>
          <w:szCs w:val="24"/>
        </w:rPr>
        <w:t>DISJUNTOR</w:t>
      </w:r>
      <w:r w:rsidR="005C14FE" w:rsidRPr="007F5B9B">
        <w:rPr>
          <w:rFonts w:cs="Arial"/>
          <w:szCs w:val="24"/>
        </w:rPr>
        <w:t xml:space="preserve"> 10552-3 SUBSTITUÍDO PELO 10524-1 </w:t>
      </w:r>
      <w:r w:rsidR="005C14FE" w:rsidRPr="007F5B9B">
        <w:t xml:space="preserve">– </w:t>
      </w:r>
      <w:r w:rsidR="00B77F70" w:rsidRPr="007F5B9B">
        <w:t>37</w:t>
      </w:r>
      <w:r w:rsidR="005C14FE" w:rsidRPr="007F5B9B">
        <w:rPr>
          <w:vertAlign w:val="superscript"/>
        </w:rPr>
        <w:t xml:space="preserve">a </w:t>
      </w:r>
      <w:r w:rsidR="005C14FE" w:rsidRPr="007F5B9B">
        <w:t>MODALIDADE</w:t>
      </w:r>
      <w:bookmarkEnd w:id="220"/>
      <w:bookmarkEnd w:id="222"/>
    </w:p>
    <w:p w14:paraId="3F4BA38A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38B" w14:textId="77777777" w:rsidR="00A46FA6" w:rsidRDefault="00A46FA6">
      <w:pPr>
        <w:rPr>
          <w:rFonts w:ascii="Arial" w:hAnsi="Arial"/>
          <w:b/>
          <w:sz w:val="24"/>
        </w:rPr>
      </w:pPr>
    </w:p>
    <w:p w14:paraId="3F4BA38C" w14:textId="77777777" w:rsidR="00A46FA6" w:rsidRDefault="00A46FA6" w:rsidP="001A392E">
      <w:pPr>
        <w:jc w:val="center"/>
        <w:rPr>
          <w:rFonts w:ascii="Arial" w:hAnsi="Arial"/>
          <w:b/>
          <w:noProof/>
          <w:sz w:val="24"/>
        </w:rPr>
      </w:pPr>
    </w:p>
    <w:p w14:paraId="3F4BA38D" w14:textId="77777777" w:rsidR="001A392E" w:rsidRDefault="005E54E1" w:rsidP="001A392E">
      <w:pPr>
        <w:jc w:val="center"/>
        <w:rPr>
          <w:rFonts w:ascii="Arial" w:hAnsi="Arial"/>
          <w:b/>
          <w:sz w:val="24"/>
        </w:rPr>
        <w:sectPr w:rsidR="001A392E" w:rsidSect="00C302FD">
          <w:headerReference w:type="even" r:id="rId274"/>
          <w:headerReference w:type="default" r:id="rId275"/>
          <w:headerReference w:type="first" r:id="rId276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BB" wp14:editId="3F4BA6BC">
            <wp:extent cx="9361170" cy="4449445"/>
            <wp:effectExtent l="0" t="0" r="0" b="8255"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 mod 52-3 subst pelo 24-1.bmp"/>
                    <pic:cNvPicPr/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38E" w14:textId="77777777" w:rsidR="00A46FA6" w:rsidRDefault="002B6E91" w:rsidP="00A85CD8">
      <w:pPr>
        <w:pStyle w:val="Ttulo2"/>
        <w:ind w:firstLine="720"/>
      </w:pPr>
      <w:bookmarkStart w:id="223" w:name="_Toc513533847"/>
      <w:bookmarkStart w:id="224" w:name="_Toc513555675"/>
      <w:bookmarkStart w:id="225" w:name="_Toc136595579"/>
      <w:r>
        <w:lastRenderedPageBreak/>
        <w:t>5</w:t>
      </w:r>
      <w:r w:rsidR="00A46FA6">
        <w:t>.</w:t>
      </w:r>
      <w:r w:rsidR="00EB031E">
        <w:t>37</w:t>
      </w:r>
      <w:r w:rsidR="00B41676">
        <w:t>.1</w:t>
      </w:r>
      <w:r w:rsidR="00FC0001">
        <w:t xml:space="preserve">. </w:t>
      </w:r>
      <w:r w:rsidR="00A46FA6">
        <w:t xml:space="preserve">DISJUNTOR 10552-3 SUBSTITUÍDO PELO </w:t>
      </w:r>
      <w:r w:rsidR="00B77F70">
        <w:t>10524-1</w:t>
      </w:r>
      <w:bookmarkEnd w:id="223"/>
      <w:bookmarkEnd w:id="224"/>
      <w:bookmarkEnd w:id="225"/>
    </w:p>
    <w:p w14:paraId="3F4BA38F" w14:textId="77777777" w:rsidR="00A46FA6" w:rsidRDefault="00A46FA6">
      <w:pPr>
        <w:pStyle w:val="Ttulo5"/>
        <w:ind w:left="851" w:hanging="851"/>
        <w:jc w:val="both"/>
        <w:rPr>
          <w:b/>
        </w:rPr>
      </w:pPr>
    </w:p>
    <w:p w14:paraId="3F4BA390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391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392" w14:textId="77777777" w:rsidR="00A46FA6" w:rsidRDefault="00B77F70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37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          MODALIDADE ALTERNATIVA</w:t>
      </w:r>
    </w:p>
    <w:p w14:paraId="3F4BA393" w14:textId="77777777" w:rsidR="00A46FA6" w:rsidRDefault="00A46FA6">
      <w:pPr>
        <w:rPr>
          <w:rFonts w:ascii="Arial" w:hAnsi="Arial"/>
          <w:sz w:val="24"/>
        </w:rPr>
      </w:pPr>
    </w:p>
    <w:p w14:paraId="3F4BA394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395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396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397" w14:textId="06B54C01" w:rsidR="00A46FA6" w:rsidRPr="00E13FD8" w:rsidRDefault="0036509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 xml:space="preserve">: </w:t>
      </w:r>
      <w:r w:rsidR="007F5B9B">
        <w:rPr>
          <w:rFonts w:ascii="Arial" w:hAnsi="Arial"/>
          <w:sz w:val="24"/>
        </w:rPr>
        <w:t xml:space="preserve">MANTER </w:t>
      </w:r>
      <w:r w:rsidR="00754339">
        <w:rPr>
          <w:rFonts w:ascii="Arial" w:hAnsi="Arial"/>
          <w:sz w:val="24"/>
        </w:rPr>
        <w:t>BLOQUEA</w:t>
      </w:r>
      <w:r w:rsidR="007F5B9B">
        <w:rPr>
          <w:rFonts w:ascii="Arial" w:hAnsi="Arial"/>
          <w:sz w:val="24"/>
        </w:rPr>
        <w:t>DA</w:t>
      </w:r>
      <w:r w:rsidR="00754339">
        <w:rPr>
          <w:rFonts w:ascii="Arial" w:hAnsi="Arial"/>
          <w:sz w:val="24"/>
        </w:rPr>
        <w:t xml:space="preserve">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BAU/</w:t>
      </w:r>
      <w:r w:rsidR="006C728F">
        <w:rPr>
          <w:rFonts w:ascii="Arial" w:hAnsi="Arial"/>
          <w:sz w:val="24"/>
        </w:rPr>
        <w:t>BRC</w:t>
      </w:r>
    </w:p>
    <w:p w14:paraId="3F4BA398" w14:textId="77777777" w:rsidR="0062585C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2585C" w:rsidRPr="00E13FD8">
        <w:rPr>
          <w:rFonts w:ascii="Arial" w:hAnsi="Arial"/>
          <w:sz w:val="24"/>
        </w:rPr>
        <w:t xml:space="preserve"> 10529-</w:t>
      </w:r>
      <w:r w:rsidR="00F10862">
        <w:rPr>
          <w:rFonts w:ascii="Arial" w:hAnsi="Arial"/>
          <w:sz w:val="24"/>
        </w:rPr>
        <w:t>22</w:t>
      </w:r>
    </w:p>
    <w:p w14:paraId="3F4BA399" w14:textId="77777777" w:rsidR="0062585C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2585C" w:rsidRPr="00E13FD8">
        <w:rPr>
          <w:rFonts w:ascii="Arial" w:hAnsi="Arial"/>
          <w:sz w:val="24"/>
        </w:rPr>
        <w:t xml:space="preserve"> 10529-</w:t>
      </w:r>
      <w:r w:rsidR="00F10862">
        <w:rPr>
          <w:rFonts w:ascii="Arial" w:hAnsi="Arial"/>
          <w:sz w:val="24"/>
        </w:rPr>
        <w:t>20</w:t>
      </w:r>
    </w:p>
    <w:p w14:paraId="3F4BA39A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10862">
        <w:rPr>
          <w:rFonts w:ascii="Arial" w:hAnsi="Arial"/>
          <w:sz w:val="24"/>
        </w:rPr>
        <w:t>258</w:t>
      </w:r>
    </w:p>
    <w:p w14:paraId="3F4BA39B" w14:textId="77777777" w:rsidR="00A46FA6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10862">
        <w:rPr>
          <w:rFonts w:ascii="Arial" w:hAnsi="Arial"/>
          <w:sz w:val="24"/>
        </w:rPr>
        <w:t>256</w:t>
      </w:r>
    </w:p>
    <w:p w14:paraId="3F4BA39C" w14:textId="77777777" w:rsidR="00B77F70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77F70" w:rsidRPr="00E13FD8">
        <w:rPr>
          <w:rFonts w:ascii="Arial" w:hAnsi="Arial"/>
          <w:sz w:val="24"/>
        </w:rPr>
        <w:t xml:space="preserve"> 10529-</w:t>
      </w:r>
      <w:r w:rsidR="00B77F70">
        <w:rPr>
          <w:rFonts w:ascii="Arial" w:hAnsi="Arial"/>
          <w:sz w:val="24"/>
        </w:rPr>
        <w:t>328</w:t>
      </w:r>
    </w:p>
    <w:p w14:paraId="3F4BA39D" w14:textId="77777777" w:rsidR="00B77F70" w:rsidRPr="00B77F70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77F70" w:rsidRPr="00B77F70">
        <w:rPr>
          <w:rFonts w:ascii="Arial" w:hAnsi="Arial"/>
          <w:sz w:val="24"/>
        </w:rPr>
        <w:t xml:space="preserve"> 10529-</w:t>
      </w:r>
      <w:r w:rsidR="00B77F70">
        <w:rPr>
          <w:rFonts w:ascii="Arial" w:hAnsi="Arial"/>
          <w:sz w:val="24"/>
        </w:rPr>
        <w:t>330</w:t>
      </w:r>
    </w:p>
    <w:p w14:paraId="3F4BA39E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39F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3A0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3A1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3A2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3A3" w14:textId="77777777" w:rsidR="00EF14FD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10862">
        <w:rPr>
          <w:rFonts w:ascii="Arial" w:hAnsi="Arial"/>
          <w:sz w:val="24"/>
        </w:rPr>
        <w:t xml:space="preserve">92, </w:t>
      </w:r>
      <w:r w:rsidR="00EF14FD" w:rsidRPr="00E13FD8">
        <w:rPr>
          <w:rFonts w:ascii="Arial" w:hAnsi="Arial"/>
          <w:sz w:val="24"/>
        </w:rPr>
        <w:t>84 e 80</w:t>
      </w:r>
    </w:p>
    <w:p w14:paraId="3F4BA3A4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EF14FD" w:rsidRPr="00E13FD8">
        <w:rPr>
          <w:rFonts w:ascii="Arial" w:hAnsi="Arial"/>
          <w:sz w:val="24"/>
        </w:rPr>
        <w:t>-84</w:t>
      </w:r>
    </w:p>
    <w:p w14:paraId="3F4BA3A5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3A6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-28</w:t>
      </w:r>
    </w:p>
    <w:p w14:paraId="3F4BA3A7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-26</w:t>
      </w:r>
    </w:p>
    <w:p w14:paraId="3F4BA3A8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62585C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62585C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6C728F">
        <w:rPr>
          <w:rFonts w:ascii="Arial" w:hAnsi="Arial"/>
          <w:sz w:val="24"/>
        </w:rPr>
        <w:t>BRC</w:t>
      </w:r>
      <w:r w:rsidR="00A46FA6" w:rsidRPr="00E13FD8">
        <w:rPr>
          <w:rFonts w:ascii="Arial" w:hAnsi="Arial"/>
          <w:sz w:val="24"/>
        </w:rPr>
        <w:t xml:space="preserve"> para o 10524-1</w:t>
      </w:r>
    </w:p>
    <w:p w14:paraId="3F4BA3A9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-32</w:t>
      </w:r>
    </w:p>
    <w:p w14:paraId="3F4BA3AA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52-3</w:t>
      </w:r>
    </w:p>
    <w:p w14:paraId="3F4BA3AB" w14:textId="77777777" w:rsidR="00A46FA6" w:rsidRPr="00E13FD8" w:rsidRDefault="00687FB5" w:rsidP="007F5B9B">
      <w:pPr>
        <w:pStyle w:val="PargrafodaLista"/>
        <w:numPr>
          <w:ilvl w:val="0"/>
          <w:numId w:val="119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-30 e 28</w:t>
      </w:r>
    </w:p>
    <w:p w14:paraId="3F4BA3AC" w14:textId="77777777" w:rsidR="00557EF0" w:rsidRPr="00800B8D" w:rsidRDefault="00557EF0" w:rsidP="00557EF0">
      <w:pPr>
        <w:spacing w:before="60" w:after="60"/>
        <w:rPr>
          <w:rFonts w:ascii="Arial" w:hAnsi="Arial"/>
          <w:color w:val="FF0000"/>
          <w:sz w:val="24"/>
        </w:rPr>
      </w:pPr>
    </w:p>
    <w:p w14:paraId="3F4BA3AD" w14:textId="77777777" w:rsidR="00557EF0" w:rsidRDefault="00557EF0" w:rsidP="00557EF0">
      <w:pPr>
        <w:pStyle w:val="Corpodetexto2"/>
        <w:spacing w:before="60" w:after="60"/>
        <w:ind w:left="709" w:hanging="709"/>
        <w:rPr>
          <w:b/>
          <w:i/>
        </w:rPr>
      </w:pPr>
      <w:r>
        <w:rPr>
          <w:b/>
          <w:i/>
        </w:rPr>
        <w:t>O</w:t>
      </w:r>
      <w:r w:rsidR="00B051EB">
        <w:rPr>
          <w:b/>
          <w:i/>
        </w:rPr>
        <w:t>bs</w:t>
      </w:r>
      <w:r>
        <w:rPr>
          <w:b/>
          <w:i/>
        </w:rPr>
        <w:t>.:</w:t>
      </w:r>
      <w:r>
        <w:rPr>
          <w:b/>
          <w:i/>
        </w:rPr>
        <w:tab/>
      </w:r>
      <w:r w:rsidR="001A32DD" w:rsidRPr="001A32DD">
        <w:rPr>
          <w:b/>
          <w:i/>
          <w:sz w:val="22"/>
          <w:szCs w:val="22"/>
        </w:rPr>
        <w:t>DEVERÁ SER ACOMPANHADO O CARREGAMENTO NO TV-1 DO 10524-1 DA SE BAURU</w:t>
      </w:r>
      <w:r>
        <w:rPr>
          <w:b/>
          <w:i/>
        </w:rPr>
        <w:t>.</w:t>
      </w:r>
    </w:p>
    <w:p w14:paraId="3F4BA3AE" w14:textId="77777777" w:rsidR="00557EF0" w:rsidRDefault="00557EF0" w:rsidP="00557EF0">
      <w:pPr>
        <w:spacing w:before="60" w:after="60"/>
        <w:rPr>
          <w:rFonts w:ascii="Arial" w:hAnsi="Arial"/>
          <w:sz w:val="24"/>
        </w:rPr>
      </w:pPr>
    </w:p>
    <w:p w14:paraId="3F4BA3AF" w14:textId="77777777" w:rsidR="00CD2E52" w:rsidRDefault="00C64561" w:rsidP="00557EF0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3B0" w14:textId="77777777" w:rsidR="00557EF0" w:rsidRDefault="00557EF0" w:rsidP="00557EF0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3B1" w14:textId="77777777" w:rsidR="00557EF0" w:rsidRDefault="00557EF0" w:rsidP="00557EF0">
      <w:pPr>
        <w:rPr>
          <w:rFonts w:ascii="Arial" w:hAnsi="Arial"/>
          <w:sz w:val="24"/>
        </w:rPr>
      </w:pPr>
    </w:p>
    <w:p w14:paraId="3F4BA3B2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-28 e 30</w:t>
      </w:r>
    </w:p>
    <w:p w14:paraId="3F4BA3B3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52-3</w:t>
      </w:r>
    </w:p>
    <w:p w14:paraId="3F4BA3B4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-32</w:t>
      </w:r>
    </w:p>
    <w:p w14:paraId="3F4BA3B5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2D04B4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2D04B4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6C728F">
        <w:rPr>
          <w:rFonts w:ascii="Arial" w:hAnsi="Arial"/>
          <w:sz w:val="24"/>
        </w:rPr>
        <w:t>BRC</w:t>
      </w:r>
      <w:r w:rsidR="00A46FA6" w:rsidRPr="00E13FD8">
        <w:rPr>
          <w:rFonts w:ascii="Arial" w:hAnsi="Arial"/>
          <w:sz w:val="24"/>
        </w:rPr>
        <w:t xml:space="preserve"> para o 10552-3</w:t>
      </w:r>
    </w:p>
    <w:p w14:paraId="3F4BA3B6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-26</w:t>
      </w:r>
    </w:p>
    <w:p w14:paraId="3F4BA3B7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-28</w:t>
      </w:r>
    </w:p>
    <w:p w14:paraId="3F4BA3B8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3B9" w14:textId="77777777" w:rsidR="00831895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831895" w:rsidRPr="00E13FD8">
        <w:rPr>
          <w:rFonts w:ascii="Arial" w:hAnsi="Arial"/>
          <w:sz w:val="24"/>
        </w:rPr>
        <w:t>-84</w:t>
      </w:r>
    </w:p>
    <w:p w14:paraId="3F4BA3BA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-80</w:t>
      </w:r>
      <w:r w:rsidR="00F10862">
        <w:rPr>
          <w:rFonts w:ascii="Arial" w:hAnsi="Arial"/>
          <w:sz w:val="24"/>
        </w:rPr>
        <w:t xml:space="preserve">, </w:t>
      </w:r>
      <w:r w:rsidR="00831895" w:rsidRPr="00E13FD8">
        <w:rPr>
          <w:rFonts w:ascii="Arial" w:hAnsi="Arial"/>
          <w:sz w:val="24"/>
        </w:rPr>
        <w:t>84</w:t>
      </w:r>
      <w:r w:rsidR="00F10862">
        <w:rPr>
          <w:rFonts w:ascii="Arial" w:hAnsi="Arial"/>
          <w:sz w:val="24"/>
        </w:rPr>
        <w:t>, 92</w:t>
      </w:r>
    </w:p>
    <w:p w14:paraId="3F4BA3BB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1</w:t>
      </w:r>
    </w:p>
    <w:p w14:paraId="3F4BA3BC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3BD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-34</w:t>
      </w:r>
    </w:p>
    <w:p w14:paraId="3F4BA3BE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831895" w:rsidRPr="00E13FD8">
        <w:rPr>
          <w:rFonts w:ascii="Arial" w:hAnsi="Arial"/>
          <w:sz w:val="24"/>
        </w:rPr>
        <w:t>298</w:t>
      </w:r>
    </w:p>
    <w:p w14:paraId="3F4BA3BF" w14:textId="77777777" w:rsidR="00A46FA6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3C0" w14:textId="77777777" w:rsidR="00B77F70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77F70" w:rsidRPr="00E13FD8">
        <w:rPr>
          <w:rFonts w:ascii="Arial" w:hAnsi="Arial"/>
          <w:sz w:val="24"/>
        </w:rPr>
        <w:t xml:space="preserve"> 10529-</w:t>
      </w:r>
      <w:r w:rsidR="00B77F70">
        <w:rPr>
          <w:rFonts w:ascii="Arial" w:hAnsi="Arial"/>
          <w:sz w:val="24"/>
        </w:rPr>
        <w:t>330</w:t>
      </w:r>
    </w:p>
    <w:p w14:paraId="3F4BA3C1" w14:textId="77777777" w:rsidR="00B77F70" w:rsidRPr="00B77F70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77F70" w:rsidRPr="00B77F70">
        <w:rPr>
          <w:rFonts w:ascii="Arial" w:hAnsi="Arial"/>
          <w:sz w:val="24"/>
        </w:rPr>
        <w:t xml:space="preserve"> 10529-</w:t>
      </w:r>
      <w:r w:rsidR="00B77F70">
        <w:rPr>
          <w:rFonts w:ascii="Arial" w:hAnsi="Arial"/>
          <w:sz w:val="24"/>
        </w:rPr>
        <w:t>328</w:t>
      </w:r>
    </w:p>
    <w:p w14:paraId="3F4BA3C2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10862">
        <w:rPr>
          <w:rFonts w:ascii="Arial" w:hAnsi="Arial"/>
          <w:sz w:val="24"/>
        </w:rPr>
        <w:t>256</w:t>
      </w:r>
    </w:p>
    <w:p w14:paraId="3F4BA3C3" w14:textId="77777777" w:rsidR="00A46FA6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10862">
        <w:rPr>
          <w:rFonts w:ascii="Arial" w:hAnsi="Arial"/>
          <w:sz w:val="24"/>
        </w:rPr>
        <w:t>258</w:t>
      </w:r>
    </w:p>
    <w:p w14:paraId="3F4BA3C4" w14:textId="77777777" w:rsidR="0062585C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2585C" w:rsidRPr="00E13FD8">
        <w:rPr>
          <w:rFonts w:ascii="Arial" w:hAnsi="Arial"/>
          <w:sz w:val="24"/>
        </w:rPr>
        <w:t xml:space="preserve"> 10529-</w:t>
      </w:r>
      <w:r w:rsidR="00F10862">
        <w:rPr>
          <w:rFonts w:ascii="Arial" w:hAnsi="Arial"/>
          <w:sz w:val="24"/>
        </w:rPr>
        <w:t>20</w:t>
      </w:r>
    </w:p>
    <w:p w14:paraId="3F4BA3C5" w14:textId="77777777" w:rsidR="0062585C" w:rsidRPr="00E13FD8" w:rsidRDefault="00687FB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2585C" w:rsidRPr="00E13FD8">
        <w:rPr>
          <w:rFonts w:ascii="Arial" w:hAnsi="Arial"/>
          <w:sz w:val="24"/>
        </w:rPr>
        <w:t xml:space="preserve"> 10529-</w:t>
      </w:r>
      <w:r w:rsidR="00F10862">
        <w:rPr>
          <w:rFonts w:ascii="Arial" w:hAnsi="Arial"/>
          <w:sz w:val="24"/>
        </w:rPr>
        <w:t>22</w:t>
      </w:r>
    </w:p>
    <w:p w14:paraId="3F4BA3C6" w14:textId="4FF6BE7C" w:rsidR="00A46FA6" w:rsidRPr="009F58EC" w:rsidRDefault="00365095" w:rsidP="007F5B9B">
      <w:pPr>
        <w:pStyle w:val="PargrafodaLista"/>
        <w:numPr>
          <w:ilvl w:val="0"/>
          <w:numId w:val="94"/>
        </w:numPr>
        <w:spacing w:before="60" w:after="60"/>
        <w:rPr>
          <w:rFonts w:ascii="Arial" w:hAnsi="Arial"/>
          <w:b/>
          <w:sz w:val="24"/>
        </w:rPr>
      </w:pPr>
      <w:r w:rsidRPr="009F58EC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 xml:space="preserve">: </w:t>
      </w:r>
      <w:r w:rsidR="007F5B9B">
        <w:rPr>
          <w:rFonts w:ascii="Arial" w:hAnsi="Arial"/>
          <w:sz w:val="24"/>
        </w:rPr>
        <w:t xml:space="preserve">MANTER </w:t>
      </w:r>
      <w:r w:rsidR="00754339">
        <w:rPr>
          <w:rFonts w:ascii="Arial" w:hAnsi="Arial"/>
          <w:sz w:val="24"/>
        </w:rPr>
        <w:t>BLOQUEA</w:t>
      </w:r>
      <w:r w:rsidR="007F5B9B">
        <w:rPr>
          <w:rFonts w:ascii="Arial" w:hAnsi="Arial"/>
          <w:sz w:val="24"/>
        </w:rPr>
        <w:t>DA</w:t>
      </w:r>
      <w:r w:rsidR="00754339">
        <w:rPr>
          <w:rFonts w:ascii="Arial" w:hAnsi="Arial"/>
          <w:sz w:val="24"/>
        </w:rPr>
        <w:t xml:space="preserve"> função 79</w:t>
      </w:r>
      <w:r w:rsidRPr="009F58EC">
        <w:rPr>
          <w:rFonts w:ascii="Arial" w:hAnsi="Arial"/>
          <w:sz w:val="24"/>
        </w:rPr>
        <w:t xml:space="preserve"> da LT</w:t>
      </w:r>
      <w:r w:rsidR="00A46FA6" w:rsidRPr="009F58EC">
        <w:rPr>
          <w:rFonts w:ascii="Arial" w:hAnsi="Arial"/>
          <w:sz w:val="24"/>
        </w:rPr>
        <w:t xml:space="preserve"> 440kV BAU/</w:t>
      </w:r>
      <w:r w:rsidR="006C728F">
        <w:rPr>
          <w:rFonts w:ascii="Arial" w:hAnsi="Arial"/>
          <w:sz w:val="24"/>
        </w:rPr>
        <w:t>BRC</w:t>
      </w:r>
    </w:p>
    <w:p w14:paraId="3F4BA3C7" w14:textId="77777777" w:rsidR="00A46FA6" w:rsidRDefault="00A46FA6">
      <w:pPr>
        <w:rPr>
          <w:rFonts w:ascii="Arial" w:hAnsi="Arial"/>
          <w:b/>
          <w:sz w:val="24"/>
        </w:rPr>
      </w:pPr>
    </w:p>
    <w:p w14:paraId="3F4BA3C8" w14:textId="77777777" w:rsidR="00F10862" w:rsidRPr="009F58EC" w:rsidRDefault="00F10862">
      <w:pPr>
        <w:rPr>
          <w:rFonts w:ascii="Arial" w:hAnsi="Arial"/>
          <w:b/>
          <w:sz w:val="24"/>
        </w:rPr>
        <w:sectPr w:rsidR="00F10862" w:rsidRPr="009F58EC" w:rsidSect="00C302FD">
          <w:headerReference w:type="even" r:id="rId278"/>
          <w:headerReference w:type="default" r:id="rId279"/>
          <w:headerReference w:type="first" r:id="rId280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3C9" w14:textId="77777777" w:rsidR="00A46FA6" w:rsidRPr="009F5E0F" w:rsidRDefault="002B6E91" w:rsidP="00A85CD8">
      <w:pPr>
        <w:pStyle w:val="Ttulo2"/>
        <w:ind w:firstLine="360"/>
      </w:pPr>
      <w:bookmarkStart w:id="226" w:name="_Toc513533848"/>
      <w:bookmarkStart w:id="227" w:name="_Toc136595580"/>
      <w:r w:rsidRPr="009F5E0F">
        <w:lastRenderedPageBreak/>
        <w:t>5</w:t>
      </w:r>
      <w:r w:rsidR="00A46FA6" w:rsidRPr="009F5E0F">
        <w:t>.</w:t>
      </w:r>
      <w:r w:rsidR="00EB031E">
        <w:t>38</w:t>
      </w:r>
      <w:r w:rsidR="00FC0001">
        <w:t>.</w:t>
      </w:r>
      <w:r w:rsidR="00A46FA6" w:rsidRPr="009F5E0F">
        <w:tab/>
      </w:r>
      <w:r w:rsidR="00557EF0" w:rsidRPr="009F5E0F">
        <w:rPr>
          <w:rFonts w:cs="Arial"/>
          <w:szCs w:val="24"/>
        </w:rPr>
        <w:t>DISJUNTOR</w:t>
      </w:r>
      <w:r w:rsidR="005C14FE" w:rsidRPr="009F5E0F">
        <w:rPr>
          <w:rFonts w:cs="Arial"/>
          <w:szCs w:val="24"/>
        </w:rPr>
        <w:t xml:space="preserve"> 10552-47 SUBSTITUÍDO PELO 10524-1 </w:t>
      </w:r>
      <w:r w:rsidR="005C14FE" w:rsidRPr="009F5E0F">
        <w:t xml:space="preserve">– </w:t>
      </w:r>
      <w:r w:rsidR="009F58EC">
        <w:t>38</w:t>
      </w:r>
      <w:r w:rsidR="005C14FE" w:rsidRPr="009F5E0F">
        <w:rPr>
          <w:vertAlign w:val="superscript"/>
        </w:rPr>
        <w:t xml:space="preserve">a </w:t>
      </w:r>
      <w:r w:rsidR="005C14FE" w:rsidRPr="009F5E0F">
        <w:t>MODALIDADE</w:t>
      </w:r>
      <w:bookmarkEnd w:id="226"/>
      <w:bookmarkEnd w:id="227"/>
    </w:p>
    <w:p w14:paraId="3F4BA3CA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3CB" w14:textId="77777777" w:rsidR="00B07623" w:rsidRDefault="00B07623">
      <w:pPr>
        <w:jc w:val="center"/>
        <w:rPr>
          <w:rFonts w:ascii="Arial" w:hAnsi="Arial"/>
          <w:b/>
          <w:sz w:val="24"/>
        </w:rPr>
      </w:pPr>
    </w:p>
    <w:p w14:paraId="3F4BA3CC" w14:textId="77777777" w:rsidR="00A46FA6" w:rsidRDefault="00C22B66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BD" wp14:editId="3F4BA6BE">
            <wp:extent cx="9361170" cy="4490720"/>
            <wp:effectExtent l="0" t="0" r="0" b="5080"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 mod 52-47 subst pelo 24-1.bmp"/>
                    <pic:cNvPicPr/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3CD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282"/>
          <w:headerReference w:type="default" r:id="rId283"/>
          <w:headerReference w:type="first" r:id="rId284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3CE" w14:textId="77777777" w:rsidR="00A46FA6" w:rsidRDefault="00AE4BB0" w:rsidP="00A85CD8">
      <w:pPr>
        <w:pStyle w:val="Ttulo2"/>
        <w:ind w:firstLine="720"/>
      </w:pPr>
      <w:bookmarkStart w:id="228" w:name="_Toc513533849"/>
      <w:bookmarkStart w:id="229" w:name="_Toc513555677"/>
      <w:bookmarkStart w:id="230" w:name="_Toc136595581"/>
      <w:r>
        <w:lastRenderedPageBreak/>
        <w:t>5</w:t>
      </w:r>
      <w:r w:rsidR="00A46FA6">
        <w:t>.</w:t>
      </w:r>
      <w:r w:rsidR="00EB031E">
        <w:t>38</w:t>
      </w:r>
      <w:r w:rsidR="00B41676">
        <w:t>.1</w:t>
      </w:r>
      <w:r w:rsidR="00FC0001">
        <w:t xml:space="preserve">. </w:t>
      </w:r>
      <w:r w:rsidR="00A46FA6" w:rsidRPr="00EE36F6">
        <w:t xml:space="preserve">DISJUNTOR 10552-47 SUBSTITUÍDO PELO </w:t>
      </w:r>
      <w:bookmarkEnd w:id="228"/>
      <w:bookmarkEnd w:id="229"/>
      <w:r w:rsidR="00241AF0" w:rsidRPr="00EE36F6">
        <w:t>10524-1</w:t>
      </w:r>
      <w:bookmarkEnd w:id="230"/>
    </w:p>
    <w:p w14:paraId="3F4BA3CF" w14:textId="77777777" w:rsidR="00A46FA6" w:rsidRDefault="00A46FA6">
      <w:pPr>
        <w:pStyle w:val="Ttulo5"/>
        <w:ind w:left="851" w:hanging="851"/>
        <w:jc w:val="both"/>
        <w:rPr>
          <w:b/>
        </w:rPr>
      </w:pPr>
    </w:p>
    <w:p w14:paraId="3F4BA3D0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3D1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3D2" w14:textId="77777777" w:rsidR="00A46FA6" w:rsidRDefault="009F58EC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38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          MODALIDADE ALTERNATIVA</w:t>
      </w:r>
    </w:p>
    <w:p w14:paraId="3F4BA3D3" w14:textId="77777777" w:rsidR="00A46FA6" w:rsidRDefault="00A46FA6">
      <w:pPr>
        <w:rPr>
          <w:rFonts w:ascii="Arial" w:hAnsi="Arial"/>
          <w:sz w:val="24"/>
        </w:rPr>
      </w:pPr>
    </w:p>
    <w:p w14:paraId="3F4BA3D4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3D5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3D6" w14:textId="77777777" w:rsidR="00A46FA6" w:rsidRDefault="00A46FA6">
      <w:pPr>
        <w:rPr>
          <w:rFonts w:ascii="Arial" w:hAnsi="Arial"/>
          <w:sz w:val="24"/>
        </w:rPr>
      </w:pPr>
    </w:p>
    <w:p w14:paraId="3F4BA3D7" w14:textId="77777777" w:rsidR="00516C8D" w:rsidRPr="00E13FD8" w:rsidRDefault="00687FB5" w:rsidP="00516C8D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516C8D" w:rsidRPr="00E13FD8">
        <w:rPr>
          <w:rFonts w:ascii="Arial" w:hAnsi="Arial"/>
          <w:sz w:val="24"/>
        </w:rPr>
        <w:t xml:space="preserve"> 10529-</w:t>
      </w:r>
      <w:r w:rsidR="00667776">
        <w:rPr>
          <w:rFonts w:ascii="Arial" w:hAnsi="Arial"/>
          <w:sz w:val="24"/>
        </w:rPr>
        <w:t>22</w:t>
      </w:r>
    </w:p>
    <w:p w14:paraId="3F4BA3D8" w14:textId="77777777" w:rsidR="00516C8D" w:rsidRPr="00E13FD8" w:rsidRDefault="00687FB5" w:rsidP="00516C8D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516C8D" w:rsidRPr="00E13FD8">
        <w:rPr>
          <w:rFonts w:ascii="Arial" w:hAnsi="Arial"/>
          <w:sz w:val="24"/>
        </w:rPr>
        <w:t xml:space="preserve"> 10529-</w:t>
      </w:r>
      <w:r w:rsidR="00667776">
        <w:rPr>
          <w:rFonts w:ascii="Arial" w:hAnsi="Arial"/>
          <w:sz w:val="24"/>
        </w:rPr>
        <w:t>20</w:t>
      </w:r>
    </w:p>
    <w:p w14:paraId="3F4BA3D9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667776">
        <w:rPr>
          <w:rFonts w:ascii="Arial" w:hAnsi="Arial"/>
          <w:sz w:val="24"/>
        </w:rPr>
        <w:t>258</w:t>
      </w:r>
    </w:p>
    <w:p w14:paraId="3F4BA3DA" w14:textId="77777777" w:rsidR="00A46FA6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667776">
        <w:rPr>
          <w:rFonts w:ascii="Arial" w:hAnsi="Arial"/>
          <w:sz w:val="24"/>
        </w:rPr>
        <w:t>256</w:t>
      </w:r>
    </w:p>
    <w:p w14:paraId="3F4BA3DB" w14:textId="77777777" w:rsidR="00667776" w:rsidRPr="00E13FD8" w:rsidRDefault="00687FB5" w:rsidP="0066777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67776" w:rsidRPr="00E13FD8">
        <w:rPr>
          <w:rFonts w:ascii="Arial" w:hAnsi="Arial"/>
          <w:sz w:val="24"/>
        </w:rPr>
        <w:t xml:space="preserve"> 10529-</w:t>
      </w:r>
      <w:r w:rsidR="00667776">
        <w:rPr>
          <w:rFonts w:ascii="Arial" w:hAnsi="Arial"/>
          <w:sz w:val="24"/>
        </w:rPr>
        <w:t>328</w:t>
      </w:r>
    </w:p>
    <w:p w14:paraId="3F4BA3DC" w14:textId="77777777" w:rsidR="00667776" w:rsidRPr="00667776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67776" w:rsidRPr="00667776">
        <w:rPr>
          <w:rFonts w:ascii="Arial" w:hAnsi="Arial"/>
          <w:sz w:val="24"/>
        </w:rPr>
        <w:t xml:space="preserve"> 10529-</w:t>
      </w:r>
      <w:r w:rsidR="00667776">
        <w:rPr>
          <w:rFonts w:ascii="Arial" w:hAnsi="Arial"/>
          <w:sz w:val="24"/>
        </w:rPr>
        <w:t>330</w:t>
      </w:r>
    </w:p>
    <w:p w14:paraId="3F4BA3DD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3DE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  <w:r w:rsidR="002A1A28" w:rsidRPr="00E13FD8">
        <w:rPr>
          <w:rFonts w:ascii="Arial" w:hAnsi="Arial"/>
          <w:sz w:val="24"/>
        </w:rPr>
        <w:t xml:space="preserve"> </w:t>
      </w:r>
    </w:p>
    <w:p w14:paraId="3F4BA3DF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3E0" w14:textId="77777777" w:rsidR="00A46FA6" w:rsidRPr="00667776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667776">
        <w:rPr>
          <w:rFonts w:ascii="Arial" w:hAnsi="Arial"/>
          <w:sz w:val="24"/>
        </w:rPr>
        <w:t xml:space="preserve"> 10529</w:t>
      </w:r>
      <w:r w:rsidR="00A46FA6" w:rsidRPr="00667776">
        <w:rPr>
          <w:rFonts w:ascii="Arial" w:hAnsi="Arial"/>
          <w:sz w:val="24"/>
        </w:rPr>
        <w:t>-36</w:t>
      </w:r>
    </w:p>
    <w:p w14:paraId="3F4BA3E1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3E2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5308B">
        <w:rPr>
          <w:rFonts w:ascii="Arial" w:hAnsi="Arial"/>
          <w:sz w:val="24"/>
        </w:rPr>
        <w:t xml:space="preserve">88, </w:t>
      </w:r>
      <w:r w:rsidR="00AA5682">
        <w:rPr>
          <w:rFonts w:ascii="Arial" w:hAnsi="Arial"/>
          <w:sz w:val="24"/>
        </w:rPr>
        <w:t xml:space="preserve">92, </w:t>
      </w:r>
      <w:r w:rsidR="002A1A28" w:rsidRPr="00E13FD8">
        <w:rPr>
          <w:rFonts w:ascii="Arial" w:hAnsi="Arial"/>
          <w:sz w:val="24"/>
        </w:rPr>
        <w:t>84</w:t>
      </w:r>
      <w:r w:rsidR="00A46FA6" w:rsidRPr="00E13FD8">
        <w:rPr>
          <w:rFonts w:ascii="Arial" w:hAnsi="Arial"/>
          <w:sz w:val="24"/>
        </w:rPr>
        <w:t xml:space="preserve"> e 80</w:t>
      </w:r>
    </w:p>
    <w:p w14:paraId="3F4BA3E3" w14:textId="77777777" w:rsidR="002A1A28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2A1A28" w:rsidRPr="00E13FD8">
        <w:rPr>
          <w:rFonts w:ascii="Arial" w:hAnsi="Arial"/>
          <w:sz w:val="24"/>
        </w:rPr>
        <w:t>-84</w:t>
      </w:r>
    </w:p>
    <w:p w14:paraId="3F4BA3E4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3E5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3E6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3E7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516C8D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516C8D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TR-5 para o 10524-1</w:t>
      </w:r>
    </w:p>
    <w:p w14:paraId="3F4BA3E8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-302</w:t>
      </w:r>
    </w:p>
    <w:p w14:paraId="3F4BA3E9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52-47</w:t>
      </w:r>
    </w:p>
    <w:p w14:paraId="3F4BA3EA" w14:textId="77777777" w:rsidR="00A46FA6" w:rsidRPr="00E13FD8" w:rsidRDefault="00687FB5" w:rsidP="00F542BF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-300 e 298</w:t>
      </w:r>
    </w:p>
    <w:p w14:paraId="3F4BA3EB" w14:textId="77777777" w:rsidR="002154FE" w:rsidRDefault="002154FE">
      <w:pPr>
        <w:spacing w:before="60" w:after="60"/>
        <w:rPr>
          <w:rFonts w:ascii="Arial" w:hAnsi="Arial"/>
          <w:sz w:val="24"/>
        </w:rPr>
      </w:pPr>
    </w:p>
    <w:p w14:paraId="3F4BA3EC" w14:textId="77777777" w:rsidR="002154FE" w:rsidRPr="002154FE" w:rsidRDefault="002154FE" w:rsidP="002154FE">
      <w:pPr>
        <w:spacing w:before="60" w:after="60"/>
        <w:rPr>
          <w:rFonts w:ascii="Arial" w:hAnsi="Arial"/>
          <w:sz w:val="24"/>
        </w:rPr>
      </w:pPr>
    </w:p>
    <w:p w14:paraId="3F4BA3ED" w14:textId="77777777" w:rsidR="002154FE" w:rsidRPr="002154FE" w:rsidRDefault="002154FE" w:rsidP="002154FE">
      <w:pPr>
        <w:spacing w:before="60" w:after="60"/>
        <w:rPr>
          <w:rFonts w:ascii="Arial" w:hAnsi="Arial"/>
          <w:b/>
          <w:sz w:val="24"/>
        </w:rPr>
      </w:pPr>
      <w:r w:rsidRPr="002154FE">
        <w:rPr>
          <w:rFonts w:ascii="Arial" w:hAnsi="Arial"/>
          <w:b/>
          <w:sz w:val="24"/>
        </w:rPr>
        <w:t>O</w:t>
      </w:r>
      <w:r w:rsidR="00B051EB">
        <w:rPr>
          <w:rFonts w:ascii="Arial" w:hAnsi="Arial"/>
          <w:b/>
          <w:sz w:val="24"/>
        </w:rPr>
        <w:t>bs</w:t>
      </w:r>
      <w:r w:rsidRPr="002154FE">
        <w:rPr>
          <w:rFonts w:ascii="Arial" w:hAnsi="Arial"/>
          <w:b/>
          <w:sz w:val="24"/>
        </w:rPr>
        <w:t>.:</w:t>
      </w:r>
      <w:r w:rsidRPr="002154FE">
        <w:rPr>
          <w:rFonts w:ascii="Arial" w:hAnsi="Arial"/>
          <w:b/>
          <w:sz w:val="24"/>
        </w:rPr>
        <w:tab/>
      </w:r>
      <w:r w:rsidR="000E7103" w:rsidRPr="000E7103">
        <w:rPr>
          <w:rFonts w:ascii="Arial" w:hAnsi="Arial"/>
          <w:b/>
          <w:sz w:val="22"/>
          <w:szCs w:val="22"/>
        </w:rPr>
        <w:t>DEVERÁ SER ACOMPANHADO O CARREGAMENTO NO TV-1 DO 10524-1 DA SE BAURU</w:t>
      </w:r>
      <w:r w:rsidRPr="002154FE">
        <w:rPr>
          <w:rFonts w:ascii="Arial" w:hAnsi="Arial"/>
          <w:b/>
          <w:sz w:val="24"/>
        </w:rPr>
        <w:t>.</w:t>
      </w:r>
    </w:p>
    <w:p w14:paraId="3F4BA3EE" w14:textId="77777777" w:rsidR="002154FE" w:rsidRPr="002154FE" w:rsidRDefault="002154FE" w:rsidP="002154FE">
      <w:pPr>
        <w:spacing w:before="60" w:after="60"/>
        <w:rPr>
          <w:rFonts w:ascii="Arial" w:hAnsi="Arial"/>
          <w:sz w:val="24"/>
        </w:rPr>
      </w:pPr>
      <w:r w:rsidRPr="002154FE">
        <w:rPr>
          <w:rFonts w:ascii="Arial" w:hAnsi="Arial"/>
          <w:sz w:val="24"/>
        </w:rPr>
        <w:t xml:space="preserve"> </w:t>
      </w:r>
    </w:p>
    <w:p w14:paraId="3F4BA3EF" w14:textId="77777777" w:rsidR="002154FE" w:rsidRPr="002154FE" w:rsidRDefault="00C64561" w:rsidP="002154FE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3F0" w14:textId="77777777" w:rsidR="00667776" w:rsidRDefault="00667776" w:rsidP="002154FE">
      <w:pPr>
        <w:spacing w:before="60" w:after="60"/>
        <w:rPr>
          <w:rFonts w:ascii="Arial" w:hAnsi="Arial"/>
          <w:b/>
          <w:sz w:val="24"/>
        </w:rPr>
      </w:pPr>
    </w:p>
    <w:p w14:paraId="3F4BA3F1" w14:textId="77777777" w:rsidR="002154FE" w:rsidRPr="002154FE" w:rsidRDefault="002154FE" w:rsidP="002154FE">
      <w:pPr>
        <w:spacing w:before="60" w:after="60"/>
        <w:rPr>
          <w:rFonts w:ascii="Arial" w:hAnsi="Arial"/>
          <w:sz w:val="24"/>
        </w:rPr>
      </w:pPr>
      <w:r w:rsidRPr="002154FE">
        <w:rPr>
          <w:rFonts w:ascii="Arial" w:hAnsi="Arial"/>
          <w:b/>
          <w:sz w:val="24"/>
        </w:rPr>
        <w:t>NORMALIZAÇÃO:</w:t>
      </w:r>
      <w:r w:rsidRPr="002154FE">
        <w:rPr>
          <w:rFonts w:ascii="Arial" w:hAnsi="Arial"/>
          <w:sz w:val="24"/>
        </w:rPr>
        <w:tab/>
      </w:r>
    </w:p>
    <w:p w14:paraId="3F4BA3F2" w14:textId="77777777" w:rsidR="002154FE" w:rsidRPr="002154FE" w:rsidRDefault="002154FE" w:rsidP="002154FE">
      <w:pPr>
        <w:spacing w:before="60" w:after="60"/>
        <w:rPr>
          <w:rFonts w:ascii="Arial" w:hAnsi="Arial"/>
          <w:sz w:val="24"/>
        </w:rPr>
      </w:pPr>
    </w:p>
    <w:p w14:paraId="3F4BA3F3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 e 300</w:t>
      </w:r>
    </w:p>
    <w:p w14:paraId="3F4BA3F4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52-47</w:t>
      </w:r>
    </w:p>
    <w:p w14:paraId="3F4BA3F5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-302</w:t>
      </w:r>
    </w:p>
    <w:p w14:paraId="3F4BA3F6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8F6415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8F6415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TR-5 para o 10552-47</w:t>
      </w:r>
    </w:p>
    <w:p w14:paraId="3F4BA3F7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3F8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3F9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3FA" w14:textId="77777777" w:rsidR="002A1A28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2A1A28" w:rsidRPr="00E13FD8">
        <w:rPr>
          <w:rFonts w:ascii="Arial" w:hAnsi="Arial"/>
          <w:sz w:val="24"/>
        </w:rPr>
        <w:t>- 84</w:t>
      </w:r>
    </w:p>
    <w:p w14:paraId="3F4BA3FB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-80</w:t>
      </w:r>
      <w:r w:rsidR="00AA5682">
        <w:rPr>
          <w:rFonts w:ascii="Arial" w:hAnsi="Arial"/>
          <w:sz w:val="24"/>
        </w:rPr>
        <w:t xml:space="preserve">, </w:t>
      </w:r>
      <w:r w:rsidR="004D56B7" w:rsidRPr="00E13FD8">
        <w:rPr>
          <w:rFonts w:ascii="Arial" w:hAnsi="Arial"/>
          <w:sz w:val="24"/>
        </w:rPr>
        <w:t>84</w:t>
      </w:r>
      <w:r w:rsidR="00AA5682">
        <w:rPr>
          <w:rFonts w:ascii="Arial" w:hAnsi="Arial"/>
          <w:sz w:val="24"/>
        </w:rPr>
        <w:t>, 92</w:t>
      </w:r>
      <w:r w:rsidR="00F5308B">
        <w:rPr>
          <w:rFonts w:ascii="Arial" w:hAnsi="Arial"/>
          <w:sz w:val="24"/>
        </w:rPr>
        <w:t xml:space="preserve"> e 88</w:t>
      </w:r>
    </w:p>
    <w:p w14:paraId="3F4BA3FC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1</w:t>
      </w:r>
    </w:p>
    <w:p w14:paraId="3F4BA3FD" w14:textId="77777777" w:rsidR="00A46FA6" w:rsidRPr="00667776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667776">
        <w:rPr>
          <w:rFonts w:ascii="Arial" w:hAnsi="Arial"/>
          <w:sz w:val="24"/>
        </w:rPr>
        <w:t xml:space="preserve"> 10529</w:t>
      </w:r>
      <w:r w:rsidR="002A1A28" w:rsidRPr="00667776">
        <w:rPr>
          <w:rFonts w:ascii="Arial" w:hAnsi="Arial"/>
          <w:sz w:val="24"/>
        </w:rPr>
        <w:t>-</w:t>
      </w:r>
      <w:r w:rsidR="00A46FA6" w:rsidRPr="00667776">
        <w:rPr>
          <w:rFonts w:ascii="Arial" w:hAnsi="Arial"/>
          <w:sz w:val="24"/>
        </w:rPr>
        <w:t>36</w:t>
      </w:r>
    </w:p>
    <w:p w14:paraId="3F4BA3FE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-34</w:t>
      </w:r>
    </w:p>
    <w:p w14:paraId="3F4BA3FF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2A1A28" w:rsidRPr="00E13FD8">
        <w:rPr>
          <w:rFonts w:ascii="Arial" w:hAnsi="Arial"/>
          <w:sz w:val="24"/>
        </w:rPr>
        <w:t>-298</w:t>
      </w:r>
    </w:p>
    <w:p w14:paraId="3F4BA400" w14:textId="77777777" w:rsidR="00A46FA6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401" w14:textId="77777777" w:rsidR="0066777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67776" w:rsidRPr="00E13FD8">
        <w:rPr>
          <w:rFonts w:ascii="Arial" w:hAnsi="Arial"/>
          <w:sz w:val="24"/>
        </w:rPr>
        <w:t xml:space="preserve"> 10529-</w:t>
      </w:r>
      <w:r w:rsidR="00667776">
        <w:rPr>
          <w:rFonts w:ascii="Arial" w:hAnsi="Arial"/>
          <w:sz w:val="24"/>
        </w:rPr>
        <w:t>330</w:t>
      </w:r>
    </w:p>
    <w:p w14:paraId="3F4BA402" w14:textId="77777777" w:rsidR="00667776" w:rsidRPr="00667776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67776" w:rsidRPr="00667776">
        <w:rPr>
          <w:rFonts w:ascii="Arial" w:hAnsi="Arial"/>
          <w:sz w:val="24"/>
        </w:rPr>
        <w:t xml:space="preserve"> 10529-</w:t>
      </w:r>
      <w:r w:rsidR="00667776">
        <w:rPr>
          <w:rFonts w:ascii="Arial" w:hAnsi="Arial"/>
          <w:sz w:val="24"/>
        </w:rPr>
        <w:t>328</w:t>
      </w:r>
    </w:p>
    <w:p w14:paraId="3F4BA403" w14:textId="77777777" w:rsidR="00A46FA6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667776">
        <w:rPr>
          <w:rFonts w:ascii="Arial" w:hAnsi="Arial"/>
          <w:sz w:val="24"/>
        </w:rPr>
        <w:t>256</w:t>
      </w:r>
    </w:p>
    <w:p w14:paraId="3F4BA404" w14:textId="77777777" w:rsidR="00516C8D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667776">
        <w:rPr>
          <w:rFonts w:ascii="Arial" w:hAnsi="Arial"/>
          <w:sz w:val="24"/>
        </w:rPr>
        <w:t>258</w:t>
      </w:r>
    </w:p>
    <w:p w14:paraId="3F4BA405" w14:textId="77777777" w:rsidR="00516C8D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516C8D" w:rsidRPr="00E13FD8">
        <w:rPr>
          <w:rFonts w:ascii="Arial" w:hAnsi="Arial"/>
          <w:sz w:val="24"/>
        </w:rPr>
        <w:t xml:space="preserve"> 10529-</w:t>
      </w:r>
      <w:r w:rsidR="00667776">
        <w:rPr>
          <w:rFonts w:ascii="Arial" w:hAnsi="Arial"/>
          <w:sz w:val="24"/>
        </w:rPr>
        <w:t>20</w:t>
      </w:r>
    </w:p>
    <w:p w14:paraId="3F4BA406" w14:textId="77777777" w:rsidR="00516C8D" w:rsidRPr="00E13FD8" w:rsidRDefault="00687FB5" w:rsidP="00EE36F6">
      <w:pPr>
        <w:pStyle w:val="PargrafodaLista"/>
        <w:numPr>
          <w:ilvl w:val="0"/>
          <w:numId w:val="9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516C8D" w:rsidRPr="00E13FD8">
        <w:rPr>
          <w:rFonts w:ascii="Arial" w:hAnsi="Arial"/>
          <w:sz w:val="24"/>
        </w:rPr>
        <w:t xml:space="preserve"> 10529-</w:t>
      </w:r>
      <w:r w:rsidR="00667776">
        <w:rPr>
          <w:rFonts w:ascii="Arial" w:hAnsi="Arial"/>
          <w:sz w:val="24"/>
        </w:rPr>
        <w:t>22</w:t>
      </w:r>
    </w:p>
    <w:p w14:paraId="3F4BA407" w14:textId="77777777" w:rsidR="00A46FA6" w:rsidRPr="00E13FD8" w:rsidRDefault="00A46FA6" w:rsidP="00516C8D">
      <w:pPr>
        <w:pStyle w:val="PargrafodaLista"/>
        <w:spacing w:before="60" w:after="60"/>
        <w:rPr>
          <w:rFonts w:ascii="Arial" w:hAnsi="Arial"/>
          <w:sz w:val="24"/>
        </w:rPr>
      </w:pPr>
    </w:p>
    <w:p w14:paraId="3F4BA408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09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0A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0B" w14:textId="77777777" w:rsidR="00A46FA6" w:rsidRDefault="00A46FA6">
      <w:pPr>
        <w:rPr>
          <w:rFonts w:ascii="Arial" w:hAnsi="Arial"/>
          <w:b/>
          <w:sz w:val="24"/>
        </w:rPr>
      </w:pPr>
    </w:p>
    <w:p w14:paraId="3F4BA40C" w14:textId="77777777" w:rsidR="00A46FA6" w:rsidRDefault="00A46FA6">
      <w:pPr>
        <w:ind w:left="426"/>
        <w:jc w:val="both"/>
        <w:rPr>
          <w:rFonts w:ascii="Arial" w:hAnsi="Arial"/>
          <w:sz w:val="24"/>
        </w:rPr>
        <w:sectPr w:rsidR="00A46FA6" w:rsidSect="00C302FD">
          <w:headerReference w:type="even" r:id="rId285"/>
          <w:headerReference w:type="default" r:id="rId286"/>
          <w:headerReference w:type="first" r:id="rId287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40D" w14:textId="77777777" w:rsidR="00A46FA6" w:rsidRPr="009F5E0F" w:rsidRDefault="002B6E91" w:rsidP="00A85CD8">
      <w:pPr>
        <w:pStyle w:val="Ttulo5"/>
        <w:ind w:firstLine="720"/>
        <w:rPr>
          <w:b/>
        </w:rPr>
      </w:pPr>
      <w:r w:rsidRPr="009F5E0F">
        <w:rPr>
          <w:b/>
        </w:rPr>
        <w:lastRenderedPageBreak/>
        <w:t>5</w:t>
      </w:r>
      <w:r w:rsidR="00A46FA6" w:rsidRPr="009F5E0F">
        <w:rPr>
          <w:b/>
        </w:rPr>
        <w:t>.</w:t>
      </w:r>
      <w:r w:rsidR="00EB031E">
        <w:rPr>
          <w:b/>
        </w:rPr>
        <w:t>39</w:t>
      </w:r>
      <w:r w:rsidR="00FC0001">
        <w:rPr>
          <w:b/>
        </w:rPr>
        <w:t>.</w:t>
      </w:r>
      <w:r w:rsidR="00A46FA6" w:rsidRPr="009F5E0F">
        <w:rPr>
          <w:b/>
        </w:rPr>
        <w:tab/>
      </w:r>
      <w:r w:rsidR="002154FE" w:rsidRPr="009F5E0F">
        <w:rPr>
          <w:rFonts w:cs="Arial"/>
          <w:b/>
          <w:szCs w:val="24"/>
        </w:rPr>
        <w:t>DISJUNTOR</w:t>
      </w:r>
      <w:r w:rsidR="005C14FE" w:rsidRPr="009F5E0F">
        <w:rPr>
          <w:rFonts w:cs="Arial"/>
          <w:b/>
          <w:szCs w:val="24"/>
        </w:rPr>
        <w:t xml:space="preserve"> 10552-4 SUBSTITUÍDO PELO 10524-1 </w:t>
      </w:r>
      <w:r w:rsidR="005C14FE" w:rsidRPr="009F5E0F">
        <w:rPr>
          <w:b/>
        </w:rPr>
        <w:t xml:space="preserve">– </w:t>
      </w:r>
      <w:r w:rsidR="009F58EC">
        <w:rPr>
          <w:b/>
        </w:rPr>
        <w:t>39</w:t>
      </w:r>
      <w:r w:rsidR="005C14FE" w:rsidRPr="009F5E0F">
        <w:rPr>
          <w:b/>
          <w:vertAlign w:val="superscript"/>
        </w:rPr>
        <w:t xml:space="preserve">a </w:t>
      </w:r>
      <w:r w:rsidR="005C14FE" w:rsidRPr="009F5E0F">
        <w:rPr>
          <w:b/>
        </w:rPr>
        <w:t>MODALIDADE</w:t>
      </w:r>
    </w:p>
    <w:p w14:paraId="3F4BA40E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40F" w14:textId="77777777" w:rsidR="00A46FA6" w:rsidRDefault="00A46FA6">
      <w:pPr>
        <w:rPr>
          <w:rFonts w:ascii="Arial" w:hAnsi="Arial"/>
          <w:b/>
          <w:sz w:val="24"/>
        </w:rPr>
      </w:pPr>
    </w:p>
    <w:p w14:paraId="3F4BA410" w14:textId="77777777" w:rsidR="00A46FA6" w:rsidRDefault="00A46FA6" w:rsidP="001A392E">
      <w:pPr>
        <w:jc w:val="center"/>
        <w:rPr>
          <w:rFonts w:ascii="Arial" w:hAnsi="Arial"/>
          <w:b/>
          <w:noProof/>
          <w:sz w:val="24"/>
        </w:rPr>
      </w:pPr>
    </w:p>
    <w:p w14:paraId="3F4BA411" w14:textId="77777777" w:rsidR="001A392E" w:rsidRDefault="00C22B66" w:rsidP="001A392E">
      <w:pPr>
        <w:jc w:val="center"/>
        <w:rPr>
          <w:rFonts w:ascii="Arial" w:hAnsi="Arial"/>
          <w:b/>
          <w:sz w:val="24"/>
        </w:rPr>
        <w:sectPr w:rsidR="001A392E" w:rsidSect="00C302FD">
          <w:headerReference w:type="even" r:id="rId288"/>
          <w:headerReference w:type="default" r:id="rId289"/>
          <w:headerReference w:type="first" r:id="rId290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BF" wp14:editId="3F4BA6C0">
            <wp:extent cx="9361170" cy="4449445"/>
            <wp:effectExtent l="0" t="0" r="0" b="8255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 mod 52-4 subst pelo 24-1.bmp"/>
                    <pic:cNvPicPr/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412" w14:textId="77777777" w:rsidR="00A46FA6" w:rsidRDefault="002B6E91" w:rsidP="00A85CD8">
      <w:pPr>
        <w:pStyle w:val="Ttulo2"/>
        <w:ind w:firstLine="720"/>
      </w:pPr>
      <w:bookmarkStart w:id="231" w:name="_Toc513533850"/>
      <w:bookmarkStart w:id="232" w:name="_Toc513555678"/>
      <w:bookmarkStart w:id="233" w:name="_Toc136595582"/>
      <w:r>
        <w:lastRenderedPageBreak/>
        <w:t>5</w:t>
      </w:r>
      <w:r w:rsidR="00A46FA6">
        <w:t>.</w:t>
      </w:r>
      <w:r w:rsidR="00EB031E">
        <w:t>39</w:t>
      </w:r>
      <w:r w:rsidR="00FC0001">
        <w:t xml:space="preserve">.1. </w:t>
      </w:r>
      <w:r w:rsidR="00A46FA6">
        <w:t xml:space="preserve">DISJUNTOR 10552-4 SUBSTITUÍDO PELO </w:t>
      </w:r>
      <w:bookmarkEnd w:id="231"/>
      <w:bookmarkEnd w:id="232"/>
      <w:r w:rsidR="00241AF0">
        <w:t>10524-1</w:t>
      </w:r>
      <w:bookmarkEnd w:id="233"/>
    </w:p>
    <w:p w14:paraId="3F4BA413" w14:textId="77777777" w:rsidR="00A46FA6" w:rsidRDefault="00A46FA6">
      <w:pPr>
        <w:pStyle w:val="Ttulo5"/>
        <w:ind w:left="851" w:hanging="851"/>
        <w:jc w:val="both"/>
        <w:rPr>
          <w:b/>
        </w:rPr>
      </w:pPr>
    </w:p>
    <w:p w14:paraId="3F4BA414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15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16" w14:textId="77777777" w:rsidR="00A46FA6" w:rsidRDefault="009F58EC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39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           MODALIDADE ALTERNATIVA</w:t>
      </w:r>
    </w:p>
    <w:p w14:paraId="3F4BA417" w14:textId="77777777" w:rsidR="00A46FA6" w:rsidRDefault="00A46FA6">
      <w:pPr>
        <w:rPr>
          <w:rFonts w:ascii="Arial" w:hAnsi="Arial"/>
          <w:sz w:val="24"/>
        </w:rPr>
      </w:pPr>
    </w:p>
    <w:p w14:paraId="3F4BA418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19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41A" w14:textId="77777777" w:rsidR="00A46FA6" w:rsidRDefault="00A46FA6">
      <w:pPr>
        <w:rPr>
          <w:rFonts w:ascii="Arial" w:hAnsi="Arial"/>
          <w:sz w:val="24"/>
        </w:rPr>
      </w:pPr>
    </w:p>
    <w:p w14:paraId="3F4BA41B" w14:textId="3E83605D" w:rsidR="00A46FA6" w:rsidRPr="00E13FD8" w:rsidRDefault="0036509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BAU/</w:t>
      </w:r>
      <w:r w:rsidR="00833AC8" w:rsidRPr="00E13FD8">
        <w:rPr>
          <w:rFonts w:ascii="Arial" w:hAnsi="Arial"/>
          <w:sz w:val="24"/>
        </w:rPr>
        <w:t>CAV</w:t>
      </w:r>
    </w:p>
    <w:p w14:paraId="3F4BA41C" w14:textId="77777777" w:rsidR="003A0C7D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A0C7D" w:rsidRPr="00E13FD8">
        <w:rPr>
          <w:rFonts w:ascii="Arial" w:hAnsi="Arial"/>
          <w:sz w:val="24"/>
        </w:rPr>
        <w:t xml:space="preserve"> 10529-</w:t>
      </w:r>
      <w:r w:rsidR="002C4762">
        <w:rPr>
          <w:rFonts w:ascii="Arial" w:hAnsi="Arial"/>
          <w:sz w:val="24"/>
        </w:rPr>
        <w:t>22</w:t>
      </w:r>
    </w:p>
    <w:p w14:paraId="3F4BA41D" w14:textId="77777777" w:rsidR="003A0C7D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3A0C7D" w:rsidRPr="00E13FD8">
        <w:rPr>
          <w:rFonts w:ascii="Arial" w:hAnsi="Arial"/>
          <w:sz w:val="24"/>
        </w:rPr>
        <w:t xml:space="preserve"> 10529-</w:t>
      </w:r>
      <w:r w:rsidR="002C4762">
        <w:rPr>
          <w:rFonts w:ascii="Arial" w:hAnsi="Arial"/>
          <w:sz w:val="24"/>
        </w:rPr>
        <w:t>20</w:t>
      </w:r>
    </w:p>
    <w:p w14:paraId="3F4BA41E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2C4762">
        <w:rPr>
          <w:rFonts w:ascii="Arial" w:hAnsi="Arial"/>
          <w:sz w:val="24"/>
        </w:rPr>
        <w:t>258</w:t>
      </w:r>
    </w:p>
    <w:p w14:paraId="3F4BA41F" w14:textId="77777777" w:rsidR="00A46FA6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2C4762">
        <w:rPr>
          <w:rFonts w:ascii="Arial" w:hAnsi="Arial"/>
          <w:sz w:val="24"/>
        </w:rPr>
        <w:t>256</w:t>
      </w:r>
    </w:p>
    <w:p w14:paraId="3F4BA420" w14:textId="77777777" w:rsidR="002C4762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2C4762" w:rsidRPr="00E13FD8">
        <w:rPr>
          <w:rFonts w:ascii="Arial" w:hAnsi="Arial"/>
          <w:sz w:val="24"/>
        </w:rPr>
        <w:t xml:space="preserve"> 10529-</w:t>
      </w:r>
      <w:r w:rsidR="002C4762">
        <w:rPr>
          <w:rFonts w:ascii="Arial" w:hAnsi="Arial"/>
          <w:sz w:val="24"/>
        </w:rPr>
        <w:t>328</w:t>
      </w:r>
    </w:p>
    <w:p w14:paraId="3F4BA421" w14:textId="77777777" w:rsidR="002C4762" w:rsidRPr="002C4762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2C4762" w:rsidRPr="002C4762">
        <w:rPr>
          <w:rFonts w:ascii="Arial" w:hAnsi="Arial"/>
          <w:sz w:val="24"/>
        </w:rPr>
        <w:t xml:space="preserve"> 10529-</w:t>
      </w:r>
      <w:r w:rsidR="002C4762">
        <w:rPr>
          <w:rFonts w:ascii="Arial" w:hAnsi="Arial"/>
          <w:sz w:val="24"/>
        </w:rPr>
        <w:t>330</w:t>
      </w:r>
    </w:p>
    <w:p w14:paraId="3F4BA422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423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424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425" w14:textId="77777777" w:rsidR="00A46FA6" w:rsidRPr="002C4762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2C4762">
        <w:rPr>
          <w:rFonts w:ascii="Arial" w:hAnsi="Arial"/>
          <w:sz w:val="24"/>
        </w:rPr>
        <w:t xml:space="preserve"> 10529</w:t>
      </w:r>
      <w:r w:rsidR="00A46FA6" w:rsidRPr="002C4762">
        <w:rPr>
          <w:rFonts w:ascii="Arial" w:hAnsi="Arial"/>
          <w:sz w:val="24"/>
        </w:rPr>
        <w:t>-36</w:t>
      </w:r>
    </w:p>
    <w:p w14:paraId="3F4BA426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427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2A1A28" w:rsidRPr="00E13FD8">
        <w:rPr>
          <w:rFonts w:ascii="Arial" w:hAnsi="Arial"/>
          <w:sz w:val="24"/>
        </w:rPr>
        <w:t>-</w:t>
      </w:r>
      <w:r w:rsidR="005973F3">
        <w:rPr>
          <w:rFonts w:ascii="Arial" w:hAnsi="Arial"/>
          <w:sz w:val="24"/>
        </w:rPr>
        <w:t xml:space="preserve">88, </w:t>
      </w:r>
      <w:r w:rsidR="002A1A28" w:rsidRPr="00E13FD8">
        <w:rPr>
          <w:rFonts w:ascii="Arial" w:hAnsi="Arial"/>
          <w:sz w:val="24"/>
        </w:rPr>
        <w:t>84 e 80</w:t>
      </w:r>
    </w:p>
    <w:p w14:paraId="3F4BA428" w14:textId="77777777" w:rsidR="002A1A28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2A1A28" w:rsidRPr="00E13FD8">
        <w:rPr>
          <w:rFonts w:ascii="Arial" w:hAnsi="Arial"/>
          <w:sz w:val="24"/>
        </w:rPr>
        <w:t>-84</w:t>
      </w:r>
    </w:p>
    <w:p w14:paraId="3F4BA429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42A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42B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-34</w:t>
      </w:r>
    </w:p>
    <w:p w14:paraId="3F4BA42C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8C0367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8C0367">
        <w:rPr>
          <w:rFonts w:ascii="Arial" w:hAnsi="Arial"/>
          <w:sz w:val="24"/>
        </w:rPr>
        <w:t xml:space="preserve"> proteções do Bay</w:t>
      </w:r>
      <w:r w:rsidR="00A46FA6" w:rsidRPr="00E13FD8">
        <w:rPr>
          <w:rFonts w:ascii="Arial" w:hAnsi="Arial"/>
          <w:sz w:val="24"/>
        </w:rPr>
        <w:t xml:space="preserve"> </w:t>
      </w:r>
      <w:r w:rsidR="00833AC8" w:rsidRPr="00E13FD8">
        <w:rPr>
          <w:rFonts w:ascii="Arial" w:hAnsi="Arial"/>
          <w:sz w:val="24"/>
        </w:rPr>
        <w:t>CAV</w:t>
      </w:r>
      <w:r w:rsidR="00A46FA6" w:rsidRPr="00E13FD8">
        <w:rPr>
          <w:rFonts w:ascii="Arial" w:hAnsi="Arial"/>
          <w:sz w:val="24"/>
        </w:rPr>
        <w:t xml:space="preserve"> para o 10524-1</w:t>
      </w:r>
    </w:p>
    <w:p w14:paraId="3F4BA42D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-40</w:t>
      </w:r>
    </w:p>
    <w:p w14:paraId="3F4BA42E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52-4</w:t>
      </w:r>
    </w:p>
    <w:p w14:paraId="3F4BA42F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-38 e 36</w:t>
      </w:r>
    </w:p>
    <w:p w14:paraId="3F4BA430" w14:textId="77777777" w:rsidR="002154FE" w:rsidRDefault="002154FE">
      <w:pPr>
        <w:spacing w:before="60" w:after="60"/>
        <w:rPr>
          <w:rFonts w:ascii="Arial" w:hAnsi="Arial"/>
          <w:sz w:val="24"/>
        </w:rPr>
      </w:pPr>
    </w:p>
    <w:p w14:paraId="3F4BA431" w14:textId="77777777" w:rsidR="002154FE" w:rsidRPr="002154FE" w:rsidRDefault="002154FE" w:rsidP="002154FE">
      <w:pPr>
        <w:spacing w:before="60" w:after="60"/>
        <w:rPr>
          <w:rFonts w:ascii="Arial" w:hAnsi="Arial"/>
          <w:sz w:val="24"/>
        </w:rPr>
      </w:pPr>
    </w:p>
    <w:p w14:paraId="3F4BA432" w14:textId="77777777" w:rsidR="002154FE" w:rsidRPr="002154FE" w:rsidRDefault="002154FE" w:rsidP="002154FE">
      <w:pPr>
        <w:spacing w:before="60" w:after="60"/>
        <w:rPr>
          <w:rFonts w:ascii="Arial" w:hAnsi="Arial"/>
          <w:b/>
          <w:sz w:val="24"/>
        </w:rPr>
      </w:pPr>
      <w:r w:rsidRPr="002154FE">
        <w:rPr>
          <w:rFonts w:ascii="Arial" w:hAnsi="Arial"/>
          <w:b/>
          <w:sz w:val="24"/>
        </w:rPr>
        <w:t>O</w:t>
      </w:r>
      <w:r w:rsidR="00B051EB">
        <w:rPr>
          <w:rFonts w:ascii="Arial" w:hAnsi="Arial"/>
          <w:b/>
          <w:sz w:val="24"/>
        </w:rPr>
        <w:t>bs</w:t>
      </w:r>
      <w:r w:rsidRPr="002154FE">
        <w:rPr>
          <w:rFonts w:ascii="Arial" w:hAnsi="Arial"/>
          <w:b/>
          <w:sz w:val="24"/>
        </w:rPr>
        <w:t>.:</w:t>
      </w:r>
      <w:r w:rsidRPr="002154FE">
        <w:rPr>
          <w:rFonts w:ascii="Arial" w:hAnsi="Arial"/>
          <w:b/>
          <w:sz w:val="24"/>
        </w:rPr>
        <w:tab/>
      </w:r>
      <w:r w:rsidR="002A7392" w:rsidRPr="002A7392">
        <w:rPr>
          <w:rFonts w:ascii="Arial" w:hAnsi="Arial"/>
          <w:b/>
          <w:sz w:val="22"/>
          <w:szCs w:val="22"/>
        </w:rPr>
        <w:t>DEVERÁ SER ACOMPANHADO O CARREGAMENTO NO TV-1 DO 10524-1 DA SE BAURU</w:t>
      </w:r>
      <w:r w:rsidRPr="002154FE">
        <w:rPr>
          <w:rFonts w:ascii="Arial" w:hAnsi="Arial"/>
          <w:b/>
          <w:sz w:val="24"/>
        </w:rPr>
        <w:t>.</w:t>
      </w:r>
    </w:p>
    <w:p w14:paraId="3F4BA433" w14:textId="77777777" w:rsidR="002154FE" w:rsidRPr="002154FE" w:rsidRDefault="002154FE" w:rsidP="002154FE">
      <w:pPr>
        <w:spacing w:before="60" w:after="60"/>
        <w:rPr>
          <w:rFonts w:ascii="Arial" w:hAnsi="Arial"/>
          <w:sz w:val="24"/>
        </w:rPr>
      </w:pPr>
      <w:r w:rsidRPr="002154FE">
        <w:rPr>
          <w:rFonts w:ascii="Arial" w:hAnsi="Arial"/>
          <w:sz w:val="24"/>
        </w:rPr>
        <w:t xml:space="preserve"> </w:t>
      </w:r>
    </w:p>
    <w:p w14:paraId="3F4BA434" w14:textId="77777777" w:rsidR="002154FE" w:rsidRDefault="002154FE" w:rsidP="002154FE">
      <w:pPr>
        <w:spacing w:before="60" w:after="60"/>
        <w:rPr>
          <w:rFonts w:ascii="Arial" w:hAnsi="Arial"/>
          <w:sz w:val="24"/>
        </w:rPr>
      </w:pPr>
    </w:p>
    <w:p w14:paraId="3F4BA435" w14:textId="77777777" w:rsidR="00913C82" w:rsidRDefault="00913C82" w:rsidP="002154FE">
      <w:pPr>
        <w:spacing w:before="60" w:after="60"/>
        <w:rPr>
          <w:rFonts w:ascii="Arial" w:hAnsi="Arial"/>
          <w:sz w:val="24"/>
        </w:rPr>
      </w:pPr>
    </w:p>
    <w:p w14:paraId="3F4BA436" w14:textId="77777777" w:rsidR="006B0C60" w:rsidRDefault="006B0C60" w:rsidP="002154FE">
      <w:pPr>
        <w:spacing w:before="60" w:after="60"/>
        <w:rPr>
          <w:rFonts w:ascii="Arial" w:hAnsi="Arial"/>
          <w:sz w:val="24"/>
        </w:rPr>
      </w:pPr>
    </w:p>
    <w:p w14:paraId="3F4BA437" w14:textId="77777777" w:rsidR="006B0C60" w:rsidRDefault="006B0C60" w:rsidP="002154FE">
      <w:pPr>
        <w:spacing w:before="60" w:after="60"/>
        <w:rPr>
          <w:rFonts w:ascii="Arial" w:hAnsi="Arial"/>
          <w:sz w:val="24"/>
        </w:rPr>
      </w:pPr>
    </w:p>
    <w:p w14:paraId="3F4BA438" w14:textId="77777777" w:rsidR="006B0C60" w:rsidRDefault="006B0C60" w:rsidP="002154FE">
      <w:pPr>
        <w:spacing w:before="60" w:after="60"/>
        <w:rPr>
          <w:rFonts w:ascii="Arial" w:hAnsi="Arial"/>
          <w:sz w:val="24"/>
        </w:rPr>
      </w:pPr>
    </w:p>
    <w:p w14:paraId="3F4BA439" w14:textId="77777777" w:rsidR="006B0C60" w:rsidRDefault="006B0C60" w:rsidP="002154FE">
      <w:pPr>
        <w:spacing w:before="60" w:after="60"/>
        <w:rPr>
          <w:rFonts w:ascii="Arial" w:hAnsi="Arial"/>
          <w:sz w:val="24"/>
        </w:rPr>
      </w:pPr>
    </w:p>
    <w:p w14:paraId="3F4BA43A" w14:textId="77777777" w:rsidR="006B0C60" w:rsidRDefault="006B0C60" w:rsidP="002154FE">
      <w:pPr>
        <w:spacing w:before="60" w:after="60"/>
        <w:rPr>
          <w:rFonts w:ascii="Arial" w:hAnsi="Arial"/>
          <w:sz w:val="24"/>
        </w:rPr>
      </w:pPr>
    </w:p>
    <w:p w14:paraId="3F4BA43B" w14:textId="77777777" w:rsidR="006B0C60" w:rsidRDefault="006B0C60" w:rsidP="002154FE">
      <w:pPr>
        <w:spacing w:before="60" w:after="60"/>
        <w:rPr>
          <w:rFonts w:ascii="Arial" w:hAnsi="Arial"/>
          <w:sz w:val="24"/>
        </w:rPr>
      </w:pPr>
    </w:p>
    <w:p w14:paraId="3F4BA43C" w14:textId="77777777" w:rsidR="006B0C60" w:rsidRDefault="006B0C60" w:rsidP="002154FE">
      <w:pPr>
        <w:spacing w:before="60" w:after="60"/>
        <w:rPr>
          <w:rFonts w:ascii="Arial" w:hAnsi="Arial"/>
          <w:sz w:val="24"/>
        </w:rPr>
      </w:pPr>
    </w:p>
    <w:p w14:paraId="3F4BA43D" w14:textId="77777777" w:rsidR="00536AEC" w:rsidRDefault="00536AEC" w:rsidP="002154FE">
      <w:pPr>
        <w:spacing w:before="60" w:after="60"/>
        <w:rPr>
          <w:rFonts w:ascii="Arial" w:hAnsi="Arial"/>
          <w:sz w:val="24"/>
        </w:rPr>
      </w:pPr>
    </w:p>
    <w:p w14:paraId="3F4BA43E" w14:textId="77777777" w:rsidR="006B0C60" w:rsidRPr="002154FE" w:rsidRDefault="006B0C60" w:rsidP="002154FE">
      <w:pPr>
        <w:spacing w:before="60" w:after="60"/>
        <w:rPr>
          <w:rFonts w:ascii="Arial" w:hAnsi="Arial"/>
          <w:sz w:val="24"/>
        </w:rPr>
      </w:pPr>
    </w:p>
    <w:p w14:paraId="3F4BA43F" w14:textId="77777777" w:rsidR="00482D74" w:rsidRDefault="00482D74" w:rsidP="002154FE">
      <w:pPr>
        <w:spacing w:before="60" w:after="60"/>
        <w:rPr>
          <w:rFonts w:ascii="Arial" w:hAnsi="Arial"/>
          <w:b/>
          <w:sz w:val="24"/>
        </w:rPr>
      </w:pPr>
    </w:p>
    <w:p w14:paraId="3F4BA440" w14:textId="77777777" w:rsidR="004351C6" w:rsidRDefault="004351C6" w:rsidP="002154FE">
      <w:pPr>
        <w:spacing w:before="60" w:after="60"/>
        <w:rPr>
          <w:rFonts w:ascii="Arial" w:hAnsi="Arial"/>
          <w:b/>
          <w:sz w:val="24"/>
        </w:rPr>
      </w:pPr>
    </w:p>
    <w:p w14:paraId="3F4BA441" w14:textId="77777777" w:rsidR="002154FE" w:rsidRPr="002154FE" w:rsidRDefault="002154FE" w:rsidP="002154FE">
      <w:pPr>
        <w:spacing w:before="60" w:after="60"/>
        <w:rPr>
          <w:rFonts w:ascii="Arial" w:hAnsi="Arial"/>
          <w:sz w:val="24"/>
        </w:rPr>
      </w:pPr>
      <w:r w:rsidRPr="002154FE">
        <w:rPr>
          <w:rFonts w:ascii="Arial" w:hAnsi="Arial"/>
          <w:b/>
          <w:sz w:val="24"/>
        </w:rPr>
        <w:lastRenderedPageBreak/>
        <w:t>NORMALIZAÇÃO:</w:t>
      </w:r>
      <w:r w:rsidRPr="002154FE">
        <w:rPr>
          <w:rFonts w:ascii="Arial" w:hAnsi="Arial"/>
          <w:b/>
          <w:sz w:val="24"/>
        </w:rPr>
        <w:tab/>
      </w:r>
    </w:p>
    <w:p w14:paraId="3F4BA442" w14:textId="77777777" w:rsidR="002A1A28" w:rsidRDefault="002A1A28" w:rsidP="002154FE">
      <w:pPr>
        <w:spacing w:before="60" w:after="60"/>
        <w:rPr>
          <w:rFonts w:ascii="Arial" w:hAnsi="Arial"/>
          <w:sz w:val="24"/>
        </w:rPr>
      </w:pPr>
    </w:p>
    <w:p w14:paraId="3F4BA443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 e 38</w:t>
      </w:r>
    </w:p>
    <w:p w14:paraId="3F4BA444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52-4</w:t>
      </w:r>
    </w:p>
    <w:p w14:paraId="3F4BA445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-40</w:t>
      </w:r>
    </w:p>
    <w:p w14:paraId="3F4BA446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3A0C7D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3A0C7D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833AC8" w:rsidRPr="00E13FD8">
        <w:rPr>
          <w:rFonts w:ascii="Arial" w:hAnsi="Arial"/>
          <w:sz w:val="24"/>
        </w:rPr>
        <w:t>CAV</w:t>
      </w:r>
      <w:r w:rsidR="00A46FA6" w:rsidRPr="00E13FD8">
        <w:rPr>
          <w:rFonts w:ascii="Arial" w:hAnsi="Arial"/>
          <w:sz w:val="24"/>
        </w:rPr>
        <w:t xml:space="preserve"> para o 10552-4</w:t>
      </w:r>
    </w:p>
    <w:p w14:paraId="3F4BA447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-34</w:t>
      </w:r>
    </w:p>
    <w:p w14:paraId="3F4BA448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-36</w:t>
      </w:r>
    </w:p>
    <w:p w14:paraId="3F4BA449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44A" w14:textId="77777777" w:rsidR="002A1A28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2A1A28" w:rsidRPr="00E13FD8">
        <w:rPr>
          <w:rFonts w:ascii="Arial" w:hAnsi="Arial"/>
          <w:sz w:val="24"/>
        </w:rPr>
        <w:t>-84</w:t>
      </w:r>
    </w:p>
    <w:p w14:paraId="3F4BA44B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-80</w:t>
      </w:r>
      <w:r w:rsidR="005973F3">
        <w:rPr>
          <w:rFonts w:ascii="Arial" w:hAnsi="Arial"/>
          <w:sz w:val="24"/>
        </w:rPr>
        <w:t xml:space="preserve">, </w:t>
      </w:r>
      <w:r w:rsidR="002A1A28" w:rsidRPr="00E13FD8">
        <w:rPr>
          <w:rFonts w:ascii="Arial" w:hAnsi="Arial"/>
          <w:sz w:val="24"/>
        </w:rPr>
        <w:t>84</w:t>
      </w:r>
      <w:r w:rsidR="005973F3">
        <w:rPr>
          <w:rFonts w:ascii="Arial" w:hAnsi="Arial"/>
          <w:sz w:val="24"/>
        </w:rPr>
        <w:t xml:space="preserve"> e 88</w:t>
      </w:r>
    </w:p>
    <w:p w14:paraId="3F4BA44C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1</w:t>
      </w:r>
    </w:p>
    <w:p w14:paraId="3F4BA44D" w14:textId="77777777" w:rsidR="00A46FA6" w:rsidRPr="004351C6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4351C6">
        <w:rPr>
          <w:rFonts w:ascii="Arial" w:hAnsi="Arial"/>
          <w:sz w:val="24"/>
        </w:rPr>
        <w:t xml:space="preserve"> 10529</w:t>
      </w:r>
      <w:r w:rsidR="002A1A28" w:rsidRPr="004351C6">
        <w:rPr>
          <w:rFonts w:ascii="Arial" w:hAnsi="Arial"/>
          <w:sz w:val="24"/>
        </w:rPr>
        <w:t>-</w:t>
      </w:r>
      <w:r w:rsidR="00A46FA6" w:rsidRPr="004351C6">
        <w:rPr>
          <w:rFonts w:ascii="Arial" w:hAnsi="Arial"/>
          <w:sz w:val="24"/>
        </w:rPr>
        <w:t>36</w:t>
      </w:r>
    </w:p>
    <w:p w14:paraId="3F4BA44E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-34</w:t>
      </w:r>
    </w:p>
    <w:p w14:paraId="3F4BA44F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2A1A28" w:rsidRPr="00E13FD8">
        <w:rPr>
          <w:rFonts w:ascii="Arial" w:hAnsi="Arial"/>
          <w:sz w:val="24"/>
        </w:rPr>
        <w:t>-298</w:t>
      </w:r>
    </w:p>
    <w:p w14:paraId="3F4BA450" w14:textId="77777777" w:rsidR="00A46FA6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451" w14:textId="77777777" w:rsidR="004351C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4351C6" w:rsidRPr="00E13FD8">
        <w:rPr>
          <w:rFonts w:ascii="Arial" w:hAnsi="Arial"/>
          <w:sz w:val="24"/>
        </w:rPr>
        <w:t xml:space="preserve"> 10529-</w:t>
      </w:r>
      <w:r w:rsidR="004351C6">
        <w:rPr>
          <w:rFonts w:ascii="Arial" w:hAnsi="Arial"/>
          <w:sz w:val="24"/>
        </w:rPr>
        <w:t>330</w:t>
      </w:r>
    </w:p>
    <w:p w14:paraId="3F4BA452" w14:textId="77777777" w:rsidR="004351C6" w:rsidRPr="004351C6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4351C6" w:rsidRPr="004351C6">
        <w:rPr>
          <w:rFonts w:ascii="Arial" w:hAnsi="Arial"/>
          <w:sz w:val="24"/>
        </w:rPr>
        <w:t xml:space="preserve"> 10529-</w:t>
      </w:r>
      <w:r w:rsidR="004351C6">
        <w:rPr>
          <w:rFonts w:ascii="Arial" w:hAnsi="Arial"/>
          <w:sz w:val="24"/>
        </w:rPr>
        <w:t>328</w:t>
      </w:r>
    </w:p>
    <w:p w14:paraId="3F4BA453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4351C6">
        <w:rPr>
          <w:rFonts w:ascii="Arial" w:hAnsi="Arial"/>
          <w:sz w:val="24"/>
        </w:rPr>
        <w:t>256</w:t>
      </w:r>
    </w:p>
    <w:p w14:paraId="3F4BA454" w14:textId="77777777" w:rsidR="00A46FA6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4351C6">
        <w:rPr>
          <w:rFonts w:ascii="Arial" w:hAnsi="Arial"/>
          <w:sz w:val="24"/>
        </w:rPr>
        <w:t>258</w:t>
      </w:r>
    </w:p>
    <w:p w14:paraId="3F4BA455" w14:textId="77777777" w:rsidR="003A0C7D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3A0C7D" w:rsidRPr="00E13FD8">
        <w:rPr>
          <w:rFonts w:ascii="Arial" w:hAnsi="Arial"/>
          <w:sz w:val="24"/>
        </w:rPr>
        <w:t xml:space="preserve"> 10529-</w:t>
      </w:r>
      <w:r w:rsidR="004351C6">
        <w:rPr>
          <w:rFonts w:ascii="Arial" w:hAnsi="Arial"/>
          <w:sz w:val="24"/>
        </w:rPr>
        <w:t>20</w:t>
      </w:r>
    </w:p>
    <w:p w14:paraId="3F4BA456" w14:textId="77777777" w:rsidR="003A0C7D" w:rsidRPr="00E13FD8" w:rsidRDefault="00687FB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3A0C7D" w:rsidRPr="00E13FD8">
        <w:rPr>
          <w:rFonts w:ascii="Arial" w:hAnsi="Arial"/>
          <w:sz w:val="24"/>
        </w:rPr>
        <w:t xml:space="preserve"> 10529-</w:t>
      </w:r>
      <w:r w:rsidR="004351C6">
        <w:rPr>
          <w:rFonts w:ascii="Arial" w:hAnsi="Arial"/>
          <w:sz w:val="24"/>
        </w:rPr>
        <w:t>22</w:t>
      </w:r>
    </w:p>
    <w:p w14:paraId="3F4BA457" w14:textId="0ADF61FA" w:rsidR="00A46FA6" w:rsidRPr="00E13FD8" w:rsidRDefault="00365095" w:rsidP="006E1916">
      <w:pPr>
        <w:pStyle w:val="PargrafodaLista"/>
        <w:numPr>
          <w:ilvl w:val="0"/>
          <w:numId w:val="120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DESBLOQUEAR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BAU/</w:t>
      </w:r>
      <w:r w:rsidR="00833AC8" w:rsidRPr="00E13FD8">
        <w:rPr>
          <w:rFonts w:ascii="Arial" w:hAnsi="Arial"/>
          <w:sz w:val="24"/>
        </w:rPr>
        <w:t>CAV</w:t>
      </w:r>
    </w:p>
    <w:p w14:paraId="3F4BA458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59" w14:textId="77777777" w:rsidR="00A46FA6" w:rsidRDefault="00A46FA6">
      <w:pPr>
        <w:rPr>
          <w:rFonts w:ascii="Arial" w:hAnsi="Arial"/>
          <w:sz w:val="24"/>
        </w:rPr>
      </w:pPr>
    </w:p>
    <w:p w14:paraId="3F4BA45A" w14:textId="77777777" w:rsidR="00A46FA6" w:rsidRDefault="00A46FA6">
      <w:pPr>
        <w:rPr>
          <w:rFonts w:ascii="Arial" w:hAnsi="Arial"/>
          <w:b/>
          <w:sz w:val="24"/>
        </w:rPr>
      </w:pPr>
    </w:p>
    <w:p w14:paraId="3F4BA45B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292"/>
          <w:headerReference w:type="default" r:id="rId293"/>
          <w:headerReference w:type="first" r:id="rId294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45C" w14:textId="77777777" w:rsidR="00A46FA6" w:rsidRDefault="002B6E91" w:rsidP="00A85CD8">
      <w:pPr>
        <w:pStyle w:val="Ttulo2"/>
        <w:ind w:firstLine="360"/>
      </w:pPr>
      <w:bookmarkStart w:id="234" w:name="_Toc513533851"/>
      <w:bookmarkStart w:id="235" w:name="_Toc136595583"/>
      <w:r>
        <w:lastRenderedPageBreak/>
        <w:t>5</w:t>
      </w:r>
      <w:r w:rsidR="00A46FA6">
        <w:t>.</w:t>
      </w:r>
      <w:r w:rsidR="00326D31">
        <w:t>4</w:t>
      </w:r>
      <w:r w:rsidR="00EB031E">
        <w:t>0</w:t>
      </w:r>
      <w:r w:rsidR="00FC0001">
        <w:t>.</w:t>
      </w:r>
      <w:r w:rsidR="00A46FA6">
        <w:tab/>
      </w:r>
      <w:r w:rsidR="002154FE">
        <w:rPr>
          <w:rFonts w:cs="Arial"/>
          <w:szCs w:val="24"/>
        </w:rPr>
        <w:t>DISJUNTOR</w:t>
      </w:r>
      <w:r w:rsidR="005C14FE" w:rsidRPr="002341DA">
        <w:rPr>
          <w:rFonts w:cs="Arial"/>
          <w:szCs w:val="24"/>
        </w:rPr>
        <w:t xml:space="preserve"> </w:t>
      </w:r>
      <w:r w:rsidR="005C14FE">
        <w:rPr>
          <w:rFonts w:cs="Arial"/>
          <w:szCs w:val="24"/>
        </w:rPr>
        <w:t xml:space="preserve">10552-6 SUBSTITUÍDO PELO 10524-1 </w:t>
      </w:r>
      <w:r w:rsidR="005C14FE">
        <w:t xml:space="preserve">– </w:t>
      </w:r>
      <w:r w:rsidR="0084207F">
        <w:t>4</w:t>
      </w:r>
      <w:r w:rsidR="009F58EC">
        <w:t>0</w:t>
      </w:r>
      <w:r w:rsidR="005C14FE">
        <w:rPr>
          <w:vertAlign w:val="superscript"/>
        </w:rPr>
        <w:t xml:space="preserve">a </w:t>
      </w:r>
      <w:r w:rsidR="005C14FE">
        <w:t>MODALIDADE</w:t>
      </w:r>
      <w:bookmarkEnd w:id="234"/>
      <w:bookmarkEnd w:id="235"/>
    </w:p>
    <w:p w14:paraId="3F4BA45D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45E" w14:textId="77777777" w:rsidR="00A46FA6" w:rsidRDefault="00A46FA6">
      <w:pPr>
        <w:rPr>
          <w:rFonts w:ascii="Arial" w:hAnsi="Arial"/>
          <w:b/>
          <w:sz w:val="24"/>
        </w:rPr>
      </w:pPr>
    </w:p>
    <w:p w14:paraId="3F4BA45F" w14:textId="77777777" w:rsidR="00A46FA6" w:rsidRDefault="00A46FA6" w:rsidP="001A392E">
      <w:pPr>
        <w:jc w:val="center"/>
        <w:rPr>
          <w:rFonts w:ascii="Arial" w:hAnsi="Arial"/>
          <w:b/>
          <w:noProof/>
          <w:sz w:val="24"/>
        </w:rPr>
      </w:pPr>
    </w:p>
    <w:p w14:paraId="3F4BA460" w14:textId="77777777" w:rsidR="001A392E" w:rsidRDefault="00C22B66" w:rsidP="001A392E">
      <w:pPr>
        <w:jc w:val="center"/>
        <w:rPr>
          <w:rFonts w:ascii="Arial" w:hAnsi="Arial"/>
          <w:b/>
          <w:sz w:val="24"/>
        </w:rPr>
        <w:sectPr w:rsidR="001A392E" w:rsidSect="00C302FD">
          <w:headerReference w:type="even" r:id="rId295"/>
          <w:headerReference w:type="default" r:id="rId296"/>
          <w:headerReference w:type="first" r:id="rId297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C1" wp14:editId="3F4BA6C2">
            <wp:extent cx="9361170" cy="4474210"/>
            <wp:effectExtent l="0" t="0" r="0" b="2540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 mod 52-6 subst pelo 24-1.bmp"/>
                    <pic:cNvPicPr/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461" w14:textId="77777777" w:rsidR="00A46FA6" w:rsidRDefault="002B6E91" w:rsidP="00A85CD8">
      <w:pPr>
        <w:pStyle w:val="Ttulo2"/>
        <w:ind w:firstLine="720"/>
        <w:rPr>
          <w:rFonts w:cs="Arial"/>
          <w:szCs w:val="24"/>
        </w:rPr>
      </w:pPr>
      <w:bookmarkStart w:id="236" w:name="_Toc513533852"/>
      <w:bookmarkStart w:id="237" w:name="_Toc513555680"/>
      <w:bookmarkStart w:id="238" w:name="_Toc136595584"/>
      <w:r>
        <w:lastRenderedPageBreak/>
        <w:t>5</w:t>
      </w:r>
      <w:r w:rsidR="00A46FA6">
        <w:t>.</w:t>
      </w:r>
      <w:r w:rsidR="00326D31">
        <w:t>4</w:t>
      </w:r>
      <w:r w:rsidR="00EB031E">
        <w:t>0</w:t>
      </w:r>
      <w:r w:rsidR="00FC0001">
        <w:t xml:space="preserve">.1. </w:t>
      </w:r>
      <w:r w:rsidR="00A46FA6">
        <w:t xml:space="preserve">DISJUNTOR 10552-6 SUBSTITUÍDO </w:t>
      </w:r>
      <w:bookmarkEnd w:id="236"/>
      <w:bookmarkEnd w:id="237"/>
      <w:r w:rsidR="00241AF0">
        <w:rPr>
          <w:rFonts w:cs="Arial"/>
          <w:szCs w:val="24"/>
        </w:rPr>
        <w:t>PELO 10524-1</w:t>
      </w:r>
      <w:bookmarkEnd w:id="238"/>
    </w:p>
    <w:p w14:paraId="3F4BA462" w14:textId="77777777" w:rsidR="00241AF0" w:rsidRPr="00241AF0" w:rsidRDefault="00241AF0" w:rsidP="00241AF0"/>
    <w:p w14:paraId="3F4BA463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64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65" w14:textId="77777777" w:rsidR="00A46FA6" w:rsidRDefault="0084207F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4</w:t>
      </w:r>
      <w:r w:rsidR="009F58EC">
        <w:rPr>
          <w:rFonts w:ascii="Arial" w:hAnsi="Arial"/>
          <w:sz w:val="24"/>
        </w:rPr>
        <w:t>0</w:t>
      </w:r>
      <w:r w:rsidR="00A46FA6">
        <w:rPr>
          <w:rFonts w:ascii="Arial" w:hAnsi="Arial"/>
          <w:sz w:val="24"/>
          <w:vertAlign w:val="superscript"/>
        </w:rPr>
        <w:t>a</w:t>
      </w:r>
      <w:r w:rsidR="00933C10">
        <w:rPr>
          <w:rFonts w:ascii="Arial" w:hAnsi="Arial"/>
          <w:sz w:val="24"/>
          <w:vertAlign w:val="superscript"/>
        </w:rPr>
        <w:t xml:space="preserve"> </w:t>
      </w:r>
      <w:r w:rsidR="00A46FA6">
        <w:rPr>
          <w:rFonts w:ascii="Arial" w:hAnsi="Arial"/>
          <w:sz w:val="24"/>
        </w:rPr>
        <w:t>MODALIDADE ALTERNATIVA</w:t>
      </w:r>
    </w:p>
    <w:p w14:paraId="3F4BA466" w14:textId="77777777" w:rsidR="00A46FA6" w:rsidRDefault="00A46FA6">
      <w:pPr>
        <w:rPr>
          <w:rFonts w:ascii="Arial" w:hAnsi="Arial"/>
          <w:sz w:val="24"/>
        </w:rPr>
      </w:pPr>
    </w:p>
    <w:p w14:paraId="3F4BA467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68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469" w14:textId="77777777" w:rsidR="00A46FA6" w:rsidRDefault="00A46FA6">
      <w:pPr>
        <w:rPr>
          <w:rFonts w:ascii="Arial" w:hAnsi="Arial"/>
          <w:sz w:val="24"/>
        </w:rPr>
      </w:pPr>
    </w:p>
    <w:p w14:paraId="3F4BA46A" w14:textId="77777777" w:rsidR="00AA0762" w:rsidRPr="00E13FD8" w:rsidRDefault="00687FB5" w:rsidP="00AA0762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AA0762" w:rsidRPr="00E13FD8">
        <w:rPr>
          <w:rFonts w:ascii="Arial" w:hAnsi="Arial"/>
          <w:sz w:val="24"/>
        </w:rPr>
        <w:t xml:space="preserve"> 10529-</w:t>
      </w:r>
      <w:r w:rsidR="00C339F3">
        <w:rPr>
          <w:rFonts w:ascii="Arial" w:hAnsi="Arial"/>
          <w:sz w:val="24"/>
        </w:rPr>
        <w:t>22</w:t>
      </w:r>
    </w:p>
    <w:p w14:paraId="3F4BA46B" w14:textId="77777777" w:rsidR="00AA0762" w:rsidRPr="00E13FD8" w:rsidRDefault="00687FB5" w:rsidP="00AA0762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AA0762" w:rsidRPr="00E13FD8">
        <w:rPr>
          <w:rFonts w:ascii="Arial" w:hAnsi="Arial"/>
          <w:sz w:val="24"/>
        </w:rPr>
        <w:t xml:space="preserve"> 10529-</w:t>
      </w:r>
      <w:r w:rsidR="00C339F3">
        <w:rPr>
          <w:rFonts w:ascii="Arial" w:hAnsi="Arial"/>
          <w:sz w:val="24"/>
        </w:rPr>
        <w:t>20</w:t>
      </w:r>
    </w:p>
    <w:p w14:paraId="3F4BA46C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C339F3">
        <w:rPr>
          <w:rFonts w:ascii="Arial" w:hAnsi="Arial"/>
          <w:sz w:val="24"/>
        </w:rPr>
        <w:t>258</w:t>
      </w:r>
    </w:p>
    <w:p w14:paraId="3F4BA46D" w14:textId="77777777" w:rsidR="00A46FA6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C339F3">
        <w:rPr>
          <w:rFonts w:ascii="Arial" w:hAnsi="Arial"/>
          <w:sz w:val="24"/>
        </w:rPr>
        <w:t>256</w:t>
      </w:r>
    </w:p>
    <w:p w14:paraId="3F4BA46E" w14:textId="77777777" w:rsidR="00C339F3" w:rsidRPr="00E13FD8" w:rsidRDefault="00687FB5" w:rsidP="00C339F3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339F3" w:rsidRPr="00E13FD8">
        <w:rPr>
          <w:rFonts w:ascii="Arial" w:hAnsi="Arial"/>
          <w:sz w:val="24"/>
        </w:rPr>
        <w:t xml:space="preserve"> 10529-</w:t>
      </w:r>
      <w:r w:rsidR="00C339F3">
        <w:rPr>
          <w:rFonts w:ascii="Arial" w:hAnsi="Arial"/>
          <w:sz w:val="24"/>
        </w:rPr>
        <w:t>328</w:t>
      </w:r>
    </w:p>
    <w:p w14:paraId="3F4BA46F" w14:textId="77777777" w:rsidR="00C339F3" w:rsidRPr="00C339F3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339F3" w:rsidRPr="00C339F3">
        <w:rPr>
          <w:rFonts w:ascii="Arial" w:hAnsi="Arial"/>
          <w:sz w:val="24"/>
        </w:rPr>
        <w:t xml:space="preserve"> 10529-</w:t>
      </w:r>
      <w:r w:rsidR="00C339F3">
        <w:rPr>
          <w:rFonts w:ascii="Arial" w:hAnsi="Arial"/>
          <w:sz w:val="24"/>
        </w:rPr>
        <w:t>330</w:t>
      </w:r>
    </w:p>
    <w:p w14:paraId="3F4BA470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471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472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473" w14:textId="77777777" w:rsidR="00A46FA6" w:rsidRPr="00C339F3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C339F3">
        <w:rPr>
          <w:rFonts w:ascii="Arial" w:hAnsi="Arial"/>
          <w:sz w:val="24"/>
        </w:rPr>
        <w:t xml:space="preserve"> 10529</w:t>
      </w:r>
      <w:r w:rsidR="00A46FA6" w:rsidRPr="00C339F3">
        <w:rPr>
          <w:rFonts w:ascii="Arial" w:hAnsi="Arial"/>
          <w:sz w:val="24"/>
        </w:rPr>
        <w:t>-36</w:t>
      </w:r>
    </w:p>
    <w:p w14:paraId="3F4BA474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475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5132F0" w:rsidRPr="00E13FD8">
        <w:rPr>
          <w:rFonts w:ascii="Arial" w:hAnsi="Arial"/>
          <w:sz w:val="24"/>
        </w:rPr>
        <w:t>-</w:t>
      </w:r>
      <w:r w:rsidR="00F52F34">
        <w:rPr>
          <w:rFonts w:ascii="Arial" w:hAnsi="Arial"/>
          <w:sz w:val="24"/>
        </w:rPr>
        <w:t xml:space="preserve">88, </w:t>
      </w:r>
      <w:r w:rsidR="005132F0" w:rsidRPr="00E13FD8">
        <w:rPr>
          <w:rFonts w:ascii="Arial" w:hAnsi="Arial"/>
          <w:sz w:val="24"/>
        </w:rPr>
        <w:t>84 e 80</w:t>
      </w:r>
    </w:p>
    <w:p w14:paraId="3F4BA476" w14:textId="77777777" w:rsidR="005132F0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5132F0" w:rsidRPr="00E13FD8">
        <w:rPr>
          <w:rFonts w:ascii="Arial" w:hAnsi="Arial"/>
          <w:sz w:val="24"/>
        </w:rPr>
        <w:t>-84</w:t>
      </w:r>
    </w:p>
    <w:p w14:paraId="3F4BA477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478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-60</w:t>
      </w:r>
    </w:p>
    <w:p w14:paraId="3F4BA479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-58</w:t>
      </w:r>
    </w:p>
    <w:p w14:paraId="3F4BA47A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AA0762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AA0762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TR-2 para o 10524-1</w:t>
      </w:r>
    </w:p>
    <w:p w14:paraId="3F4BA47B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-64</w:t>
      </w:r>
    </w:p>
    <w:p w14:paraId="3F4BA47C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52-6</w:t>
      </w:r>
    </w:p>
    <w:p w14:paraId="3F4BA47D" w14:textId="77777777" w:rsidR="00A46FA6" w:rsidRPr="00E13FD8" w:rsidRDefault="00687FB5" w:rsidP="00F542BF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-62 e 60</w:t>
      </w:r>
    </w:p>
    <w:p w14:paraId="3F4BA47E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7F" w14:textId="77777777" w:rsidR="00A46FA6" w:rsidRDefault="00A46FA6">
      <w:pPr>
        <w:pStyle w:val="Corpodetexto2"/>
        <w:spacing w:before="60" w:after="60"/>
        <w:ind w:left="709" w:hanging="709"/>
        <w:rPr>
          <w:b/>
          <w:i/>
        </w:rPr>
      </w:pPr>
      <w:r>
        <w:rPr>
          <w:b/>
          <w:i/>
        </w:rPr>
        <w:t>O</w:t>
      </w:r>
      <w:r w:rsidR="00B051EB">
        <w:rPr>
          <w:b/>
          <w:i/>
        </w:rPr>
        <w:t>bs</w:t>
      </w:r>
      <w:r>
        <w:rPr>
          <w:b/>
          <w:i/>
        </w:rPr>
        <w:t>.:</w:t>
      </w:r>
      <w:r>
        <w:rPr>
          <w:b/>
          <w:i/>
        </w:rPr>
        <w:tab/>
      </w:r>
      <w:r w:rsidR="00D64809" w:rsidRPr="00D64809">
        <w:rPr>
          <w:b/>
          <w:i/>
          <w:sz w:val="22"/>
          <w:szCs w:val="22"/>
        </w:rPr>
        <w:t>DEVERÁ SER ACOMPANHADO O CARREGAMENTO NO TV-1 DO 10524-3 DA SE BAURU</w:t>
      </w:r>
      <w:r>
        <w:rPr>
          <w:b/>
          <w:i/>
        </w:rPr>
        <w:t>.</w:t>
      </w:r>
    </w:p>
    <w:p w14:paraId="3F4BA480" w14:textId="77777777" w:rsidR="002154FE" w:rsidRDefault="00A46FA6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481" w14:textId="77777777" w:rsidR="00A46FA6" w:rsidRDefault="00A46FA6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482" w14:textId="77777777" w:rsidR="00A46FA6" w:rsidRDefault="00A46FA6">
      <w:pPr>
        <w:rPr>
          <w:rFonts w:ascii="Arial" w:hAnsi="Arial"/>
          <w:sz w:val="24"/>
        </w:rPr>
      </w:pPr>
    </w:p>
    <w:p w14:paraId="3F4BA483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-60 e 62</w:t>
      </w:r>
    </w:p>
    <w:p w14:paraId="3F4BA484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52-6</w:t>
      </w:r>
    </w:p>
    <w:p w14:paraId="3F4BA485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-64</w:t>
      </w:r>
    </w:p>
    <w:p w14:paraId="3F4BA486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BB1166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BB1166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TR-2 para o 10552-6</w:t>
      </w:r>
    </w:p>
    <w:p w14:paraId="3F4BA487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-58</w:t>
      </w:r>
    </w:p>
    <w:p w14:paraId="3F4BA488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-60</w:t>
      </w:r>
    </w:p>
    <w:p w14:paraId="3F4BA489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48A" w14:textId="77777777" w:rsidR="005132F0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5132F0" w:rsidRPr="00E13FD8">
        <w:rPr>
          <w:rFonts w:ascii="Arial" w:hAnsi="Arial"/>
          <w:sz w:val="24"/>
        </w:rPr>
        <w:t>- 84</w:t>
      </w:r>
    </w:p>
    <w:p w14:paraId="3F4BA48B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-80</w:t>
      </w:r>
      <w:r w:rsidR="00F52F34">
        <w:rPr>
          <w:rFonts w:ascii="Arial" w:hAnsi="Arial"/>
          <w:sz w:val="24"/>
        </w:rPr>
        <w:t xml:space="preserve">, </w:t>
      </w:r>
      <w:r w:rsidR="005132F0" w:rsidRPr="00E13FD8">
        <w:rPr>
          <w:rFonts w:ascii="Arial" w:hAnsi="Arial"/>
          <w:sz w:val="24"/>
        </w:rPr>
        <w:t>84</w:t>
      </w:r>
      <w:r w:rsidR="00F52F34">
        <w:rPr>
          <w:rFonts w:ascii="Arial" w:hAnsi="Arial"/>
          <w:sz w:val="24"/>
        </w:rPr>
        <w:t xml:space="preserve"> e 88</w:t>
      </w:r>
    </w:p>
    <w:p w14:paraId="3F4BA48C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1</w:t>
      </w:r>
    </w:p>
    <w:p w14:paraId="3F4BA48D" w14:textId="77777777" w:rsidR="00A46FA6" w:rsidRPr="00592BA3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592BA3">
        <w:rPr>
          <w:rFonts w:ascii="Arial" w:hAnsi="Arial"/>
          <w:sz w:val="24"/>
        </w:rPr>
        <w:t xml:space="preserve"> 10529</w:t>
      </w:r>
      <w:r w:rsidR="005132F0" w:rsidRPr="00592BA3">
        <w:rPr>
          <w:rFonts w:ascii="Arial" w:hAnsi="Arial"/>
          <w:sz w:val="24"/>
        </w:rPr>
        <w:t>-</w:t>
      </w:r>
      <w:r w:rsidR="00A46FA6" w:rsidRPr="00592BA3">
        <w:rPr>
          <w:rFonts w:ascii="Arial" w:hAnsi="Arial"/>
          <w:sz w:val="24"/>
        </w:rPr>
        <w:t>36</w:t>
      </w:r>
    </w:p>
    <w:p w14:paraId="3F4BA48E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051EB" w:rsidRPr="00E13FD8">
        <w:rPr>
          <w:rFonts w:ascii="Arial" w:hAnsi="Arial"/>
          <w:sz w:val="24"/>
        </w:rPr>
        <w:t>-34</w:t>
      </w:r>
    </w:p>
    <w:p w14:paraId="3F4BA48F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5132F0" w:rsidRPr="00E13FD8">
        <w:rPr>
          <w:rFonts w:ascii="Arial" w:hAnsi="Arial"/>
          <w:sz w:val="24"/>
        </w:rPr>
        <w:t>-298</w:t>
      </w:r>
    </w:p>
    <w:p w14:paraId="3F4BA490" w14:textId="77777777" w:rsidR="00A46FA6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491" w14:textId="77777777" w:rsidR="00592BA3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592BA3" w:rsidRPr="00E13FD8">
        <w:rPr>
          <w:rFonts w:ascii="Arial" w:hAnsi="Arial"/>
          <w:sz w:val="24"/>
        </w:rPr>
        <w:t xml:space="preserve"> 10529-</w:t>
      </w:r>
      <w:r w:rsidR="00592BA3">
        <w:rPr>
          <w:rFonts w:ascii="Arial" w:hAnsi="Arial"/>
          <w:sz w:val="24"/>
        </w:rPr>
        <w:t>330</w:t>
      </w:r>
    </w:p>
    <w:p w14:paraId="3F4BA492" w14:textId="77777777" w:rsidR="00592BA3" w:rsidRPr="00592BA3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592BA3" w:rsidRPr="00592BA3">
        <w:rPr>
          <w:rFonts w:ascii="Arial" w:hAnsi="Arial"/>
          <w:sz w:val="24"/>
        </w:rPr>
        <w:t xml:space="preserve"> 10529-</w:t>
      </w:r>
      <w:r w:rsidR="00592BA3">
        <w:rPr>
          <w:rFonts w:ascii="Arial" w:hAnsi="Arial"/>
          <w:sz w:val="24"/>
        </w:rPr>
        <w:t>328</w:t>
      </w:r>
    </w:p>
    <w:p w14:paraId="3F4BA493" w14:textId="77777777" w:rsidR="00A46FA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592BA3">
        <w:rPr>
          <w:rFonts w:ascii="Arial" w:hAnsi="Arial"/>
          <w:sz w:val="24"/>
        </w:rPr>
        <w:t>256</w:t>
      </w:r>
    </w:p>
    <w:p w14:paraId="3F4BA494" w14:textId="77777777" w:rsidR="00BB1166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B1166" w:rsidRPr="00E13FD8">
        <w:rPr>
          <w:rFonts w:ascii="Arial" w:hAnsi="Arial"/>
          <w:sz w:val="24"/>
        </w:rPr>
        <w:t xml:space="preserve"> 10529-</w:t>
      </w:r>
      <w:r w:rsidR="00592BA3">
        <w:rPr>
          <w:rFonts w:ascii="Arial" w:hAnsi="Arial"/>
          <w:sz w:val="24"/>
        </w:rPr>
        <w:t>258</w:t>
      </w:r>
    </w:p>
    <w:p w14:paraId="3F4BA495" w14:textId="77777777" w:rsidR="00AA0762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AA0762" w:rsidRPr="00E13FD8">
        <w:rPr>
          <w:rFonts w:ascii="Arial" w:hAnsi="Arial"/>
          <w:sz w:val="24"/>
        </w:rPr>
        <w:t xml:space="preserve"> 10529-</w:t>
      </w:r>
      <w:r w:rsidR="00592BA3">
        <w:rPr>
          <w:rFonts w:ascii="Arial" w:hAnsi="Arial"/>
          <w:sz w:val="24"/>
        </w:rPr>
        <w:t>20</w:t>
      </w:r>
    </w:p>
    <w:p w14:paraId="3F4BA496" w14:textId="77777777" w:rsidR="00AA0762" w:rsidRPr="00E13FD8" w:rsidRDefault="00687FB5" w:rsidP="00EE36F6">
      <w:pPr>
        <w:pStyle w:val="PargrafodaLista"/>
        <w:numPr>
          <w:ilvl w:val="0"/>
          <w:numId w:val="10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AA0762" w:rsidRPr="00E13FD8">
        <w:rPr>
          <w:rFonts w:ascii="Arial" w:hAnsi="Arial"/>
          <w:sz w:val="24"/>
        </w:rPr>
        <w:t xml:space="preserve"> 10529-</w:t>
      </w:r>
      <w:r w:rsidR="00592BA3">
        <w:rPr>
          <w:rFonts w:ascii="Arial" w:hAnsi="Arial"/>
          <w:sz w:val="24"/>
        </w:rPr>
        <w:t>22</w:t>
      </w:r>
    </w:p>
    <w:p w14:paraId="3F4BA497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98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99" w14:textId="77777777" w:rsidR="00A46FA6" w:rsidRDefault="00A46FA6">
      <w:pPr>
        <w:rPr>
          <w:rFonts w:ascii="Arial" w:hAnsi="Arial"/>
          <w:b/>
          <w:sz w:val="24"/>
        </w:rPr>
      </w:pPr>
    </w:p>
    <w:p w14:paraId="3F4BA49A" w14:textId="77777777" w:rsidR="00A46FA6" w:rsidRDefault="00A46FA6">
      <w:pPr>
        <w:ind w:left="426"/>
        <w:jc w:val="both"/>
        <w:rPr>
          <w:rFonts w:ascii="Arial" w:hAnsi="Arial"/>
          <w:sz w:val="24"/>
        </w:rPr>
        <w:sectPr w:rsidR="00A46FA6" w:rsidSect="00C302FD">
          <w:headerReference w:type="even" r:id="rId299"/>
          <w:headerReference w:type="default" r:id="rId300"/>
          <w:headerReference w:type="first" r:id="rId301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49B" w14:textId="77777777" w:rsidR="00A46FA6" w:rsidRDefault="002B6E91" w:rsidP="00A85CD8">
      <w:pPr>
        <w:pStyle w:val="Ttulo2"/>
        <w:ind w:firstLine="360"/>
      </w:pPr>
      <w:bookmarkStart w:id="239" w:name="_Toc513533853"/>
      <w:bookmarkStart w:id="240" w:name="_Toc136595585"/>
      <w:r>
        <w:lastRenderedPageBreak/>
        <w:t>5</w:t>
      </w:r>
      <w:r w:rsidR="00A46FA6">
        <w:t>.</w:t>
      </w:r>
      <w:r w:rsidR="00326D31">
        <w:t>4</w:t>
      </w:r>
      <w:r w:rsidR="00EB031E">
        <w:t>1</w:t>
      </w:r>
      <w:r w:rsidR="00FC0001">
        <w:t>.</w:t>
      </w:r>
      <w:r w:rsidR="00A46FA6">
        <w:tab/>
      </w:r>
      <w:r w:rsidR="002034B6">
        <w:rPr>
          <w:rFonts w:cs="Arial"/>
          <w:szCs w:val="24"/>
        </w:rPr>
        <w:t>DISJUNTOR 10552-</w:t>
      </w:r>
      <w:r w:rsidR="005C14FE">
        <w:rPr>
          <w:rFonts w:cs="Arial"/>
          <w:szCs w:val="24"/>
        </w:rPr>
        <w:t xml:space="preserve">20 SUBSTITUÍDO PELO 10524-3 </w:t>
      </w:r>
      <w:r w:rsidR="005C14FE">
        <w:t xml:space="preserve">– </w:t>
      </w:r>
      <w:r w:rsidR="0084207F">
        <w:t>4</w:t>
      </w:r>
      <w:r w:rsidR="009F58EC">
        <w:t>1</w:t>
      </w:r>
      <w:r w:rsidR="005C14FE">
        <w:rPr>
          <w:vertAlign w:val="superscript"/>
        </w:rPr>
        <w:t xml:space="preserve">a </w:t>
      </w:r>
      <w:r w:rsidR="005C14FE">
        <w:t>MODALIDADE</w:t>
      </w:r>
      <w:bookmarkEnd w:id="239"/>
      <w:bookmarkEnd w:id="240"/>
    </w:p>
    <w:p w14:paraId="3F4BA49C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49D" w14:textId="77777777" w:rsidR="00A46FA6" w:rsidRDefault="00A46FA6">
      <w:pPr>
        <w:rPr>
          <w:rFonts w:ascii="Arial" w:hAnsi="Arial"/>
          <w:b/>
          <w:sz w:val="24"/>
        </w:rPr>
      </w:pPr>
    </w:p>
    <w:p w14:paraId="3F4BA49E" w14:textId="77777777" w:rsidR="00A46FA6" w:rsidRDefault="00C22B66" w:rsidP="001A392E">
      <w:pPr>
        <w:jc w:val="center"/>
        <w:rPr>
          <w:rFonts w:ascii="Arial" w:hAnsi="Arial"/>
          <w:b/>
          <w:sz w:val="24"/>
        </w:rPr>
        <w:sectPr w:rsidR="00A46FA6" w:rsidSect="00C302FD">
          <w:headerReference w:type="even" r:id="rId302"/>
          <w:headerReference w:type="default" r:id="rId303"/>
          <w:headerReference w:type="first" r:id="rId304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C3" wp14:editId="3F4BA6C4">
            <wp:extent cx="9361170" cy="4449445"/>
            <wp:effectExtent l="0" t="0" r="0" b="8255"/>
            <wp:docPr id="281" name="Imagem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 mod 52-20 subst pelo 24-3.bmp"/>
                    <pic:cNvPicPr/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92E">
        <w:rPr>
          <w:rFonts w:ascii="Arial" w:hAnsi="Arial"/>
          <w:b/>
          <w:noProof/>
          <w:sz w:val="24"/>
        </w:rPr>
        <w:br/>
      </w:r>
    </w:p>
    <w:p w14:paraId="3F4BA49F" w14:textId="77777777" w:rsidR="00A46FA6" w:rsidRDefault="002B6E91" w:rsidP="00A85CD8">
      <w:pPr>
        <w:pStyle w:val="Ttulo2"/>
        <w:ind w:firstLine="720"/>
      </w:pPr>
      <w:bookmarkStart w:id="241" w:name="_Toc513533854"/>
      <w:bookmarkStart w:id="242" w:name="_Toc513555682"/>
      <w:bookmarkStart w:id="243" w:name="_Toc136595586"/>
      <w:r>
        <w:lastRenderedPageBreak/>
        <w:t>5</w:t>
      </w:r>
      <w:r w:rsidR="00A46FA6">
        <w:t>.</w:t>
      </w:r>
      <w:r w:rsidR="00326D31">
        <w:t>4</w:t>
      </w:r>
      <w:r w:rsidR="00EB031E">
        <w:t>1</w:t>
      </w:r>
      <w:r w:rsidR="00FC0001">
        <w:t xml:space="preserve">.1. </w:t>
      </w:r>
      <w:r w:rsidR="00A46FA6">
        <w:t xml:space="preserve">DISJUNTOR 10552-20 SUBSTITUÍDO </w:t>
      </w:r>
      <w:bookmarkEnd w:id="241"/>
      <w:bookmarkEnd w:id="242"/>
      <w:r w:rsidR="007F4BCC">
        <w:rPr>
          <w:rFonts w:cs="Arial"/>
          <w:szCs w:val="24"/>
        </w:rPr>
        <w:t>PELO 10524-3</w:t>
      </w:r>
      <w:bookmarkEnd w:id="243"/>
    </w:p>
    <w:p w14:paraId="3F4BA4A0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A1" w14:textId="77777777" w:rsidR="00A46FA6" w:rsidRDefault="00A46FA6">
      <w:pPr>
        <w:rPr>
          <w:rFonts w:ascii="Arial" w:hAnsi="Arial"/>
          <w:sz w:val="24"/>
        </w:rPr>
      </w:pPr>
    </w:p>
    <w:p w14:paraId="3F4BA4A2" w14:textId="77777777" w:rsidR="00A46FA6" w:rsidRDefault="0084207F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4</w:t>
      </w:r>
      <w:r w:rsidR="009F58EC">
        <w:rPr>
          <w:rFonts w:ascii="Arial" w:hAnsi="Arial"/>
          <w:sz w:val="24"/>
        </w:rPr>
        <w:t>1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MODALIDADE ALTERNATIVA</w:t>
      </w:r>
    </w:p>
    <w:p w14:paraId="3F4BA4A3" w14:textId="77777777" w:rsidR="00A46FA6" w:rsidRDefault="00A46FA6">
      <w:pPr>
        <w:rPr>
          <w:rFonts w:ascii="Arial" w:hAnsi="Arial"/>
          <w:sz w:val="24"/>
        </w:rPr>
      </w:pPr>
    </w:p>
    <w:p w14:paraId="3F4BA4A4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A5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4A6" w14:textId="77777777" w:rsidR="00A46FA6" w:rsidRDefault="00A46FA6">
      <w:pPr>
        <w:rPr>
          <w:rFonts w:ascii="Arial" w:hAnsi="Arial"/>
          <w:sz w:val="24"/>
        </w:rPr>
      </w:pPr>
    </w:p>
    <w:p w14:paraId="3F4BA4A7" w14:textId="21DBA3DE" w:rsidR="00A46FA6" w:rsidRPr="00E13FD8" w:rsidRDefault="0036509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BAU/</w:t>
      </w:r>
      <w:r w:rsidR="006C728F">
        <w:rPr>
          <w:rFonts w:ascii="Arial" w:hAnsi="Arial"/>
          <w:sz w:val="24"/>
        </w:rPr>
        <w:t>OES</w:t>
      </w:r>
    </w:p>
    <w:p w14:paraId="3F4BA4A8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F0F99">
        <w:rPr>
          <w:rFonts w:ascii="Arial" w:hAnsi="Arial"/>
          <w:sz w:val="24"/>
        </w:rPr>
        <w:t>212</w:t>
      </w:r>
    </w:p>
    <w:p w14:paraId="3F4BA4A9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F0F99">
        <w:rPr>
          <w:rFonts w:ascii="Arial" w:hAnsi="Arial"/>
          <w:sz w:val="24"/>
        </w:rPr>
        <w:t>210</w:t>
      </w:r>
    </w:p>
    <w:p w14:paraId="3F4BA4AA" w14:textId="77777777" w:rsidR="00F12D75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12D75" w:rsidRPr="00E13FD8">
        <w:rPr>
          <w:rFonts w:ascii="Arial" w:hAnsi="Arial"/>
          <w:sz w:val="24"/>
        </w:rPr>
        <w:t xml:space="preserve"> 10529-</w:t>
      </w:r>
      <w:r w:rsidR="001F0F99">
        <w:rPr>
          <w:rFonts w:ascii="Arial" w:hAnsi="Arial"/>
          <w:sz w:val="24"/>
        </w:rPr>
        <w:t>190</w:t>
      </w:r>
    </w:p>
    <w:p w14:paraId="3F4BA4AB" w14:textId="77777777" w:rsidR="00F12D75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12D75" w:rsidRPr="00E13FD8">
        <w:rPr>
          <w:rFonts w:ascii="Arial" w:hAnsi="Arial"/>
          <w:sz w:val="24"/>
        </w:rPr>
        <w:t xml:space="preserve"> 10529-</w:t>
      </w:r>
      <w:r w:rsidR="001F0F99">
        <w:rPr>
          <w:rFonts w:ascii="Arial" w:hAnsi="Arial"/>
          <w:sz w:val="24"/>
        </w:rPr>
        <w:t>188</w:t>
      </w:r>
    </w:p>
    <w:p w14:paraId="3F4BA4AC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-214</w:t>
      </w:r>
    </w:p>
    <w:p w14:paraId="3F4BA4AD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</w:t>
      </w:r>
    </w:p>
    <w:p w14:paraId="3F4BA4AE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 e 5</w:t>
      </w:r>
    </w:p>
    <w:p w14:paraId="3F4BA4AF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847B9" w:rsidRPr="00E13FD8">
        <w:rPr>
          <w:rFonts w:ascii="Arial" w:hAnsi="Arial"/>
          <w:sz w:val="24"/>
        </w:rPr>
        <w:t>-248 e 244</w:t>
      </w:r>
    </w:p>
    <w:p w14:paraId="3F4BA4B0" w14:textId="77777777" w:rsidR="00B847B9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B847B9" w:rsidRPr="00E13FD8">
        <w:rPr>
          <w:rFonts w:ascii="Arial" w:hAnsi="Arial"/>
          <w:sz w:val="24"/>
        </w:rPr>
        <w:t>-248</w:t>
      </w:r>
    </w:p>
    <w:p w14:paraId="3F4BA4B1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4B2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</w:t>
      </w:r>
    </w:p>
    <w:p w14:paraId="3F4BA4B3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-214</w:t>
      </w:r>
    </w:p>
    <w:p w14:paraId="3F4BA4B4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F12D75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F12D75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6C728F">
        <w:rPr>
          <w:rFonts w:ascii="Arial" w:hAnsi="Arial"/>
          <w:sz w:val="24"/>
        </w:rPr>
        <w:t>OES</w:t>
      </w:r>
      <w:r w:rsidR="00A46FA6" w:rsidRPr="00E13FD8">
        <w:rPr>
          <w:rFonts w:ascii="Arial" w:hAnsi="Arial"/>
          <w:sz w:val="24"/>
        </w:rPr>
        <w:t xml:space="preserve"> para o 10524-3</w:t>
      </w:r>
    </w:p>
    <w:p w14:paraId="3F4BA4B5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-220</w:t>
      </w:r>
    </w:p>
    <w:p w14:paraId="3F4BA4B6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52-20</w:t>
      </w:r>
    </w:p>
    <w:p w14:paraId="3F4BA4B7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-218 e 216</w:t>
      </w:r>
    </w:p>
    <w:p w14:paraId="3F4BA4B8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B9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BA" w14:textId="77777777" w:rsidR="00A46FA6" w:rsidRPr="00EF372F" w:rsidRDefault="00A46FA6">
      <w:pPr>
        <w:pStyle w:val="Corpodetexto2"/>
        <w:spacing w:before="60" w:after="60"/>
        <w:ind w:left="709" w:hanging="709"/>
        <w:rPr>
          <w:b/>
          <w:i/>
          <w:sz w:val="22"/>
          <w:szCs w:val="22"/>
        </w:rPr>
      </w:pPr>
      <w:r>
        <w:rPr>
          <w:b/>
          <w:i/>
        </w:rPr>
        <w:t>O</w:t>
      </w:r>
      <w:r w:rsidR="00B051EB">
        <w:rPr>
          <w:b/>
          <w:i/>
        </w:rPr>
        <w:t>bs</w:t>
      </w:r>
      <w:r>
        <w:rPr>
          <w:b/>
          <w:i/>
        </w:rPr>
        <w:t>.:</w:t>
      </w:r>
      <w:r>
        <w:rPr>
          <w:b/>
          <w:i/>
        </w:rPr>
        <w:tab/>
        <w:t xml:space="preserve"> </w:t>
      </w:r>
      <w:r w:rsidR="00EF372F" w:rsidRPr="00EF372F">
        <w:rPr>
          <w:b/>
          <w:i/>
          <w:sz w:val="22"/>
          <w:szCs w:val="22"/>
        </w:rPr>
        <w:t>DEVERÁ SER ACOMPANHADO O CARREGAMENTO NO TV-1 DO 10524-3 DA SE BAURU</w:t>
      </w:r>
      <w:r w:rsidRPr="00EF372F">
        <w:rPr>
          <w:b/>
          <w:i/>
          <w:sz w:val="22"/>
          <w:szCs w:val="22"/>
        </w:rPr>
        <w:t>.</w:t>
      </w:r>
    </w:p>
    <w:p w14:paraId="3F4BA4BB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BC" w14:textId="77777777" w:rsidR="002034B6" w:rsidRDefault="00A46FA6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4BD" w14:textId="77777777" w:rsidR="00A46FA6" w:rsidRDefault="00A46FA6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4BE" w14:textId="77777777" w:rsidR="00A46FA6" w:rsidRDefault="00A46FA6">
      <w:pPr>
        <w:rPr>
          <w:rFonts w:ascii="Arial" w:hAnsi="Arial"/>
          <w:sz w:val="24"/>
        </w:rPr>
      </w:pPr>
    </w:p>
    <w:p w14:paraId="3F4BA4BF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 e 218</w:t>
      </w:r>
    </w:p>
    <w:p w14:paraId="3F4BA4C0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52-20</w:t>
      </w:r>
    </w:p>
    <w:p w14:paraId="3F4BA4C1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-220</w:t>
      </w:r>
    </w:p>
    <w:p w14:paraId="3F4BA4C2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C15016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C15016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6C728F">
        <w:rPr>
          <w:rFonts w:ascii="Arial" w:hAnsi="Arial"/>
          <w:sz w:val="24"/>
        </w:rPr>
        <w:t>OES</w:t>
      </w:r>
      <w:r w:rsidR="00A46FA6" w:rsidRPr="00E13FD8">
        <w:rPr>
          <w:rFonts w:ascii="Arial" w:hAnsi="Arial"/>
          <w:sz w:val="24"/>
        </w:rPr>
        <w:t xml:space="preserve"> para o 10552-20</w:t>
      </w:r>
    </w:p>
    <w:p w14:paraId="3F4BA4C3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-214</w:t>
      </w:r>
    </w:p>
    <w:p w14:paraId="3F4BA4C4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</w:t>
      </w:r>
    </w:p>
    <w:p w14:paraId="3F4BA4C5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4C6" w14:textId="77777777" w:rsidR="00B847B9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847B9" w:rsidRPr="00E13FD8">
        <w:rPr>
          <w:rFonts w:ascii="Arial" w:hAnsi="Arial"/>
          <w:sz w:val="24"/>
        </w:rPr>
        <w:t>-248</w:t>
      </w:r>
    </w:p>
    <w:p w14:paraId="3F4BA4C7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-244</w:t>
      </w:r>
      <w:r w:rsidR="00B847B9" w:rsidRPr="00E13FD8">
        <w:rPr>
          <w:rFonts w:ascii="Arial" w:hAnsi="Arial"/>
          <w:sz w:val="24"/>
        </w:rPr>
        <w:t xml:space="preserve"> e 248</w:t>
      </w:r>
    </w:p>
    <w:p w14:paraId="3F4BA4C8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3</w:t>
      </w:r>
    </w:p>
    <w:p w14:paraId="3F4BA4C9" w14:textId="77777777" w:rsidR="00C1501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15016" w:rsidRPr="00E13FD8">
        <w:rPr>
          <w:rFonts w:ascii="Arial" w:hAnsi="Arial"/>
          <w:sz w:val="24"/>
        </w:rPr>
        <w:t xml:space="preserve"> 10529-216</w:t>
      </w:r>
    </w:p>
    <w:p w14:paraId="3F4BA4CA" w14:textId="77777777" w:rsidR="00C1501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15016" w:rsidRPr="00E13FD8">
        <w:rPr>
          <w:rFonts w:ascii="Arial" w:hAnsi="Arial"/>
          <w:sz w:val="24"/>
        </w:rPr>
        <w:t xml:space="preserve"> 10529-214</w:t>
      </w:r>
    </w:p>
    <w:p w14:paraId="3F4BA4CB" w14:textId="77777777" w:rsidR="00C1501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15016" w:rsidRPr="00E13FD8">
        <w:rPr>
          <w:rFonts w:ascii="Arial" w:hAnsi="Arial"/>
          <w:sz w:val="24"/>
        </w:rPr>
        <w:t xml:space="preserve"> 10529-</w:t>
      </w:r>
      <w:r w:rsidR="004421C8">
        <w:rPr>
          <w:rFonts w:ascii="Arial" w:hAnsi="Arial"/>
          <w:sz w:val="24"/>
        </w:rPr>
        <w:t>188</w:t>
      </w:r>
    </w:p>
    <w:p w14:paraId="3F4BA4CC" w14:textId="77777777" w:rsidR="00C1501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15016" w:rsidRPr="00E13FD8">
        <w:rPr>
          <w:rFonts w:ascii="Arial" w:hAnsi="Arial"/>
          <w:sz w:val="24"/>
        </w:rPr>
        <w:t xml:space="preserve"> 10529-</w:t>
      </w:r>
      <w:r w:rsidR="004421C8">
        <w:rPr>
          <w:rFonts w:ascii="Arial" w:hAnsi="Arial"/>
          <w:sz w:val="24"/>
        </w:rPr>
        <w:t>190</w:t>
      </w:r>
    </w:p>
    <w:p w14:paraId="3F4BA4CD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4421C8">
        <w:rPr>
          <w:rFonts w:ascii="Arial" w:hAnsi="Arial"/>
          <w:sz w:val="24"/>
        </w:rPr>
        <w:t>210</w:t>
      </w:r>
    </w:p>
    <w:p w14:paraId="3F4BA4CE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4421C8">
        <w:rPr>
          <w:rFonts w:ascii="Arial" w:hAnsi="Arial"/>
          <w:sz w:val="24"/>
        </w:rPr>
        <w:t>212</w:t>
      </w:r>
    </w:p>
    <w:p w14:paraId="3F4BA4CF" w14:textId="77777777" w:rsidR="00A46FA6" w:rsidRPr="00E13FD8" w:rsidRDefault="00687FB5" w:rsidP="006E1916">
      <w:pPr>
        <w:pStyle w:val="PargrafodaLista"/>
        <w:numPr>
          <w:ilvl w:val="0"/>
          <w:numId w:val="121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365095" w:rsidRPr="00E13FD8">
        <w:rPr>
          <w:rFonts w:ascii="Arial" w:hAnsi="Arial"/>
          <w:sz w:val="24"/>
        </w:rPr>
        <w:t xml:space="preserve"> </w:t>
      </w:r>
      <w:r w:rsidR="00C15016">
        <w:rPr>
          <w:rFonts w:ascii="Arial" w:hAnsi="Arial"/>
          <w:sz w:val="24"/>
        </w:rPr>
        <w:t>Desb</w:t>
      </w:r>
      <w:r w:rsidR="00365095" w:rsidRPr="00E13FD8">
        <w:rPr>
          <w:rFonts w:ascii="Arial" w:hAnsi="Arial"/>
          <w:sz w:val="24"/>
        </w:rPr>
        <w:t>loquear R-79</w:t>
      </w:r>
      <w:r w:rsidR="00A46FA6" w:rsidRPr="00E13FD8">
        <w:rPr>
          <w:rFonts w:ascii="Arial" w:hAnsi="Arial"/>
          <w:sz w:val="24"/>
        </w:rPr>
        <w:t xml:space="preserve"> LT 440kV BAU/</w:t>
      </w:r>
      <w:r w:rsidR="006C728F">
        <w:rPr>
          <w:rFonts w:ascii="Arial" w:hAnsi="Arial"/>
          <w:sz w:val="24"/>
        </w:rPr>
        <w:t>OES</w:t>
      </w:r>
    </w:p>
    <w:p w14:paraId="3F4BA4D0" w14:textId="77777777" w:rsidR="00A46FA6" w:rsidRDefault="00A46FA6">
      <w:pPr>
        <w:rPr>
          <w:rFonts w:ascii="Arial" w:hAnsi="Arial"/>
          <w:sz w:val="24"/>
        </w:rPr>
      </w:pPr>
    </w:p>
    <w:p w14:paraId="3F4BA4D1" w14:textId="77777777" w:rsidR="00A46FA6" w:rsidRDefault="00A46FA6">
      <w:pPr>
        <w:rPr>
          <w:rFonts w:ascii="Arial" w:hAnsi="Arial"/>
          <w:b/>
          <w:sz w:val="24"/>
        </w:rPr>
      </w:pPr>
    </w:p>
    <w:p w14:paraId="3F4BA4D2" w14:textId="77777777" w:rsidR="00A46FA6" w:rsidRDefault="00A46FA6">
      <w:pPr>
        <w:rPr>
          <w:rFonts w:ascii="Arial" w:hAnsi="Arial"/>
          <w:b/>
          <w:sz w:val="24"/>
        </w:rPr>
      </w:pPr>
    </w:p>
    <w:p w14:paraId="3F4BA4D3" w14:textId="77777777" w:rsidR="00A46FA6" w:rsidRDefault="00A46FA6">
      <w:pPr>
        <w:rPr>
          <w:rFonts w:ascii="Arial" w:hAnsi="Arial"/>
          <w:b/>
          <w:sz w:val="24"/>
        </w:rPr>
        <w:sectPr w:rsidR="00A46FA6" w:rsidSect="00C302FD">
          <w:headerReference w:type="even" r:id="rId306"/>
          <w:headerReference w:type="default" r:id="rId307"/>
          <w:headerReference w:type="first" r:id="rId308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4D4" w14:textId="77777777" w:rsidR="00A46FA6" w:rsidRDefault="002B6E91" w:rsidP="00A85CD8">
      <w:pPr>
        <w:pStyle w:val="Ttulo2"/>
        <w:ind w:firstLine="360"/>
      </w:pPr>
      <w:bookmarkStart w:id="244" w:name="_Toc513533855"/>
      <w:bookmarkStart w:id="245" w:name="_Toc136595587"/>
      <w:r>
        <w:lastRenderedPageBreak/>
        <w:t>5</w:t>
      </w:r>
      <w:r w:rsidR="00A46FA6">
        <w:t>.</w:t>
      </w:r>
      <w:r w:rsidR="00AE4BB0">
        <w:t>4</w:t>
      </w:r>
      <w:r w:rsidR="00EB031E">
        <w:t>2</w:t>
      </w:r>
      <w:r w:rsidR="00A46FA6">
        <w:t>.</w:t>
      </w:r>
      <w:r w:rsidR="00A46FA6">
        <w:tab/>
      </w:r>
      <w:r w:rsidR="002034B6">
        <w:rPr>
          <w:rFonts w:cs="Arial"/>
          <w:szCs w:val="24"/>
        </w:rPr>
        <w:t>DISJUNTOR 10552-</w:t>
      </w:r>
      <w:r w:rsidR="005C14FE">
        <w:rPr>
          <w:rFonts w:cs="Arial"/>
          <w:szCs w:val="24"/>
        </w:rPr>
        <w:t xml:space="preserve">21 SUBSTITUÍDO PELO 10524-3 </w:t>
      </w:r>
      <w:r w:rsidR="005C14FE">
        <w:t xml:space="preserve">– </w:t>
      </w:r>
      <w:r w:rsidR="002536D0">
        <w:t>4</w:t>
      </w:r>
      <w:r w:rsidR="009F58EC">
        <w:t>2</w:t>
      </w:r>
      <w:r w:rsidR="005C14FE">
        <w:rPr>
          <w:vertAlign w:val="superscript"/>
        </w:rPr>
        <w:t xml:space="preserve">a </w:t>
      </w:r>
      <w:r w:rsidR="005C14FE">
        <w:t>MODALIDADE</w:t>
      </w:r>
      <w:bookmarkEnd w:id="244"/>
      <w:bookmarkEnd w:id="245"/>
    </w:p>
    <w:p w14:paraId="3F4BA4D5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4D6" w14:textId="77777777" w:rsidR="00A46FA6" w:rsidRDefault="00A46FA6">
      <w:pPr>
        <w:jc w:val="center"/>
        <w:rPr>
          <w:rFonts w:ascii="Arial" w:hAnsi="Arial"/>
          <w:b/>
          <w:sz w:val="24"/>
        </w:rPr>
      </w:pPr>
    </w:p>
    <w:p w14:paraId="3F4BA4D7" w14:textId="77777777" w:rsidR="00A46FA6" w:rsidRDefault="00A46FA6" w:rsidP="001A392E">
      <w:pPr>
        <w:jc w:val="center"/>
        <w:rPr>
          <w:rFonts w:ascii="Arial" w:hAnsi="Arial"/>
          <w:b/>
          <w:sz w:val="24"/>
        </w:rPr>
      </w:pPr>
    </w:p>
    <w:p w14:paraId="3F4BA4D8" w14:textId="77777777" w:rsidR="001A392E" w:rsidRDefault="00C22B66" w:rsidP="001A392E">
      <w:pPr>
        <w:jc w:val="center"/>
        <w:rPr>
          <w:rFonts w:ascii="Arial" w:hAnsi="Arial"/>
          <w:b/>
          <w:sz w:val="24"/>
        </w:rPr>
        <w:sectPr w:rsidR="001A392E" w:rsidSect="00C302FD">
          <w:headerReference w:type="even" r:id="rId309"/>
          <w:headerReference w:type="default" r:id="rId310"/>
          <w:headerReference w:type="first" r:id="rId311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b/>
          <w:noProof/>
          <w:sz w:val="24"/>
        </w:rPr>
        <w:drawing>
          <wp:inline distT="0" distB="0" distL="0" distR="0" wp14:anchorId="3F4BA6C5" wp14:editId="3F4BA6C6">
            <wp:extent cx="9361170" cy="4449445"/>
            <wp:effectExtent l="0" t="0" r="0" b="8255"/>
            <wp:docPr id="282" name="Imagem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 mod 52-21 subst pelo 24-3.bmp"/>
                    <pic:cNvPicPr/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4D9" w14:textId="77777777" w:rsidR="00A46FA6" w:rsidRDefault="002B6E91" w:rsidP="00A85CD8">
      <w:pPr>
        <w:pStyle w:val="Ttulo2"/>
        <w:ind w:firstLine="720"/>
      </w:pPr>
      <w:bookmarkStart w:id="246" w:name="_Toc513533856"/>
      <w:bookmarkStart w:id="247" w:name="_Toc513555684"/>
      <w:bookmarkStart w:id="248" w:name="_Toc136595588"/>
      <w:r>
        <w:lastRenderedPageBreak/>
        <w:t>5</w:t>
      </w:r>
      <w:r w:rsidR="00A46FA6">
        <w:t>.</w:t>
      </w:r>
      <w:r w:rsidR="00AE4BB0">
        <w:t>4</w:t>
      </w:r>
      <w:r w:rsidR="00EB031E">
        <w:t>2</w:t>
      </w:r>
      <w:r w:rsidR="00326D31">
        <w:t>.1</w:t>
      </w:r>
      <w:r w:rsidR="00A46FA6">
        <w:tab/>
      </w:r>
      <w:r w:rsidR="00FC0001">
        <w:t xml:space="preserve">. </w:t>
      </w:r>
      <w:r w:rsidR="00A46FA6">
        <w:t xml:space="preserve">DISJUNTOR 10552-21 SUBSTITUÍDO PELO </w:t>
      </w:r>
      <w:bookmarkEnd w:id="246"/>
      <w:bookmarkEnd w:id="247"/>
      <w:r w:rsidR="00BC2CA9">
        <w:t>10524-3</w:t>
      </w:r>
      <w:bookmarkEnd w:id="248"/>
    </w:p>
    <w:p w14:paraId="3F4BA4DA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DB" w14:textId="77777777" w:rsidR="00A46FA6" w:rsidRDefault="00A46FA6">
      <w:pPr>
        <w:rPr>
          <w:rFonts w:ascii="Arial" w:hAnsi="Arial"/>
          <w:sz w:val="24"/>
        </w:rPr>
      </w:pPr>
    </w:p>
    <w:p w14:paraId="3F4BA4DC" w14:textId="77777777" w:rsidR="00A46FA6" w:rsidRDefault="002536D0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4</w:t>
      </w:r>
      <w:r w:rsidR="009F58EC">
        <w:rPr>
          <w:rFonts w:ascii="Arial" w:hAnsi="Arial"/>
          <w:sz w:val="24"/>
        </w:rPr>
        <w:t>2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MODALIDADE ALTERNATIVA</w:t>
      </w:r>
    </w:p>
    <w:p w14:paraId="3F4BA4DD" w14:textId="77777777" w:rsidR="00A46FA6" w:rsidRDefault="00A46FA6">
      <w:pPr>
        <w:rPr>
          <w:rFonts w:ascii="Arial" w:hAnsi="Arial"/>
          <w:sz w:val="24"/>
        </w:rPr>
      </w:pPr>
    </w:p>
    <w:p w14:paraId="3F4BA4DE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4DF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LIBERAÇÃO:</w:t>
      </w:r>
      <w:r>
        <w:rPr>
          <w:rFonts w:ascii="Arial" w:hAnsi="Arial"/>
          <w:sz w:val="24"/>
        </w:rPr>
        <w:t xml:space="preserve"> </w:t>
      </w:r>
    </w:p>
    <w:p w14:paraId="3F4BA4E0" w14:textId="77777777" w:rsidR="00A46FA6" w:rsidRDefault="00A46FA6">
      <w:pPr>
        <w:rPr>
          <w:rFonts w:ascii="Arial" w:hAnsi="Arial"/>
          <w:sz w:val="24"/>
        </w:rPr>
      </w:pPr>
    </w:p>
    <w:p w14:paraId="3F4BA4E1" w14:textId="28C8E001" w:rsidR="00A46FA6" w:rsidRPr="00E13FD8" w:rsidRDefault="0036509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COT</w:t>
      </w:r>
      <w:r w:rsidR="00754339">
        <w:rPr>
          <w:rFonts w:ascii="Arial" w:hAnsi="Arial"/>
          <w:sz w:val="24"/>
        </w:rPr>
        <w:t>: BLOQUEAR função 79</w:t>
      </w:r>
      <w:r w:rsidRPr="00E13FD8">
        <w:rPr>
          <w:rFonts w:ascii="Arial" w:hAnsi="Arial"/>
          <w:sz w:val="24"/>
        </w:rPr>
        <w:t xml:space="preserve"> da LT</w:t>
      </w:r>
      <w:r w:rsidR="00A46FA6" w:rsidRPr="00E13FD8">
        <w:rPr>
          <w:rFonts w:ascii="Arial" w:hAnsi="Arial"/>
          <w:sz w:val="24"/>
        </w:rPr>
        <w:t xml:space="preserve"> 440kV BAU/</w:t>
      </w:r>
      <w:r w:rsidR="0024527C" w:rsidRPr="00E13FD8">
        <w:rPr>
          <w:rFonts w:ascii="Arial" w:hAnsi="Arial"/>
          <w:sz w:val="24"/>
        </w:rPr>
        <w:t>STO</w:t>
      </w:r>
    </w:p>
    <w:p w14:paraId="3F4BA4E2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7478DC">
        <w:rPr>
          <w:rFonts w:ascii="Arial" w:hAnsi="Arial"/>
          <w:sz w:val="24"/>
        </w:rPr>
        <w:t>212</w:t>
      </w:r>
    </w:p>
    <w:p w14:paraId="3F4BA4E3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7478DC">
        <w:rPr>
          <w:rFonts w:ascii="Arial" w:hAnsi="Arial"/>
          <w:sz w:val="24"/>
        </w:rPr>
        <w:t>210</w:t>
      </w:r>
    </w:p>
    <w:p w14:paraId="3F4BA4E4" w14:textId="77777777" w:rsidR="00BE2775" w:rsidRPr="00E13FD8" w:rsidRDefault="00687FB5" w:rsidP="00BE2775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BE2775" w:rsidRPr="00E13FD8">
        <w:rPr>
          <w:rFonts w:ascii="Arial" w:hAnsi="Arial"/>
          <w:sz w:val="24"/>
        </w:rPr>
        <w:t xml:space="preserve"> 10529-</w:t>
      </w:r>
      <w:r w:rsidR="007478DC">
        <w:rPr>
          <w:rFonts w:ascii="Arial" w:hAnsi="Arial"/>
          <w:sz w:val="24"/>
        </w:rPr>
        <w:t>190</w:t>
      </w:r>
    </w:p>
    <w:p w14:paraId="3F4BA4E5" w14:textId="77777777" w:rsidR="00BE2775" w:rsidRPr="00E13FD8" w:rsidRDefault="00687FB5" w:rsidP="00BE2775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BE2775" w:rsidRPr="00E13FD8">
        <w:rPr>
          <w:rFonts w:ascii="Arial" w:hAnsi="Arial"/>
          <w:sz w:val="24"/>
        </w:rPr>
        <w:t xml:space="preserve"> 10529-</w:t>
      </w:r>
      <w:r w:rsidR="007478DC">
        <w:rPr>
          <w:rFonts w:ascii="Arial" w:hAnsi="Arial"/>
          <w:sz w:val="24"/>
        </w:rPr>
        <w:t>188</w:t>
      </w:r>
    </w:p>
    <w:p w14:paraId="3F4BA4E6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-214</w:t>
      </w:r>
    </w:p>
    <w:p w14:paraId="3F4BA4E7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</w:t>
      </w:r>
    </w:p>
    <w:p w14:paraId="3F4BA4E8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 e 5</w:t>
      </w:r>
    </w:p>
    <w:p w14:paraId="3F4BA4E9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847B9" w:rsidRPr="00E13FD8">
        <w:rPr>
          <w:rFonts w:ascii="Arial" w:hAnsi="Arial"/>
          <w:sz w:val="24"/>
        </w:rPr>
        <w:t>-248 e 244</w:t>
      </w:r>
    </w:p>
    <w:p w14:paraId="3F4BA4EA" w14:textId="77777777" w:rsidR="00B847B9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B847B9" w:rsidRPr="00E13FD8">
        <w:rPr>
          <w:rFonts w:ascii="Arial" w:hAnsi="Arial"/>
          <w:sz w:val="24"/>
        </w:rPr>
        <w:t>-248</w:t>
      </w:r>
    </w:p>
    <w:p w14:paraId="3F4BA4EB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4EC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-224</w:t>
      </w:r>
    </w:p>
    <w:p w14:paraId="3F4BA4ED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-222</w:t>
      </w:r>
    </w:p>
    <w:p w14:paraId="3F4BA4EE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BE2775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BE2775">
        <w:rPr>
          <w:rFonts w:ascii="Arial" w:hAnsi="Arial"/>
          <w:sz w:val="24"/>
        </w:rPr>
        <w:t xml:space="preserve"> proteções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24527C" w:rsidRPr="00E13FD8">
        <w:rPr>
          <w:rFonts w:ascii="Arial" w:hAnsi="Arial"/>
          <w:sz w:val="24"/>
        </w:rPr>
        <w:t>STO</w:t>
      </w:r>
      <w:r w:rsidR="00A46FA6" w:rsidRPr="00E13FD8">
        <w:rPr>
          <w:rFonts w:ascii="Arial" w:hAnsi="Arial"/>
          <w:sz w:val="24"/>
        </w:rPr>
        <w:t xml:space="preserve"> para o 10524-3</w:t>
      </w:r>
    </w:p>
    <w:p w14:paraId="3F4BA4EF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-228</w:t>
      </w:r>
    </w:p>
    <w:p w14:paraId="3F4BA4F0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52-21</w:t>
      </w:r>
    </w:p>
    <w:p w14:paraId="3F4BA4F1" w14:textId="77777777" w:rsidR="00A46FA6" w:rsidRPr="00E13FD8" w:rsidRDefault="00687FB5" w:rsidP="00F542BF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-226 e 224</w:t>
      </w:r>
    </w:p>
    <w:p w14:paraId="3F4BA4F2" w14:textId="77777777" w:rsidR="00A46FA6" w:rsidRDefault="00A46FA6">
      <w:pPr>
        <w:spacing w:before="60" w:after="60"/>
        <w:rPr>
          <w:rFonts w:ascii="Arial" w:hAnsi="Arial"/>
          <w:sz w:val="24"/>
        </w:rPr>
      </w:pPr>
    </w:p>
    <w:p w14:paraId="3F4BA4F3" w14:textId="77777777" w:rsidR="002034B6" w:rsidRDefault="002034B6">
      <w:pPr>
        <w:spacing w:before="60" w:after="60"/>
        <w:rPr>
          <w:rFonts w:ascii="Arial" w:hAnsi="Arial"/>
          <w:sz w:val="24"/>
        </w:rPr>
      </w:pPr>
    </w:p>
    <w:p w14:paraId="3F4BA4F4" w14:textId="77777777" w:rsidR="00913C82" w:rsidRDefault="00482D74">
      <w:p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4F5" w14:textId="77777777" w:rsidR="00A46FA6" w:rsidRDefault="00A46FA6">
      <w:pPr>
        <w:spacing w:before="60" w:after="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b/>
          <w:sz w:val="24"/>
        </w:rPr>
        <w:tab/>
      </w:r>
    </w:p>
    <w:p w14:paraId="3F4BA4F6" w14:textId="77777777" w:rsidR="00A46FA6" w:rsidRDefault="00A46FA6">
      <w:pPr>
        <w:rPr>
          <w:rFonts w:ascii="Arial" w:hAnsi="Arial"/>
          <w:sz w:val="24"/>
        </w:rPr>
      </w:pPr>
    </w:p>
    <w:p w14:paraId="3F4BA4F7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-224 e 226</w:t>
      </w:r>
    </w:p>
    <w:p w14:paraId="3F4BA4F8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52-21</w:t>
      </w:r>
    </w:p>
    <w:p w14:paraId="3F4BA4F9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-228</w:t>
      </w:r>
    </w:p>
    <w:p w14:paraId="3F4BA4FA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365095" w:rsidRPr="00E13FD8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365095" w:rsidRPr="00E13FD8">
        <w:rPr>
          <w:rFonts w:ascii="Arial" w:hAnsi="Arial"/>
          <w:sz w:val="24"/>
        </w:rPr>
        <w:t xml:space="preserve"> prote</w:t>
      </w:r>
      <w:r w:rsidR="00315D4B">
        <w:rPr>
          <w:rFonts w:ascii="Arial" w:hAnsi="Arial"/>
          <w:sz w:val="24"/>
        </w:rPr>
        <w:t xml:space="preserve">ções do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24527C" w:rsidRPr="00E13FD8">
        <w:rPr>
          <w:rFonts w:ascii="Arial" w:hAnsi="Arial"/>
          <w:sz w:val="24"/>
        </w:rPr>
        <w:t>STO</w:t>
      </w:r>
      <w:r w:rsidR="00A46FA6" w:rsidRPr="00E13FD8">
        <w:rPr>
          <w:rFonts w:ascii="Arial" w:hAnsi="Arial"/>
          <w:sz w:val="24"/>
        </w:rPr>
        <w:t xml:space="preserve"> para o 10552-21</w:t>
      </w:r>
    </w:p>
    <w:p w14:paraId="3F4BA4FB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-222</w:t>
      </w:r>
    </w:p>
    <w:p w14:paraId="3F4BA4FC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-224</w:t>
      </w:r>
    </w:p>
    <w:p w14:paraId="3F4BA4FD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4FE" w14:textId="77777777" w:rsidR="00B847B9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B847B9" w:rsidRPr="00E13FD8">
        <w:rPr>
          <w:rFonts w:ascii="Arial" w:hAnsi="Arial"/>
          <w:sz w:val="24"/>
        </w:rPr>
        <w:t>-248</w:t>
      </w:r>
    </w:p>
    <w:p w14:paraId="3F4BA4FF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-244</w:t>
      </w:r>
      <w:r w:rsidR="00B847B9" w:rsidRPr="00E13FD8">
        <w:rPr>
          <w:rFonts w:ascii="Arial" w:hAnsi="Arial"/>
          <w:sz w:val="24"/>
        </w:rPr>
        <w:t xml:space="preserve"> e 248</w:t>
      </w:r>
    </w:p>
    <w:p w14:paraId="3F4BA500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3</w:t>
      </w:r>
    </w:p>
    <w:p w14:paraId="3F4BA501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315D4B">
        <w:rPr>
          <w:rFonts w:ascii="Arial" w:hAnsi="Arial"/>
          <w:sz w:val="24"/>
        </w:rPr>
        <w:t>6</w:t>
      </w:r>
    </w:p>
    <w:p w14:paraId="3F4BA502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315D4B">
        <w:rPr>
          <w:rFonts w:ascii="Arial" w:hAnsi="Arial"/>
          <w:sz w:val="24"/>
        </w:rPr>
        <w:t>4</w:t>
      </w:r>
    </w:p>
    <w:p w14:paraId="3F4BA503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BC2CA9">
        <w:rPr>
          <w:rFonts w:ascii="Arial" w:hAnsi="Arial"/>
          <w:sz w:val="24"/>
        </w:rPr>
        <w:t>188</w:t>
      </w:r>
    </w:p>
    <w:p w14:paraId="3F4BA504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BC2CA9">
        <w:rPr>
          <w:rFonts w:ascii="Arial" w:hAnsi="Arial"/>
          <w:sz w:val="24"/>
        </w:rPr>
        <w:t>190</w:t>
      </w:r>
    </w:p>
    <w:p w14:paraId="3F4BA505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BC2CA9">
        <w:rPr>
          <w:rFonts w:ascii="Arial" w:hAnsi="Arial"/>
          <w:sz w:val="24"/>
        </w:rPr>
        <w:t>210</w:t>
      </w:r>
    </w:p>
    <w:p w14:paraId="3F4BA506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BC2CA9">
        <w:rPr>
          <w:rFonts w:ascii="Arial" w:hAnsi="Arial"/>
          <w:sz w:val="24"/>
        </w:rPr>
        <w:t>212</w:t>
      </w:r>
    </w:p>
    <w:p w14:paraId="3F4BA507" w14:textId="77777777" w:rsidR="00A46FA6" w:rsidRPr="00E13FD8" w:rsidRDefault="00687FB5" w:rsidP="00EE36F6">
      <w:pPr>
        <w:pStyle w:val="PargrafodaLista"/>
        <w:numPr>
          <w:ilvl w:val="0"/>
          <w:numId w:val="104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365095" w:rsidRPr="00E13FD8">
        <w:rPr>
          <w:rFonts w:ascii="Arial" w:hAnsi="Arial"/>
          <w:sz w:val="24"/>
        </w:rPr>
        <w:t xml:space="preserve"> </w:t>
      </w:r>
      <w:r w:rsidR="00315D4B">
        <w:rPr>
          <w:rFonts w:ascii="Arial" w:hAnsi="Arial"/>
          <w:sz w:val="24"/>
        </w:rPr>
        <w:t>Desb</w:t>
      </w:r>
      <w:r w:rsidR="00365095" w:rsidRPr="00E13FD8">
        <w:rPr>
          <w:rFonts w:ascii="Arial" w:hAnsi="Arial"/>
          <w:sz w:val="24"/>
        </w:rPr>
        <w:t>loquear R-79</w:t>
      </w:r>
      <w:r w:rsidR="00A46FA6" w:rsidRPr="00E13FD8">
        <w:rPr>
          <w:rFonts w:ascii="Arial" w:hAnsi="Arial"/>
          <w:sz w:val="24"/>
        </w:rPr>
        <w:t xml:space="preserve"> LT 440kV BAU/</w:t>
      </w:r>
      <w:r w:rsidR="0024527C" w:rsidRPr="00E13FD8">
        <w:rPr>
          <w:rFonts w:ascii="Arial" w:hAnsi="Arial"/>
          <w:sz w:val="24"/>
        </w:rPr>
        <w:t>STO</w:t>
      </w:r>
    </w:p>
    <w:p w14:paraId="3F4BA508" w14:textId="77777777" w:rsidR="00A46FA6" w:rsidRDefault="00A46FA6">
      <w:pPr>
        <w:spacing w:before="60" w:after="60"/>
      </w:pPr>
    </w:p>
    <w:p w14:paraId="3F4BA509" w14:textId="77777777" w:rsidR="00F45E1F" w:rsidRDefault="00F45E1F">
      <w:pPr>
        <w:spacing w:before="60" w:after="60"/>
        <w:sectPr w:rsidR="00F45E1F" w:rsidSect="00C302FD">
          <w:headerReference w:type="even" r:id="rId313"/>
          <w:headerReference w:type="default" r:id="rId314"/>
          <w:headerReference w:type="first" r:id="rId315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50A" w14:textId="77777777" w:rsidR="00A46FA6" w:rsidRPr="00D33DE6" w:rsidRDefault="002B6E91" w:rsidP="00A85CD8">
      <w:pPr>
        <w:pStyle w:val="Ttulo2"/>
        <w:ind w:firstLine="360"/>
      </w:pPr>
      <w:bookmarkStart w:id="249" w:name="_Toc513533857"/>
      <w:bookmarkStart w:id="250" w:name="_Toc136595589"/>
      <w:r w:rsidRPr="00D33DE6">
        <w:lastRenderedPageBreak/>
        <w:t>5</w:t>
      </w:r>
      <w:r w:rsidR="00A46FA6" w:rsidRPr="00D33DE6">
        <w:t>.</w:t>
      </w:r>
      <w:r w:rsidR="00AE4BB0" w:rsidRPr="00D33DE6">
        <w:t>4</w:t>
      </w:r>
      <w:r w:rsidR="00EB031E">
        <w:t>3</w:t>
      </w:r>
      <w:r w:rsidR="00FC0001" w:rsidRPr="00D33DE6">
        <w:t>.</w:t>
      </w:r>
      <w:r w:rsidR="00A46FA6" w:rsidRPr="00D33DE6">
        <w:tab/>
      </w:r>
      <w:r w:rsidR="005C14FE" w:rsidRPr="006B6104">
        <w:t xml:space="preserve">RE-1 SUBSTITUÍDO PELO RE-6 – </w:t>
      </w:r>
      <w:r w:rsidR="002536D0" w:rsidRPr="006B6104">
        <w:t>4</w:t>
      </w:r>
      <w:r w:rsidR="009F58EC" w:rsidRPr="006B6104">
        <w:t>3</w:t>
      </w:r>
      <w:r w:rsidR="005C14FE" w:rsidRPr="006B6104">
        <w:rPr>
          <w:vertAlign w:val="superscript"/>
        </w:rPr>
        <w:t xml:space="preserve">a </w:t>
      </w:r>
      <w:r w:rsidR="005C14FE" w:rsidRPr="006B6104">
        <w:t>MODALIDADE</w:t>
      </w:r>
      <w:bookmarkEnd w:id="249"/>
      <w:bookmarkEnd w:id="250"/>
    </w:p>
    <w:p w14:paraId="3F4BA50B" w14:textId="77777777" w:rsidR="00A46FA6" w:rsidRDefault="00A46FA6"/>
    <w:p w14:paraId="3F4BA50C" w14:textId="77777777" w:rsidR="00A46FA6" w:rsidRDefault="00A46FA6" w:rsidP="001A392E">
      <w:pPr>
        <w:spacing w:before="60" w:after="60"/>
        <w:jc w:val="center"/>
        <w:rPr>
          <w:rFonts w:ascii="Arial" w:hAnsi="Arial"/>
          <w:noProof/>
          <w:sz w:val="24"/>
        </w:rPr>
      </w:pPr>
    </w:p>
    <w:p w14:paraId="3F4BA50D" w14:textId="77777777" w:rsidR="001A392E" w:rsidRDefault="001A392E" w:rsidP="001A392E">
      <w:pPr>
        <w:spacing w:before="60" w:after="60"/>
        <w:jc w:val="center"/>
        <w:rPr>
          <w:rFonts w:ascii="Arial" w:hAnsi="Arial"/>
          <w:noProof/>
          <w:sz w:val="24"/>
        </w:rPr>
      </w:pPr>
    </w:p>
    <w:p w14:paraId="3F4BA50E" w14:textId="77777777" w:rsidR="001A392E" w:rsidRDefault="00C22B66" w:rsidP="001A392E">
      <w:pPr>
        <w:spacing w:before="60" w:after="60"/>
        <w:jc w:val="center"/>
        <w:rPr>
          <w:rFonts w:ascii="Arial" w:hAnsi="Arial"/>
          <w:sz w:val="24"/>
        </w:rPr>
        <w:sectPr w:rsidR="001A392E" w:rsidSect="00C302FD">
          <w:headerReference w:type="even" r:id="rId316"/>
          <w:headerReference w:type="default" r:id="rId317"/>
          <w:headerReference w:type="first" r:id="rId318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noProof/>
          <w:sz w:val="24"/>
        </w:rPr>
        <w:drawing>
          <wp:inline distT="0" distB="0" distL="0" distR="0" wp14:anchorId="3F4BA6C7" wp14:editId="3F4BA6C8">
            <wp:extent cx="9361170" cy="4449445"/>
            <wp:effectExtent l="0" t="0" r="0" b="8255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 mod RE-6 em subst. RE-1.bmp"/>
                    <pic:cNvPicPr/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50F" w14:textId="77777777" w:rsidR="00A46FA6" w:rsidRPr="00326D31" w:rsidRDefault="002B6E91" w:rsidP="00A85CD8">
      <w:pPr>
        <w:pStyle w:val="Ttulo2"/>
        <w:ind w:firstLine="720"/>
      </w:pPr>
      <w:bookmarkStart w:id="251" w:name="_Toc513533858"/>
      <w:bookmarkStart w:id="252" w:name="_Toc513555686"/>
      <w:bookmarkStart w:id="253" w:name="_Toc136595590"/>
      <w:r w:rsidRPr="00326D31">
        <w:lastRenderedPageBreak/>
        <w:t>5</w:t>
      </w:r>
      <w:r w:rsidR="00A46FA6" w:rsidRPr="00326D31">
        <w:t>.</w:t>
      </w:r>
      <w:r w:rsidR="00AE4BB0" w:rsidRPr="00326D31">
        <w:t>4</w:t>
      </w:r>
      <w:r w:rsidR="00EB031E">
        <w:t>3</w:t>
      </w:r>
      <w:r w:rsidR="00326D31" w:rsidRPr="00326D31">
        <w:t>.1</w:t>
      </w:r>
      <w:r w:rsidR="00FC0001">
        <w:t xml:space="preserve">. </w:t>
      </w:r>
      <w:r w:rsidR="00A46FA6" w:rsidRPr="00326D31">
        <w:t>RE-6 EM SUBSTITUIÇÃO AO RE-1</w:t>
      </w:r>
      <w:bookmarkEnd w:id="251"/>
      <w:bookmarkEnd w:id="252"/>
      <w:bookmarkEnd w:id="253"/>
    </w:p>
    <w:p w14:paraId="3F4BA510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511" w14:textId="77777777" w:rsidR="00A46FA6" w:rsidRDefault="00A46FA6">
      <w:pPr>
        <w:rPr>
          <w:rFonts w:ascii="Arial" w:hAnsi="Arial"/>
          <w:sz w:val="24"/>
        </w:rPr>
      </w:pPr>
    </w:p>
    <w:p w14:paraId="3F4BA512" w14:textId="77777777" w:rsidR="00A46FA6" w:rsidRDefault="002536D0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4</w:t>
      </w:r>
      <w:r w:rsidR="009F58EC">
        <w:rPr>
          <w:rFonts w:ascii="Arial" w:hAnsi="Arial"/>
          <w:sz w:val="24"/>
        </w:rPr>
        <w:t>3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MODALIDADE ALTERNATIVA</w:t>
      </w:r>
    </w:p>
    <w:p w14:paraId="3F4BA513" w14:textId="77777777" w:rsidR="00A46FA6" w:rsidRDefault="00A46FA6">
      <w:pPr>
        <w:rPr>
          <w:rFonts w:ascii="Arial" w:hAnsi="Arial"/>
          <w:sz w:val="24"/>
        </w:rPr>
      </w:pPr>
    </w:p>
    <w:p w14:paraId="3F4BA514" w14:textId="77777777" w:rsidR="00A46FA6" w:rsidRDefault="00A46FA6">
      <w:pPr>
        <w:rPr>
          <w:rFonts w:ascii="Arial" w:hAnsi="Arial"/>
          <w:sz w:val="24"/>
        </w:rPr>
      </w:pPr>
    </w:p>
    <w:p w14:paraId="3F4BA515" w14:textId="77777777" w:rsidR="00A46FA6" w:rsidRDefault="00E252F7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</w:t>
      </w:r>
      <w:r w:rsidR="00A46FA6">
        <w:rPr>
          <w:rFonts w:ascii="Arial" w:hAnsi="Arial"/>
          <w:b/>
          <w:sz w:val="24"/>
        </w:rPr>
        <w:t>:</w:t>
      </w:r>
      <w:r w:rsidR="00A46FA6">
        <w:rPr>
          <w:rFonts w:ascii="Arial" w:hAnsi="Arial"/>
          <w:sz w:val="24"/>
        </w:rPr>
        <w:t xml:space="preserve"> </w:t>
      </w:r>
    </w:p>
    <w:p w14:paraId="3F4BA516" w14:textId="77777777" w:rsidR="00A46FA6" w:rsidRPr="001870F1" w:rsidRDefault="00A46FA6">
      <w:pPr>
        <w:rPr>
          <w:rFonts w:ascii="Arial" w:hAnsi="Arial"/>
          <w:sz w:val="24"/>
        </w:rPr>
      </w:pPr>
    </w:p>
    <w:p w14:paraId="3F4BA517" w14:textId="77777777" w:rsidR="00A46FA6" w:rsidRPr="001870F1" w:rsidRDefault="00A46FA6">
      <w:pPr>
        <w:rPr>
          <w:rFonts w:ascii="Arial" w:hAnsi="Arial"/>
          <w:sz w:val="24"/>
        </w:rPr>
      </w:pPr>
    </w:p>
    <w:p w14:paraId="3F4BA518" w14:textId="39912C9F" w:rsidR="00A46FA6" w:rsidRPr="001870F1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</w:t>
      </w:r>
      <w:r w:rsidR="009D32B0" w:rsidRPr="001870F1">
        <w:rPr>
          <w:rFonts w:ascii="Arial" w:hAnsi="Arial"/>
          <w:sz w:val="24"/>
        </w:rPr>
        <w:t xml:space="preserve"> </w:t>
      </w:r>
      <w:r w:rsidRPr="001870F1">
        <w:rPr>
          <w:rFonts w:ascii="Arial" w:hAnsi="Arial"/>
          <w:sz w:val="24"/>
        </w:rPr>
        <w:t>DESLIGA</w:t>
      </w:r>
      <w:r w:rsidR="00161D82" w:rsidRPr="001870F1">
        <w:rPr>
          <w:rFonts w:ascii="Arial" w:hAnsi="Arial"/>
          <w:sz w:val="24"/>
        </w:rPr>
        <w:t>R</w:t>
      </w:r>
      <w:r w:rsidR="00A46FA6" w:rsidRPr="001870F1">
        <w:rPr>
          <w:rFonts w:ascii="Arial" w:hAnsi="Arial"/>
          <w:sz w:val="24"/>
        </w:rPr>
        <w:t xml:space="preserve"> 10552-43</w:t>
      </w:r>
    </w:p>
    <w:p w14:paraId="3F4BA519" w14:textId="666D7CDA" w:rsidR="00A46FA6" w:rsidRPr="001870F1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</w:t>
      </w:r>
      <w:r w:rsidR="00F27AC9" w:rsidRPr="001870F1">
        <w:rPr>
          <w:rFonts w:ascii="Arial" w:hAnsi="Arial"/>
          <w:sz w:val="24"/>
        </w:rPr>
        <w:t xml:space="preserve"> </w:t>
      </w:r>
      <w:r w:rsidR="00161D82" w:rsidRPr="001870F1">
        <w:rPr>
          <w:rFonts w:ascii="Arial" w:hAnsi="Arial"/>
          <w:sz w:val="24"/>
        </w:rPr>
        <w:t>ABRIR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-4</w:t>
      </w:r>
    </w:p>
    <w:p w14:paraId="3F4BA51A" w14:textId="77777777" w:rsidR="00A46FA6" w:rsidRPr="001870F1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DESLIGAR</w:t>
      </w:r>
      <w:r w:rsidR="00F27AC9" w:rsidRPr="001870F1">
        <w:rPr>
          <w:rFonts w:ascii="Arial" w:hAnsi="Arial"/>
          <w:sz w:val="24"/>
        </w:rPr>
        <w:t xml:space="preserve"> ou </w:t>
      </w:r>
      <w:r w:rsidRPr="001870F1">
        <w:rPr>
          <w:rFonts w:ascii="Arial" w:hAnsi="Arial"/>
          <w:sz w:val="24"/>
        </w:rPr>
        <w:t>MANTER DESLIGADO</w:t>
      </w:r>
      <w:r w:rsidR="00A46FA6" w:rsidRPr="001870F1">
        <w:rPr>
          <w:rFonts w:ascii="Arial" w:hAnsi="Arial"/>
          <w:sz w:val="24"/>
        </w:rPr>
        <w:t xml:space="preserve"> 10552-44</w:t>
      </w:r>
    </w:p>
    <w:p w14:paraId="3F4BA51B" w14:textId="77777777" w:rsidR="00A46FA6" w:rsidRPr="001870F1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-268</w:t>
      </w:r>
    </w:p>
    <w:p w14:paraId="3F4BA51C" w14:textId="77777777" w:rsidR="00A46FA6" w:rsidRPr="001870F1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</w:t>
      </w:r>
      <w:r w:rsidR="00D33DE6" w:rsidRPr="001870F1">
        <w:rPr>
          <w:rFonts w:ascii="Arial" w:hAnsi="Arial"/>
          <w:sz w:val="24"/>
        </w:rPr>
        <w:t>22</w:t>
      </w:r>
    </w:p>
    <w:p w14:paraId="3F4BA51D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D33DE6">
        <w:rPr>
          <w:rFonts w:ascii="Arial" w:hAnsi="Arial"/>
          <w:sz w:val="24"/>
        </w:rPr>
        <w:t>20</w:t>
      </w:r>
    </w:p>
    <w:p w14:paraId="3F4BA51E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D33DE6">
        <w:rPr>
          <w:rFonts w:ascii="Arial" w:hAnsi="Arial"/>
          <w:sz w:val="24"/>
        </w:rPr>
        <w:t>258</w:t>
      </w:r>
    </w:p>
    <w:p w14:paraId="3F4BA51F" w14:textId="77777777" w:rsidR="00A46FA6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D33DE6">
        <w:rPr>
          <w:rFonts w:ascii="Arial" w:hAnsi="Arial"/>
          <w:sz w:val="24"/>
        </w:rPr>
        <w:t>256</w:t>
      </w:r>
    </w:p>
    <w:p w14:paraId="3F4BA520" w14:textId="77777777" w:rsidR="00D33DE6" w:rsidRPr="00E13FD8" w:rsidRDefault="00687FB5" w:rsidP="00D33DE6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D33DE6" w:rsidRPr="00E13FD8">
        <w:rPr>
          <w:rFonts w:ascii="Arial" w:hAnsi="Arial"/>
          <w:sz w:val="24"/>
        </w:rPr>
        <w:t xml:space="preserve"> 10529-</w:t>
      </w:r>
      <w:r w:rsidR="00D33DE6">
        <w:rPr>
          <w:rFonts w:ascii="Arial" w:hAnsi="Arial"/>
          <w:sz w:val="24"/>
        </w:rPr>
        <w:t>328</w:t>
      </w:r>
    </w:p>
    <w:p w14:paraId="3F4BA521" w14:textId="77777777" w:rsidR="00D33DE6" w:rsidRPr="00D33DE6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D33DE6" w:rsidRPr="00D33DE6">
        <w:rPr>
          <w:rFonts w:ascii="Arial" w:hAnsi="Arial"/>
          <w:sz w:val="24"/>
        </w:rPr>
        <w:t xml:space="preserve"> 10529-</w:t>
      </w:r>
      <w:r w:rsidR="00D33DE6">
        <w:rPr>
          <w:rFonts w:ascii="Arial" w:hAnsi="Arial"/>
          <w:sz w:val="24"/>
        </w:rPr>
        <w:t>330</w:t>
      </w:r>
    </w:p>
    <w:p w14:paraId="3F4BA522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523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524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-34</w:t>
      </w:r>
    </w:p>
    <w:p w14:paraId="3F4BA525" w14:textId="77777777" w:rsidR="00A46FA6" w:rsidRPr="00D33DE6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D33DE6">
        <w:rPr>
          <w:rFonts w:ascii="Arial" w:hAnsi="Arial"/>
          <w:sz w:val="24"/>
        </w:rPr>
        <w:t xml:space="preserve"> 10529</w:t>
      </w:r>
      <w:r w:rsidR="00A46FA6" w:rsidRPr="00D33DE6">
        <w:rPr>
          <w:rFonts w:ascii="Arial" w:hAnsi="Arial"/>
          <w:sz w:val="24"/>
        </w:rPr>
        <w:t>-36</w:t>
      </w:r>
    </w:p>
    <w:p w14:paraId="3F4BA526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527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-84 e 80</w:t>
      </w:r>
    </w:p>
    <w:p w14:paraId="3F4BA528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-82 e 84</w:t>
      </w:r>
    </w:p>
    <w:p w14:paraId="3F4BA529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52A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D33DE6" w:rsidRPr="00E13FD8">
        <w:rPr>
          <w:rFonts w:ascii="Arial" w:hAnsi="Arial"/>
          <w:sz w:val="24"/>
        </w:rPr>
        <w:t>36</w:t>
      </w:r>
    </w:p>
    <w:p w14:paraId="3F4BA52B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D33DE6">
        <w:rPr>
          <w:rFonts w:ascii="Arial" w:hAnsi="Arial"/>
          <w:sz w:val="24"/>
        </w:rPr>
        <w:t>34</w:t>
      </w:r>
    </w:p>
    <w:p w14:paraId="3F4BA52C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B847B9" w:rsidRPr="00E13FD8">
        <w:rPr>
          <w:rFonts w:ascii="Arial" w:hAnsi="Arial"/>
          <w:sz w:val="24"/>
        </w:rPr>
        <w:t>-</w:t>
      </w:r>
      <w:r w:rsidR="00D33DE6">
        <w:rPr>
          <w:rFonts w:ascii="Arial" w:hAnsi="Arial"/>
          <w:sz w:val="24"/>
        </w:rPr>
        <w:t>298</w:t>
      </w:r>
    </w:p>
    <w:p w14:paraId="3F4BA52D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D33DE6">
        <w:rPr>
          <w:rFonts w:ascii="Arial" w:hAnsi="Arial"/>
          <w:sz w:val="24"/>
        </w:rPr>
        <w:t>296</w:t>
      </w:r>
    </w:p>
    <w:p w14:paraId="3F4BA52E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D33DE6">
        <w:rPr>
          <w:rFonts w:ascii="Arial" w:hAnsi="Arial"/>
          <w:sz w:val="24"/>
        </w:rPr>
        <w:t>330</w:t>
      </w:r>
    </w:p>
    <w:p w14:paraId="3F4BA52F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9906EE" w:rsidRPr="00E13FD8">
        <w:rPr>
          <w:rFonts w:ascii="Arial" w:hAnsi="Arial"/>
          <w:sz w:val="24"/>
        </w:rPr>
        <w:t>-</w:t>
      </w:r>
      <w:r w:rsidR="00D33DE6">
        <w:rPr>
          <w:rFonts w:ascii="Arial" w:hAnsi="Arial"/>
          <w:sz w:val="24"/>
        </w:rPr>
        <w:t>328</w:t>
      </w:r>
      <w:r w:rsidR="00A46FA6" w:rsidRPr="00E13FD8">
        <w:rPr>
          <w:rFonts w:ascii="Arial" w:hAnsi="Arial"/>
          <w:sz w:val="24"/>
        </w:rPr>
        <w:t xml:space="preserve"> e 70</w:t>
      </w:r>
    </w:p>
    <w:p w14:paraId="3F4BA530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9D32B0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A46FA6" w:rsidRPr="00E13FD8">
        <w:rPr>
          <w:rFonts w:ascii="Arial" w:hAnsi="Arial"/>
          <w:sz w:val="24"/>
        </w:rPr>
        <w:t xml:space="preserve"> proteções do RE-6 para 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8C0367">
        <w:rPr>
          <w:rFonts w:ascii="Arial" w:hAnsi="Arial"/>
          <w:sz w:val="24"/>
        </w:rPr>
        <w:t>GET C-1</w:t>
      </w:r>
    </w:p>
    <w:p w14:paraId="3F4BA531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-12 e 266</w:t>
      </w:r>
    </w:p>
    <w:p w14:paraId="3F4BA532" w14:textId="77777777" w:rsidR="00A46FA6" w:rsidRPr="00E13FD8" w:rsidRDefault="00687FB5" w:rsidP="00F542BF">
      <w:pPr>
        <w:pStyle w:val="PargrafodaLista"/>
        <w:numPr>
          <w:ilvl w:val="0"/>
          <w:numId w:val="106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</w:t>
      </w:r>
      <w:r w:rsidR="00D33DE6" w:rsidRPr="00E13FD8">
        <w:rPr>
          <w:rFonts w:ascii="Arial" w:hAnsi="Arial"/>
          <w:sz w:val="24"/>
        </w:rPr>
        <w:t xml:space="preserve">ou </w:t>
      </w:r>
      <w:r>
        <w:rPr>
          <w:rFonts w:ascii="Arial" w:hAnsi="Arial"/>
          <w:sz w:val="24"/>
        </w:rPr>
        <w:t>MANTER DESLIGADO</w:t>
      </w:r>
      <w:r w:rsidR="00D33DE6" w:rsidRPr="00E13FD8">
        <w:rPr>
          <w:rFonts w:ascii="Arial" w:hAnsi="Arial"/>
          <w:sz w:val="24"/>
        </w:rPr>
        <w:t xml:space="preserve"> </w:t>
      </w:r>
      <w:r w:rsidR="00F27AC9" w:rsidRPr="00E13FD8">
        <w:rPr>
          <w:rFonts w:ascii="Arial" w:hAnsi="Arial"/>
          <w:sz w:val="24"/>
        </w:rPr>
        <w:t>105</w:t>
      </w:r>
      <w:r w:rsidR="00A46FA6" w:rsidRPr="00E13FD8">
        <w:rPr>
          <w:rFonts w:ascii="Arial" w:hAnsi="Arial"/>
          <w:sz w:val="24"/>
        </w:rPr>
        <w:t>52-44</w:t>
      </w:r>
      <w:r w:rsidR="009906EE" w:rsidRPr="00E13FD8">
        <w:rPr>
          <w:rFonts w:ascii="Arial" w:hAnsi="Arial"/>
          <w:sz w:val="24"/>
        </w:rPr>
        <w:t xml:space="preserve"> (À critério do COT)</w:t>
      </w:r>
    </w:p>
    <w:p w14:paraId="3F4BA533" w14:textId="77777777" w:rsidR="00A46FA6" w:rsidRDefault="00A46FA6">
      <w:pPr>
        <w:rPr>
          <w:rFonts w:ascii="Arial" w:hAnsi="Arial"/>
          <w:sz w:val="24"/>
        </w:rPr>
      </w:pPr>
    </w:p>
    <w:p w14:paraId="3F4BA534" w14:textId="77777777" w:rsidR="00A46FA6" w:rsidRDefault="00A46FA6">
      <w:pPr>
        <w:rPr>
          <w:rFonts w:ascii="Arial" w:hAnsi="Arial"/>
          <w:sz w:val="24"/>
        </w:rPr>
      </w:pPr>
    </w:p>
    <w:p w14:paraId="3F4BA535" w14:textId="77777777" w:rsidR="00A46FA6" w:rsidRDefault="00A46FA6">
      <w:pPr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Observações:</w:t>
      </w:r>
    </w:p>
    <w:p w14:paraId="3F4BA536" w14:textId="77777777" w:rsidR="00A46FA6" w:rsidRDefault="00A46FA6">
      <w:pPr>
        <w:rPr>
          <w:rFonts w:ascii="Arial" w:hAnsi="Arial"/>
          <w:sz w:val="24"/>
        </w:rPr>
      </w:pPr>
    </w:p>
    <w:p w14:paraId="3F4BA537" w14:textId="77777777" w:rsidR="00A46FA6" w:rsidRDefault="00A46FA6" w:rsidP="00F542BF">
      <w:pPr>
        <w:numPr>
          <w:ilvl w:val="0"/>
          <w:numId w:val="12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Essa manobra pode ser aplicada considerando a LT energizada ou desenergizada, sempre avaliando as condições do </w:t>
      </w:r>
      <w:r w:rsidR="008C0367">
        <w:rPr>
          <w:rFonts w:ascii="Arial" w:hAnsi="Arial"/>
          <w:sz w:val="24"/>
        </w:rPr>
        <w:t>Bay</w:t>
      </w:r>
      <w:r>
        <w:rPr>
          <w:rFonts w:ascii="Arial" w:hAnsi="Arial"/>
          <w:sz w:val="24"/>
        </w:rPr>
        <w:t>.</w:t>
      </w:r>
    </w:p>
    <w:p w14:paraId="3F4BA538" w14:textId="77777777" w:rsidR="00A46FA6" w:rsidRDefault="00A46FA6" w:rsidP="00F542BF">
      <w:pPr>
        <w:numPr>
          <w:ilvl w:val="0"/>
          <w:numId w:val="12"/>
        </w:num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O seccionador 10529-12 será fechada manualmente. Essa modalidade não faz parte do sistema de intertravamento do projeto original da subestação.</w:t>
      </w:r>
    </w:p>
    <w:p w14:paraId="3F4BA539" w14:textId="77777777" w:rsidR="00D15A66" w:rsidRDefault="00A51250">
      <w:pPr>
        <w:rPr>
          <w:rFonts w:ascii="Arial" w:hAnsi="Arial"/>
          <w:sz w:val="24"/>
        </w:rPr>
      </w:pPr>
      <w:r>
        <w:rPr>
          <w:rFonts w:ascii="Arial" w:hAnsi="Arial"/>
          <w:sz w:val="24"/>
        </w:rPr>
        <w:br w:type="page"/>
      </w:r>
    </w:p>
    <w:p w14:paraId="3F4BA53A" w14:textId="77777777" w:rsidR="00A46FA6" w:rsidRDefault="00A46FA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sz w:val="24"/>
        </w:rPr>
        <w:t xml:space="preserve"> </w:t>
      </w:r>
    </w:p>
    <w:p w14:paraId="3F4BA53B" w14:textId="77777777" w:rsidR="002034B6" w:rsidRPr="002034B6" w:rsidRDefault="002034B6" w:rsidP="002034B6">
      <w:pPr>
        <w:rPr>
          <w:rFonts w:ascii="Arial" w:hAnsi="Arial"/>
          <w:b/>
          <w:sz w:val="24"/>
        </w:rPr>
      </w:pPr>
    </w:p>
    <w:p w14:paraId="3F4BA53C" w14:textId="77777777" w:rsidR="00A46FA6" w:rsidRPr="00E13FD8" w:rsidRDefault="00687FB5" w:rsidP="00B24CD8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A46FA6" w:rsidRPr="00E13FD8">
        <w:rPr>
          <w:rFonts w:ascii="Arial" w:hAnsi="Arial"/>
          <w:sz w:val="24"/>
        </w:rPr>
        <w:t xml:space="preserve"> 10552-44</w:t>
      </w:r>
    </w:p>
    <w:p w14:paraId="3F4BA53D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-266 e 12</w:t>
      </w:r>
    </w:p>
    <w:p w14:paraId="3F4BA53E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9D32B0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F75125" w:rsidRPr="00E13FD8">
        <w:rPr>
          <w:rFonts w:ascii="Arial" w:hAnsi="Arial"/>
          <w:sz w:val="24"/>
        </w:rPr>
        <w:t xml:space="preserve"> proteções do RE-6</w:t>
      </w:r>
      <w:r w:rsidR="00F75125">
        <w:rPr>
          <w:rFonts w:ascii="Arial" w:hAnsi="Arial"/>
          <w:sz w:val="24"/>
        </w:rPr>
        <w:t xml:space="preserve"> para o 10552-44</w:t>
      </w:r>
    </w:p>
    <w:p w14:paraId="3F4BA53F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F73ED0" w:rsidRPr="00E13FD8">
        <w:rPr>
          <w:rFonts w:ascii="Arial" w:hAnsi="Arial"/>
          <w:sz w:val="24"/>
        </w:rPr>
        <w:t>-70</w:t>
      </w:r>
      <w:r w:rsidR="00A46FA6" w:rsidRPr="00E13FD8">
        <w:rPr>
          <w:rFonts w:ascii="Arial" w:hAnsi="Arial"/>
          <w:sz w:val="24"/>
        </w:rPr>
        <w:t xml:space="preserve"> e </w:t>
      </w:r>
      <w:r w:rsidR="00930F61">
        <w:rPr>
          <w:rFonts w:ascii="Arial" w:hAnsi="Arial"/>
          <w:sz w:val="24"/>
        </w:rPr>
        <w:t>328</w:t>
      </w:r>
    </w:p>
    <w:p w14:paraId="3F4BA540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930F61">
        <w:rPr>
          <w:rFonts w:ascii="Arial" w:hAnsi="Arial"/>
          <w:sz w:val="24"/>
        </w:rPr>
        <w:t>330</w:t>
      </w:r>
    </w:p>
    <w:p w14:paraId="3F4BA541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930F61">
        <w:rPr>
          <w:rFonts w:ascii="Arial" w:hAnsi="Arial"/>
          <w:sz w:val="24"/>
        </w:rPr>
        <w:t>296</w:t>
      </w:r>
    </w:p>
    <w:p w14:paraId="3F4BA542" w14:textId="77777777" w:rsidR="00A46FA6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930F61">
        <w:rPr>
          <w:rFonts w:ascii="Arial" w:hAnsi="Arial"/>
          <w:sz w:val="24"/>
        </w:rPr>
        <w:t>298</w:t>
      </w:r>
    </w:p>
    <w:p w14:paraId="3F4BA543" w14:textId="77777777" w:rsidR="00930F61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930F61" w:rsidRPr="00E13FD8">
        <w:rPr>
          <w:rFonts w:ascii="Arial" w:hAnsi="Arial"/>
          <w:sz w:val="24"/>
        </w:rPr>
        <w:t xml:space="preserve"> 10529-</w:t>
      </w:r>
      <w:r w:rsidR="00930F61">
        <w:rPr>
          <w:rFonts w:ascii="Arial" w:hAnsi="Arial"/>
          <w:sz w:val="24"/>
        </w:rPr>
        <w:t>34</w:t>
      </w:r>
    </w:p>
    <w:p w14:paraId="3F4BA544" w14:textId="77777777" w:rsidR="00930F61" w:rsidRPr="00930F61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930F61" w:rsidRPr="00930F61">
        <w:rPr>
          <w:rFonts w:ascii="Arial" w:hAnsi="Arial"/>
          <w:sz w:val="24"/>
        </w:rPr>
        <w:t xml:space="preserve"> 10529-</w:t>
      </w:r>
      <w:r w:rsidR="00930F61">
        <w:rPr>
          <w:rFonts w:ascii="Arial" w:hAnsi="Arial"/>
          <w:sz w:val="24"/>
        </w:rPr>
        <w:t>36</w:t>
      </w:r>
    </w:p>
    <w:p w14:paraId="3F4BA545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546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-84 e 82</w:t>
      </w:r>
    </w:p>
    <w:p w14:paraId="3F4BA547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-80 e 84</w:t>
      </w:r>
    </w:p>
    <w:p w14:paraId="3F4BA548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 e 1</w:t>
      </w:r>
    </w:p>
    <w:p w14:paraId="3F4BA549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9906EE" w:rsidRPr="00E13FD8">
        <w:rPr>
          <w:rFonts w:ascii="Arial" w:hAnsi="Arial"/>
          <w:sz w:val="24"/>
        </w:rPr>
        <w:t>-</w:t>
      </w:r>
      <w:r w:rsidR="00930F61">
        <w:rPr>
          <w:rFonts w:ascii="Arial" w:hAnsi="Arial"/>
          <w:sz w:val="24"/>
        </w:rPr>
        <w:t>36</w:t>
      </w:r>
    </w:p>
    <w:p w14:paraId="3F4BA54A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930F61">
        <w:rPr>
          <w:rFonts w:ascii="Arial" w:hAnsi="Arial"/>
          <w:sz w:val="24"/>
        </w:rPr>
        <w:t>34</w:t>
      </w:r>
    </w:p>
    <w:p w14:paraId="3F4BA54B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9906EE" w:rsidRPr="00E13FD8">
        <w:rPr>
          <w:rFonts w:ascii="Arial" w:hAnsi="Arial"/>
          <w:sz w:val="24"/>
        </w:rPr>
        <w:t>-298</w:t>
      </w:r>
    </w:p>
    <w:p w14:paraId="3F4BA54C" w14:textId="77777777" w:rsidR="00A46FA6" w:rsidRDefault="00687FB5" w:rsidP="006E1916">
      <w:pPr>
        <w:pStyle w:val="PargrafodaLista"/>
        <w:numPr>
          <w:ilvl w:val="0"/>
          <w:numId w:val="10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54D" w14:textId="77777777" w:rsidR="00930F61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930F61" w:rsidRPr="00E13FD8">
        <w:rPr>
          <w:rFonts w:ascii="Arial" w:hAnsi="Arial"/>
          <w:sz w:val="24"/>
        </w:rPr>
        <w:t xml:space="preserve"> 10529-</w:t>
      </w:r>
      <w:r w:rsidR="00930F61">
        <w:rPr>
          <w:rFonts w:ascii="Arial" w:hAnsi="Arial"/>
          <w:sz w:val="24"/>
        </w:rPr>
        <w:t>330</w:t>
      </w:r>
    </w:p>
    <w:p w14:paraId="3F4BA54E" w14:textId="77777777" w:rsidR="00930F61" w:rsidRPr="00930F61" w:rsidRDefault="00687FB5" w:rsidP="006E1916">
      <w:pPr>
        <w:pStyle w:val="PargrafodaLista"/>
        <w:numPr>
          <w:ilvl w:val="0"/>
          <w:numId w:val="106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930F61" w:rsidRPr="00930F61">
        <w:rPr>
          <w:rFonts w:ascii="Arial" w:hAnsi="Arial"/>
          <w:sz w:val="24"/>
        </w:rPr>
        <w:t xml:space="preserve"> 10529-</w:t>
      </w:r>
      <w:r w:rsidR="00930F61">
        <w:rPr>
          <w:rFonts w:ascii="Arial" w:hAnsi="Arial"/>
          <w:sz w:val="24"/>
        </w:rPr>
        <w:t>328</w:t>
      </w:r>
    </w:p>
    <w:p w14:paraId="3F4BA54F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930F61">
        <w:rPr>
          <w:rFonts w:ascii="Arial" w:hAnsi="Arial"/>
          <w:sz w:val="24"/>
        </w:rPr>
        <w:t>256</w:t>
      </w:r>
    </w:p>
    <w:p w14:paraId="3F4BA550" w14:textId="77777777" w:rsidR="00A46FA6" w:rsidRPr="00E13FD8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930F61">
        <w:rPr>
          <w:rFonts w:ascii="Arial" w:hAnsi="Arial"/>
          <w:sz w:val="24"/>
        </w:rPr>
        <w:t>258</w:t>
      </w:r>
    </w:p>
    <w:p w14:paraId="3F4BA551" w14:textId="77777777" w:rsidR="00A46FA6" w:rsidRPr="001870F1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</w:t>
      </w:r>
      <w:r w:rsidR="00930F61" w:rsidRPr="001870F1">
        <w:rPr>
          <w:rFonts w:ascii="Arial" w:hAnsi="Arial"/>
          <w:sz w:val="24"/>
        </w:rPr>
        <w:t>20</w:t>
      </w:r>
    </w:p>
    <w:p w14:paraId="3F4BA552" w14:textId="77777777" w:rsidR="00A46FA6" w:rsidRPr="001870F1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</w:t>
      </w:r>
      <w:r w:rsidR="00930F61" w:rsidRPr="001870F1">
        <w:rPr>
          <w:rFonts w:ascii="Arial" w:hAnsi="Arial"/>
          <w:sz w:val="24"/>
        </w:rPr>
        <w:t>22</w:t>
      </w:r>
    </w:p>
    <w:p w14:paraId="3F4BA553" w14:textId="77777777" w:rsidR="00A46FA6" w:rsidRPr="001870F1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-268</w:t>
      </w:r>
    </w:p>
    <w:p w14:paraId="3F4BA554" w14:textId="115BA485" w:rsidR="00A46FA6" w:rsidRPr="001870F1" w:rsidRDefault="00687FB5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</w:t>
      </w:r>
      <w:r w:rsidR="00F27AC9" w:rsidRPr="001870F1">
        <w:rPr>
          <w:rFonts w:ascii="Arial" w:hAnsi="Arial"/>
          <w:sz w:val="24"/>
        </w:rPr>
        <w:t xml:space="preserve"> ou </w:t>
      </w:r>
      <w:r w:rsidRPr="001870F1">
        <w:rPr>
          <w:rFonts w:ascii="Arial" w:hAnsi="Arial"/>
          <w:sz w:val="24"/>
        </w:rPr>
        <w:t>MANTER DESLIGADO</w:t>
      </w:r>
      <w:r w:rsidR="00A46FA6" w:rsidRPr="001870F1">
        <w:rPr>
          <w:rFonts w:ascii="Arial" w:hAnsi="Arial"/>
          <w:sz w:val="24"/>
        </w:rPr>
        <w:t xml:space="preserve"> 10552-</w:t>
      </w:r>
      <w:r w:rsidR="00B24CD8" w:rsidRPr="001870F1">
        <w:rPr>
          <w:rFonts w:ascii="Arial" w:hAnsi="Arial"/>
          <w:sz w:val="24"/>
        </w:rPr>
        <w:t>44 (</w:t>
      </w:r>
      <w:r w:rsidR="00D15A66" w:rsidRPr="001870F1">
        <w:rPr>
          <w:rFonts w:ascii="Arial" w:hAnsi="Arial"/>
          <w:sz w:val="24"/>
        </w:rPr>
        <w:t>À critério do COT)</w:t>
      </w:r>
    </w:p>
    <w:p w14:paraId="03C33652" w14:textId="08FD4777" w:rsidR="00161D82" w:rsidRPr="001870F1" w:rsidRDefault="00161D82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 10529-4</w:t>
      </w:r>
    </w:p>
    <w:p w14:paraId="77AB5307" w14:textId="6BD4822B" w:rsidR="00161D82" w:rsidRPr="001870F1" w:rsidRDefault="00161D82" w:rsidP="006E1916">
      <w:pPr>
        <w:pStyle w:val="PargrafodaLista"/>
        <w:numPr>
          <w:ilvl w:val="0"/>
          <w:numId w:val="106"/>
        </w:numPr>
        <w:spacing w:before="20" w:after="6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 ou MANTER DESLIGADO 10552-43 (À critério do COT)</w:t>
      </w:r>
    </w:p>
    <w:p w14:paraId="3F4BA555" w14:textId="77777777" w:rsidR="00A46FA6" w:rsidRPr="001870F1" w:rsidRDefault="00A46FA6" w:rsidP="002034B6">
      <w:pPr>
        <w:spacing w:after="60"/>
      </w:pPr>
    </w:p>
    <w:p w14:paraId="3F4BA556" w14:textId="77777777" w:rsidR="00A46FA6" w:rsidRPr="001870F1" w:rsidRDefault="00A46FA6" w:rsidP="002034B6">
      <w:pPr>
        <w:spacing w:after="60"/>
        <w:rPr>
          <w:rFonts w:ascii="Arial" w:hAnsi="Arial"/>
          <w:sz w:val="24"/>
        </w:rPr>
      </w:pPr>
    </w:p>
    <w:p w14:paraId="3F4BA557" w14:textId="77777777" w:rsidR="00581181" w:rsidRDefault="00581181" w:rsidP="002034B6">
      <w:pPr>
        <w:spacing w:after="60"/>
        <w:rPr>
          <w:rFonts w:ascii="Arial" w:hAnsi="Arial"/>
          <w:sz w:val="24"/>
        </w:rPr>
        <w:sectPr w:rsidR="00581181" w:rsidSect="00C302FD">
          <w:headerReference w:type="even" r:id="rId320"/>
          <w:headerReference w:type="default" r:id="rId321"/>
          <w:headerReference w:type="first" r:id="rId322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558" w14:textId="77777777" w:rsidR="00A46FA6" w:rsidRDefault="002B6E91" w:rsidP="00A85CD8">
      <w:pPr>
        <w:pStyle w:val="Ttulo2"/>
        <w:ind w:firstLine="360"/>
      </w:pPr>
      <w:bookmarkStart w:id="254" w:name="_Toc513533859"/>
      <w:bookmarkStart w:id="255" w:name="_Toc136595591"/>
      <w:r>
        <w:lastRenderedPageBreak/>
        <w:t>5</w:t>
      </w:r>
      <w:r w:rsidR="00A46FA6">
        <w:t>.</w:t>
      </w:r>
      <w:r w:rsidR="00EB031E">
        <w:t>44</w:t>
      </w:r>
      <w:r w:rsidR="00FC0001">
        <w:t>.</w:t>
      </w:r>
      <w:r w:rsidR="00A46FA6">
        <w:tab/>
      </w:r>
      <w:r w:rsidR="005C14FE">
        <w:t>RE-2</w:t>
      </w:r>
      <w:r w:rsidR="005C14FE" w:rsidRPr="005C14FE">
        <w:t xml:space="preserve"> SUBSTITUÍDO PELO </w:t>
      </w:r>
      <w:r w:rsidR="005C14FE">
        <w:t>RE-6</w:t>
      </w:r>
      <w:r w:rsidR="005C14FE" w:rsidRPr="005C14FE">
        <w:t xml:space="preserve"> – </w:t>
      </w:r>
      <w:r w:rsidR="002536D0">
        <w:t>4</w:t>
      </w:r>
      <w:r w:rsidR="009F58EC">
        <w:t>4</w:t>
      </w:r>
      <w:r w:rsidR="005C14FE" w:rsidRPr="005C14FE">
        <w:rPr>
          <w:vertAlign w:val="superscript"/>
        </w:rPr>
        <w:t xml:space="preserve">a </w:t>
      </w:r>
      <w:r w:rsidR="005C14FE" w:rsidRPr="005C14FE">
        <w:t>MODALIDADE</w:t>
      </w:r>
      <w:bookmarkEnd w:id="254"/>
      <w:bookmarkEnd w:id="255"/>
    </w:p>
    <w:p w14:paraId="3F4BA559" w14:textId="77777777" w:rsidR="00A46FA6" w:rsidRDefault="00A46FA6"/>
    <w:p w14:paraId="3F4BA55A" w14:textId="77777777" w:rsidR="00A46FA6" w:rsidRDefault="00A46FA6" w:rsidP="001A392E">
      <w:pPr>
        <w:spacing w:before="60" w:after="60"/>
        <w:jc w:val="center"/>
        <w:rPr>
          <w:rFonts w:ascii="Arial" w:hAnsi="Arial"/>
          <w:noProof/>
          <w:sz w:val="24"/>
        </w:rPr>
      </w:pPr>
    </w:p>
    <w:p w14:paraId="3F4BA55B" w14:textId="77777777" w:rsidR="001A392E" w:rsidRDefault="00C22B66" w:rsidP="001A392E">
      <w:pPr>
        <w:spacing w:before="60" w:after="60"/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3F4BA6C9" wp14:editId="3F4BA6CA">
            <wp:extent cx="9361170" cy="4465955"/>
            <wp:effectExtent l="0" t="0" r="0" b="0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 mod RE-6 em subst. RE-2.bmp"/>
                    <pic:cNvPicPr/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55C" w14:textId="77777777" w:rsidR="00A46FA6" w:rsidRDefault="00A46FA6">
      <w:pPr>
        <w:spacing w:before="60" w:after="60"/>
        <w:rPr>
          <w:rFonts w:ascii="Arial" w:hAnsi="Arial"/>
          <w:sz w:val="24"/>
        </w:rPr>
        <w:sectPr w:rsidR="00A46FA6" w:rsidSect="00C302FD">
          <w:headerReference w:type="even" r:id="rId324"/>
          <w:headerReference w:type="default" r:id="rId325"/>
          <w:headerReference w:type="first" r:id="rId326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55D" w14:textId="77777777" w:rsidR="00A46FA6" w:rsidRDefault="002B6E91" w:rsidP="00A85CD8">
      <w:pPr>
        <w:pStyle w:val="Ttulo2"/>
        <w:ind w:firstLine="720"/>
      </w:pPr>
      <w:bookmarkStart w:id="256" w:name="_Toc513533860"/>
      <w:bookmarkStart w:id="257" w:name="_Toc513555688"/>
      <w:bookmarkStart w:id="258" w:name="_Toc136595592"/>
      <w:r>
        <w:lastRenderedPageBreak/>
        <w:t>5</w:t>
      </w:r>
      <w:r w:rsidR="00A46FA6">
        <w:t>.</w:t>
      </w:r>
      <w:r w:rsidR="00EB031E">
        <w:t>44</w:t>
      </w:r>
      <w:r w:rsidR="00326D31">
        <w:t>.1</w:t>
      </w:r>
      <w:r w:rsidR="00FC0001">
        <w:t xml:space="preserve">. </w:t>
      </w:r>
      <w:r w:rsidR="00A46FA6">
        <w:t>RE-6 EM SUBSTITUIÇÃO AO RE-2</w:t>
      </w:r>
      <w:bookmarkEnd w:id="256"/>
      <w:bookmarkEnd w:id="257"/>
      <w:bookmarkEnd w:id="258"/>
    </w:p>
    <w:p w14:paraId="3F4BA55E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55F" w14:textId="77777777" w:rsidR="00A46FA6" w:rsidRDefault="00A46FA6">
      <w:pPr>
        <w:rPr>
          <w:rFonts w:ascii="Arial" w:hAnsi="Arial"/>
          <w:sz w:val="24"/>
        </w:rPr>
      </w:pPr>
    </w:p>
    <w:p w14:paraId="3F4BA560" w14:textId="77777777" w:rsidR="00A46FA6" w:rsidRDefault="002536D0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4</w:t>
      </w:r>
      <w:r w:rsidR="009F58EC">
        <w:rPr>
          <w:rFonts w:ascii="Arial" w:hAnsi="Arial"/>
          <w:sz w:val="24"/>
        </w:rPr>
        <w:t>4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MODALIDADE ALTERNATIVA</w:t>
      </w:r>
    </w:p>
    <w:p w14:paraId="3F4BA561" w14:textId="77777777" w:rsidR="00A46FA6" w:rsidRDefault="00A46FA6">
      <w:pPr>
        <w:rPr>
          <w:rFonts w:ascii="Arial" w:hAnsi="Arial"/>
          <w:sz w:val="24"/>
        </w:rPr>
      </w:pPr>
    </w:p>
    <w:p w14:paraId="3F4BA562" w14:textId="77777777" w:rsidR="00A46FA6" w:rsidRDefault="00A46FA6">
      <w:pPr>
        <w:rPr>
          <w:rFonts w:ascii="Arial" w:hAnsi="Arial"/>
          <w:sz w:val="24"/>
        </w:rPr>
      </w:pPr>
    </w:p>
    <w:p w14:paraId="3F4BA563" w14:textId="77777777" w:rsidR="00A46FA6" w:rsidRDefault="00A46FA6">
      <w:pPr>
        <w:jc w:val="center"/>
        <w:rPr>
          <w:rFonts w:ascii="Arial" w:hAnsi="Arial"/>
          <w:sz w:val="24"/>
        </w:rPr>
      </w:pPr>
    </w:p>
    <w:p w14:paraId="3F4BA564" w14:textId="77777777" w:rsidR="00A46FA6" w:rsidRDefault="00E252F7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</w:t>
      </w:r>
      <w:r w:rsidR="00A46FA6">
        <w:rPr>
          <w:rFonts w:ascii="Arial" w:hAnsi="Arial"/>
          <w:b/>
          <w:sz w:val="24"/>
        </w:rPr>
        <w:t>:</w:t>
      </w:r>
      <w:r w:rsidR="00A46FA6">
        <w:rPr>
          <w:rFonts w:ascii="Arial" w:hAnsi="Arial"/>
          <w:sz w:val="24"/>
        </w:rPr>
        <w:t xml:space="preserve"> </w:t>
      </w:r>
    </w:p>
    <w:p w14:paraId="3F4BA565" w14:textId="77777777" w:rsidR="00A46FA6" w:rsidRDefault="00A46FA6">
      <w:pPr>
        <w:rPr>
          <w:rFonts w:ascii="Arial" w:hAnsi="Arial"/>
          <w:sz w:val="24"/>
        </w:rPr>
      </w:pPr>
    </w:p>
    <w:p w14:paraId="3F4BA566" w14:textId="2F696B99" w:rsidR="00A46FA6" w:rsidRPr="001870F1" w:rsidRDefault="00687FB5" w:rsidP="00F542BF">
      <w:pPr>
        <w:pStyle w:val="PargrafodaLista"/>
        <w:numPr>
          <w:ilvl w:val="0"/>
          <w:numId w:val="108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9D32B0">
        <w:rPr>
          <w:rFonts w:ascii="Arial" w:hAnsi="Arial"/>
          <w:sz w:val="24"/>
        </w:rPr>
        <w:t xml:space="preserve"> </w:t>
      </w:r>
      <w:r w:rsidRPr="001870F1">
        <w:rPr>
          <w:rFonts w:ascii="Arial" w:hAnsi="Arial"/>
          <w:sz w:val="24"/>
        </w:rPr>
        <w:t>DESLIGA</w:t>
      </w:r>
      <w:r w:rsidR="00161D82" w:rsidRPr="001870F1">
        <w:rPr>
          <w:rFonts w:ascii="Arial" w:hAnsi="Arial"/>
          <w:sz w:val="24"/>
        </w:rPr>
        <w:t>R</w:t>
      </w:r>
      <w:r w:rsidR="00A46FA6" w:rsidRPr="001870F1">
        <w:rPr>
          <w:rFonts w:ascii="Arial" w:hAnsi="Arial"/>
          <w:sz w:val="24"/>
        </w:rPr>
        <w:t xml:space="preserve"> 10552-45</w:t>
      </w:r>
    </w:p>
    <w:p w14:paraId="3F4BA567" w14:textId="082DBC63" w:rsidR="00A46FA6" w:rsidRPr="001870F1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</w:t>
      </w:r>
      <w:r w:rsidR="00F27AC9" w:rsidRPr="001870F1">
        <w:rPr>
          <w:rFonts w:ascii="Arial" w:hAnsi="Arial"/>
          <w:sz w:val="24"/>
        </w:rPr>
        <w:t xml:space="preserve"> </w:t>
      </w:r>
      <w:r w:rsidRPr="001870F1">
        <w:rPr>
          <w:rFonts w:ascii="Arial" w:hAnsi="Arial"/>
          <w:sz w:val="24"/>
        </w:rPr>
        <w:t>AB</w:t>
      </w:r>
      <w:r w:rsidR="00161D82" w:rsidRPr="001870F1">
        <w:rPr>
          <w:rFonts w:ascii="Arial" w:hAnsi="Arial"/>
          <w:sz w:val="24"/>
        </w:rPr>
        <w:t>RIR</w:t>
      </w:r>
      <w:r w:rsidR="00F27AC9" w:rsidRPr="001870F1">
        <w:rPr>
          <w:rFonts w:ascii="Arial" w:hAnsi="Arial"/>
          <w:sz w:val="24"/>
        </w:rPr>
        <w:t xml:space="preserve"> 10529</w:t>
      </w:r>
      <w:r w:rsidR="00A46FA6" w:rsidRPr="001870F1">
        <w:rPr>
          <w:rFonts w:ascii="Arial" w:hAnsi="Arial"/>
          <w:sz w:val="24"/>
        </w:rPr>
        <w:t>-292</w:t>
      </w:r>
    </w:p>
    <w:p w14:paraId="3F4BA568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DESLIGAR</w:t>
      </w:r>
      <w:r w:rsidR="00F27AC9" w:rsidRPr="001870F1">
        <w:rPr>
          <w:rFonts w:ascii="Arial" w:hAnsi="Arial"/>
          <w:sz w:val="24"/>
        </w:rPr>
        <w:t xml:space="preserve"> ou </w:t>
      </w:r>
      <w:r w:rsidRPr="001870F1">
        <w:rPr>
          <w:rFonts w:ascii="Arial" w:hAnsi="Arial"/>
          <w:sz w:val="24"/>
        </w:rPr>
        <w:t xml:space="preserve">MANTER </w:t>
      </w:r>
      <w:r>
        <w:rPr>
          <w:rFonts w:ascii="Arial" w:hAnsi="Arial"/>
          <w:sz w:val="24"/>
        </w:rPr>
        <w:t>DESLIGADO</w:t>
      </w:r>
      <w:r w:rsidR="00A46FA6" w:rsidRPr="00E13FD8">
        <w:rPr>
          <w:rFonts w:ascii="Arial" w:hAnsi="Arial"/>
          <w:sz w:val="24"/>
        </w:rPr>
        <w:t xml:space="preserve"> 10552-44</w:t>
      </w:r>
    </w:p>
    <w:p w14:paraId="3F4BA569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-268</w:t>
      </w:r>
    </w:p>
    <w:p w14:paraId="3F4BA56A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05E2D">
        <w:rPr>
          <w:rFonts w:ascii="Arial" w:hAnsi="Arial"/>
          <w:sz w:val="24"/>
        </w:rPr>
        <w:t>22</w:t>
      </w:r>
    </w:p>
    <w:p w14:paraId="3F4BA56B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05E2D">
        <w:rPr>
          <w:rFonts w:ascii="Arial" w:hAnsi="Arial"/>
          <w:sz w:val="24"/>
        </w:rPr>
        <w:t>20</w:t>
      </w:r>
    </w:p>
    <w:p w14:paraId="3F4BA56C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05E2D">
        <w:rPr>
          <w:rFonts w:ascii="Arial" w:hAnsi="Arial"/>
          <w:sz w:val="24"/>
        </w:rPr>
        <w:t>258</w:t>
      </w:r>
    </w:p>
    <w:p w14:paraId="3F4BA56D" w14:textId="77777777" w:rsidR="00A46FA6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105E2D">
        <w:rPr>
          <w:rFonts w:ascii="Arial" w:hAnsi="Arial"/>
          <w:sz w:val="24"/>
        </w:rPr>
        <w:t>256</w:t>
      </w:r>
    </w:p>
    <w:p w14:paraId="3F4BA56E" w14:textId="77777777" w:rsidR="00105E2D" w:rsidRPr="00E13FD8" w:rsidRDefault="00687FB5" w:rsidP="00105E2D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105E2D" w:rsidRPr="00E13FD8">
        <w:rPr>
          <w:rFonts w:ascii="Arial" w:hAnsi="Arial"/>
          <w:sz w:val="24"/>
        </w:rPr>
        <w:t xml:space="preserve"> 10529-</w:t>
      </w:r>
      <w:r w:rsidR="00105E2D">
        <w:rPr>
          <w:rFonts w:ascii="Arial" w:hAnsi="Arial"/>
          <w:sz w:val="24"/>
        </w:rPr>
        <w:t>328</w:t>
      </w:r>
    </w:p>
    <w:p w14:paraId="3F4BA56F" w14:textId="77777777" w:rsidR="00105E2D" w:rsidRPr="00105E2D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105E2D" w:rsidRPr="00105E2D">
        <w:rPr>
          <w:rFonts w:ascii="Arial" w:hAnsi="Arial"/>
          <w:sz w:val="24"/>
        </w:rPr>
        <w:t xml:space="preserve"> 10529-</w:t>
      </w:r>
      <w:r w:rsidR="00105E2D">
        <w:rPr>
          <w:rFonts w:ascii="Arial" w:hAnsi="Arial"/>
          <w:sz w:val="24"/>
        </w:rPr>
        <w:t>330</w:t>
      </w:r>
    </w:p>
    <w:p w14:paraId="3F4BA570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571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572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F73ED0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573" w14:textId="77777777" w:rsidR="00A46FA6" w:rsidRPr="00105E2D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105E2D">
        <w:rPr>
          <w:rFonts w:ascii="Arial" w:hAnsi="Arial"/>
          <w:sz w:val="24"/>
        </w:rPr>
        <w:t xml:space="preserve"> 10529</w:t>
      </w:r>
      <w:r w:rsidR="00A46FA6" w:rsidRPr="00105E2D">
        <w:rPr>
          <w:rFonts w:ascii="Arial" w:hAnsi="Arial"/>
          <w:sz w:val="24"/>
        </w:rPr>
        <w:t>-36</w:t>
      </w:r>
    </w:p>
    <w:p w14:paraId="3F4BA574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575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9906EE" w:rsidRPr="00E13FD8">
        <w:rPr>
          <w:rFonts w:ascii="Arial" w:hAnsi="Arial"/>
          <w:sz w:val="24"/>
        </w:rPr>
        <w:t>-84 e 80</w:t>
      </w:r>
    </w:p>
    <w:p w14:paraId="3F4BA576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-82 e 84</w:t>
      </w:r>
    </w:p>
    <w:p w14:paraId="3F4BA577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578" w14:textId="0A0C15B6" w:rsidR="00A46FA6" w:rsidRPr="00105E2D" w:rsidRDefault="00687FB5" w:rsidP="00F542BF">
      <w:pPr>
        <w:pStyle w:val="PargrafodaLista"/>
        <w:numPr>
          <w:ilvl w:val="0"/>
          <w:numId w:val="10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105E2D">
        <w:rPr>
          <w:rFonts w:ascii="Arial" w:hAnsi="Arial"/>
          <w:sz w:val="24"/>
        </w:rPr>
        <w:t xml:space="preserve"> 10529</w:t>
      </w:r>
      <w:r w:rsidR="009906EE" w:rsidRPr="00105E2D">
        <w:rPr>
          <w:rFonts w:ascii="Arial" w:hAnsi="Arial"/>
          <w:sz w:val="24"/>
        </w:rPr>
        <w:t>-</w:t>
      </w:r>
      <w:r w:rsidR="003D2C47">
        <w:rPr>
          <w:rFonts w:ascii="Arial" w:hAnsi="Arial"/>
          <w:sz w:val="24"/>
        </w:rPr>
        <w:t>36</w:t>
      </w:r>
    </w:p>
    <w:p w14:paraId="3F4BA579" w14:textId="6D6CC485" w:rsidR="00A46FA6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3D2C47">
        <w:rPr>
          <w:rFonts w:ascii="Arial" w:hAnsi="Arial"/>
          <w:sz w:val="24"/>
        </w:rPr>
        <w:t>34</w:t>
      </w:r>
    </w:p>
    <w:p w14:paraId="3F4BA57A" w14:textId="126D8D0C" w:rsidR="00105E2D" w:rsidRPr="00E13FD8" w:rsidRDefault="00687FB5" w:rsidP="00105E2D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105E2D" w:rsidRPr="00E13FD8">
        <w:rPr>
          <w:rFonts w:ascii="Arial" w:hAnsi="Arial"/>
          <w:sz w:val="24"/>
        </w:rPr>
        <w:t xml:space="preserve"> 10529-</w:t>
      </w:r>
      <w:r w:rsidR="003D2C47">
        <w:rPr>
          <w:rFonts w:ascii="Arial" w:hAnsi="Arial"/>
          <w:sz w:val="24"/>
        </w:rPr>
        <w:t>298</w:t>
      </w:r>
    </w:p>
    <w:p w14:paraId="3F4BA57B" w14:textId="3767C562" w:rsidR="00105E2D" w:rsidRPr="00105E2D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105E2D" w:rsidRPr="00105E2D">
        <w:rPr>
          <w:rFonts w:ascii="Arial" w:hAnsi="Arial"/>
          <w:sz w:val="24"/>
        </w:rPr>
        <w:t xml:space="preserve"> 10529-</w:t>
      </w:r>
      <w:r w:rsidR="003D2C47">
        <w:rPr>
          <w:rFonts w:ascii="Arial" w:hAnsi="Arial"/>
          <w:sz w:val="24"/>
        </w:rPr>
        <w:t>296</w:t>
      </w:r>
    </w:p>
    <w:p w14:paraId="3F4BA57C" w14:textId="79483BB3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354910">
        <w:rPr>
          <w:rFonts w:ascii="Arial" w:hAnsi="Arial"/>
          <w:sz w:val="24"/>
        </w:rPr>
        <w:t>330</w:t>
      </w:r>
    </w:p>
    <w:p w14:paraId="3F4BA57D" w14:textId="08A95683" w:rsidR="00A46FA6" w:rsidRPr="00105E2D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105E2D">
        <w:rPr>
          <w:rFonts w:ascii="Arial" w:hAnsi="Arial"/>
          <w:sz w:val="24"/>
        </w:rPr>
        <w:t xml:space="preserve"> 10529</w:t>
      </w:r>
      <w:r w:rsidR="00A46FA6" w:rsidRPr="00105E2D">
        <w:rPr>
          <w:rFonts w:ascii="Arial" w:hAnsi="Arial"/>
          <w:sz w:val="24"/>
        </w:rPr>
        <w:t>-</w:t>
      </w:r>
      <w:r w:rsidR="00354910">
        <w:rPr>
          <w:rFonts w:ascii="Arial" w:hAnsi="Arial"/>
          <w:sz w:val="24"/>
        </w:rPr>
        <w:t>328</w:t>
      </w:r>
      <w:r w:rsidR="00105E2D">
        <w:rPr>
          <w:rFonts w:ascii="Arial" w:hAnsi="Arial"/>
          <w:sz w:val="24"/>
        </w:rPr>
        <w:t xml:space="preserve">, </w:t>
      </w:r>
      <w:r w:rsidR="00A46FA6" w:rsidRPr="00105E2D">
        <w:rPr>
          <w:rFonts w:ascii="Arial" w:hAnsi="Arial"/>
          <w:sz w:val="24"/>
        </w:rPr>
        <w:t>66</w:t>
      </w:r>
      <w:r w:rsidR="00105E2D">
        <w:rPr>
          <w:rFonts w:ascii="Arial" w:hAnsi="Arial"/>
          <w:sz w:val="24"/>
        </w:rPr>
        <w:t>, 54</w:t>
      </w:r>
    </w:p>
    <w:p w14:paraId="3F4BA57E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9D32B0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A46FA6" w:rsidRPr="00E13FD8">
        <w:rPr>
          <w:rFonts w:ascii="Arial" w:hAnsi="Arial"/>
          <w:sz w:val="24"/>
        </w:rPr>
        <w:t xml:space="preserve"> proteções do RE-6 para 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73091">
        <w:rPr>
          <w:rFonts w:ascii="Arial" w:hAnsi="Arial"/>
          <w:sz w:val="24"/>
        </w:rPr>
        <w:t>BAG</w:t>
      </w:r>
      <w:r w:rsidR="008C0367">
        <w:rPr>
          <w:rFonts w:ascii="Arial" w:hAnsi="Arial"/>
          <w:sz w:val="24"/>
        </w:rPr>
        <w:t xml:space="preserve"> C-1</w:t>
      </w:r>
    </w:p>
    <w:p w14:paraId="3F4BA57F" w14:textId="77777777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 e 266</w:t>
      </w:r>
    </w:p>
    <w:p w14:paraId="3F4BA580" w14:textId="3578F0BF" w:rsidR="00A46FA6" w:rsidRPr="00E13FD8" w:rsidRDefault="00687FB5" w:rsidP="00F542BF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105E2D" w:rsidRPr="00E13FD8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105E2D" w:rsidRPr="00E13FD8">
        <w:rPr>
          <w:rFonts w:ascii="Arial" w:hAnsi="Arial"/>
          <w:sz w:val="24"/>
        </w:rPr>
        <w:t xml:space="preserve"> 10552-</w:t>
      </w:r>
      <w:r w:rsidR="00B24CD8" w:rsidRPr="00E13FD8">
        <w:rPr>
          <w:rFonts w:ascii="Arial" w:hAnsi="Arial"/>
          <w:sz w:val="24"/>
        </w:rPr>
        <w:t>44 (</w:t>
      </w:r>
      <w:r w:rsidR="00105E2D" w:rsidRPr="00E13FD8">
        <w:rPr>
          <w:rFonts w:ascii="Arial" w:hAnsi="Arial"/>
          <w:sz w:val="24"/>
        </w:rPr>
        <w:t>À critério do COT)</w:t>
      </w:r>
    </w:p>
    <w:p w14:paraId="3F4BA581" w14:textId="77777777" w:rsidR="00982FB4" w:rsidRDefault="00982FB4" w:rsidP="00982FB4">
      <w:pPr>
        <w:rPr>
          <w:rFonts w:ascii="Arial" w:hAnsi="Arial"/>
          <w:sz w:val="24"/>
        </w:rPr>
      </w:pPr>
    </w:p>
    <w:p w14:paraId="3F4BA582" w14:textId="77777777" w:rsidR="00982FB4" w:rsidRDefault="00982FB4" w:rsidP="00982FB4">
      <w:pPr>
        <w:rPr>
          <w:rFonts w:ascii="Arial" w:hAnsi="Arial"/>
          <w:sz w:val="24"/>
        </w:rPr>
      </w:pPr>
    </w:p>
    <w:p w14:paraId="3F4BA583" w14:textId="77777777" w:rsidR="00982FB4" w:rsidRDefault="00982FB4" w:rsidP="00982FB4">
      <w:pPr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Observações:</w:t>
      </w:r>
    </w:p>
    <w:p w14:paraId="3F4BA584" w14:textId="77777777" w:rsidR="00982FB4" w:rsidRDefault="00982FB4" w:rsidP="00982FB4">
      <w:pPr>
        <w:rPr>
          <w:rFonts w:ascii="Arial" w:hAnsi="Arial"/>
          <w:sz w:val="24"/>
        </w:rPr>
      </w:pPr>
    </w:p>
    <w:p w14:paraId="3F4BA585" w14:textId="77777777" w:rsidR="00982FB4" w:rsidRDefault="00982FB4" w:rsidP="00F542BF">
      <w:pPr>
        <w:numPr>
          <w:ilvl w:val="0"/>
          <w:numId w:val="12"/>
        </w:numPr>
        <w:jc w:val="both"/>
        <w:rPr>
          <w:rFonts w:ascii="Arial" w:hAnsi="Arial"/>
          <w:sz w:val="24"/>
        </w:rPr>
      </w:pPr>
      <w:r w:rsidRPr="00982FB4">
        <w:rPr>
          <w:rFonts w:ascii="Arial" w:hAnsi="Arial"/>
          <w:sz w:val="24"/>
        </w:rPr>
        <w:t xml:space="preserve">Essa manobra pode ser aplicada considerando a LT energizada ou desenergizada, sempre avaliando as condições do </w:t>
      </w:r>
      <w:r w:rsidR="008C0367">
        <w:rPr>
          <w:rFonts w:ascii="Arial" w:hAnsi="Arial"/>
          <w:sz w:val="24"/>
        </w:rPr>
        <w:t>Bay</w:t>
      </w:r>
      <w:r w:rsidRPr="00982FB4">
        <w:rPr>
          <w:rFonts w:ascii="Arial" w:hAnsi="Arial"/>
          <w:sz w:val="24"/>
        </w:rPr>
        <w:t>.</w:t>
      </w:r>
    </w:p>
    <w:p w14:paraId="3F4BA586" w14:textId="77777777" w:rsidR="00982FB4" w:rsidRDefault="00982FB4" w:rsidP="00F542BF">
      <w:pPr>
        <w:numPr>
          <w:ilvl w:val="0"/>
          <w:numId w:val="12"/>
        </w:numPr>
        <w:jc w:val="both"/>
        <w:rPr>
          <w:rFonts w:ascii="Arial" w:hAnsi="Arial"/>
          <w:sz w:val="24"/>
        </w:rPr>
      </w:pPr>
      <w:r w:rsidRPr="00982FB4">
        <w:rPr>
          <w:rFonts w:ascii="Arial" w:hAnsi="Arial"/>
          <w:sz w:val="24"/>
        </w:rPr>
        <w:t>O seccionador 10529-24 será fechada manualmente. Essa modalidade não faz parte do sistema de intertravamento do projeto original da subestação.</w:t>
      </w:r>
    </w:p>
    <w:p w14:paraId="3F4BA587" w14:textId="77777777" w:rsidR="00982FB4" w:rsidRDefault="00D15A66" w:rsidP="00982FB4">
      <w:pPr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br w:type="page"/>
      </w:r>
    </w:p>
    <w:p w14:paraId="3F4BA588" w14:textId="77777777" w:rsidR="00982FB4" w:rsidRDefault="00982FB4" w:rsidP="00982FB4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NORMALIZAÇÃO:</w:t>
      </w:r>
      <w:r>
        <w:rPr>
          <w:rFonts w:ascii="Arial" w:hAnsi="Arial"/>
          <w:sz w:val="24"/>
        </w:rPr>
        <w:t xml:space="preserve"> </w:t>
      </w:r>
    </w:p>
    <w:p w14:paraId="3F4BA589" w14:textId="77777777" w:rsidR="00982FB4" w:rsidRDefault="00982FB4" w:rsidP="00982FB4">
      <w:pPr>
        <w:rPr>
          <w:rFonts w:ascii="Arial" w:hAnsi="Arial"/>
          <w:sz w:val="24"/>
        </w:rPr>
      </w:pPr>
    </w:p>
    <w:p w14:paraId="3F4BA58A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0A135B" w:rsidRPr="00E13FD8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0A135B" w:rsidRPr="00E13FD8">
        <w:rPr>
          <w:rFonts w:ascii="Arial" w:hAnsi="Arial"/>
          <w:sz w:val="24"/>
        </w:rPr>
        <w:t xml:space="preserve"> 10552-44</w:t>
      </w:r>
    </w:p>
    <w:p w14:paraId="3F4BA58B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982FB4" w:rsidRPr="00E13FD8">
        <w:rPr>
          <w:rFonts w:ascii="Arial" w:hAnsi="Arial"/>
          <w:sz w:val="24"/>
        </w:rPr>
        <w:t>-</w:t>
      </w:r>
      <w:r w:rsidR="000A135B">
        <w:rPr>
          <w:rFonts w:ascii="Arial" w:hAnsi="Arial"/>
          <w:sz w:val="24"/>
        </w:rPr>
        <w:t>266</w:t>
      </w:r>
      <w:r w:rsidR="00982FB4" w:rsidRPr="00E13FD8">
        <w:rPr>
          <w:rFonts w:ascii="Arial" w:hAnsi="Arial"/>
          <w:sz w:val="24"/>
        </w:rPr>
        <w:t xml:space="preserve"> e 2</w:t>
      </w:r>
      <w:r w:rsidR="000A135B">
        <w:rPr>
          <w:rFonts w:ascii="Arial" w:hAnsi="Arial"/>
          <w:sz w:val="24"/>
        </w:rPr>
        <w:t>4</w:t>
      </w:r>
    </w:p>
    <w:p w14:paraId="3F4BA58C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365095" w:rsidRPr="00E13FD8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F75125" w:rsidRPr="00E13FD8">
        <w:rPr>
          <w:rFonts w:ascii="Arial" w:hAnsi="Arial"/>
          <w:sz w:val="24"/>
        </w:rPr>
        <w:t xml:space="preserve"> proteções do RE-6</w:t>
      </w:r>
      <w:r w:rsidR="00F75125">
        <w:rPr>
          <w:rFonts w:ascii="Arial" w:hAnsi="Arial"/>
          <w:sz w:val="24"/>
        </w:rPr>
        <w:t xml:space="preserve"> para o 10552-44</w:t>
      </w:r>
    </w:p>
    <w:p w14:paraId="3F4BA58D" w14:textId="7E66F57C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982FB4" w:rsidRPr="00E13FD8">
        <w:rPr>
          <w:rFonts w:ascii="Arial" w:hAnsi="Arial"/>
          <w:sz w:val="24"/>
        </w:rPr>
        <w:t>-</w:t>
      </w:r>
      <w:r w:rsidR="000A135B">
        <w:rPr>
          <w:rFonts w:ascii="Arial" w:hAnsi="Arial"/>
          <w:sz w:val="24"/>
        </w:rPr>
        <w:t xml:space="preserve">54, </w:t>
      </w:r>
      <w:r w:rsidR="00F73ED0" w:rsidRPr="00E13FD8">
        <w:rPr>
          <w:rFonts w:ascii="Arial" w:hAnsi="Arial"/>
          <w:sz w:val="24"/>
        </w:rPr>
        <w:t>66</w:t>
      </w:r>
      <w:r w:rsidR="00A51250" w:rsidRPr="00E13FD8">
        <w:rPr>
          <w:rFonts w:ascii="Arial" w:hAnsi="Arial"/>
          <w:sz w:val="24"/>
        </w:rPr>
        <w:t xml:space="preserve"> e </w:t>
      </w:r>
      <w:r w:rsidR="00654D17">
        <w:rPr>
          <w:rFonts w:ascii="Arial" w:hAnsi="Arial"/>
          <w:sz w:val="24"/>
        </w:rPr>
        <w:t>328</w:t>
      </w:r>
      <w:r w:rsidR="00982FB4" w:rsidRPr="00E13FD8">
        <w:rPr>
          <w:rFonts w:ascii="Arial" w:hAnsi="Arial"/>
          <w:sz w:val="24"/>
        </w:rPr>
        <w:t xml:space="preserve"> </w:t>
      </w:r>
    </w:p>
    <w:p w14:paraId="3F4BA58E" w14:textId="45E60DDE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982FB4" w:rsidRPr="00E13FD8">
        <w:rPr>
          <w:rFonts w:ascii="Arial" w:hAnsi="Arial"/>
          <w:sz w:val="24"/>
        </w:rPr>
        <w:t>-</w:t>
      </w:r>
      <w:r w:rsidR="004A316E">
        <w:rPr>
          <w:rFonts w:ascii="Arial" w:hAnsi="Arial"/>
          <w:sz w:val="24"/>
        </w:rPr>
        <w:t>330</w:t>
      </w:r>
    </w:p>
    <w:p w14:paraId="3F4BA58F" w14:textId="5264EBB2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982FB4" w:rsidRPr="00E13FD8">
        <w:rPr>
          <w:rFonts w:ascii="Arial" w:hAnsi="Arial"/>
          <w:sz w:val="24"/>
        </w:rPr>
        <w:t>-</w:t>
      </w:r>
      <w:r w:rsidR="004A316E">
        <w:rPr>
          <w:rFonts w:ascii="Arial" w:hAnsi="Arial"/>
          <w:sz w:val="24"/>
        </w:rPr>
        <w:t>296</w:t>
      </w:r>
    </w:p>
    <w:p w14:paraId="3F4BA590" w14:textId="22E99296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9906EE" w:rsidRPr="00E13FD8">
        <w:rPr>
          <w:rFonts w:ascii="Arial" w:hAnsi="Arial"/>
          <w:sz w:val="24"/>
        </w:rPr>
        <w:t>-</w:t>
      </w:r>
      <w:r w:rsidR="004A316E">
        <w:rPr>
          <w:rFonts w:ascii="Arial" w:hAnsi="Arial"/>
          <w:sz w:val="24"/>
        </w:rPr>
        <w:t>298</w:t>
      </w:r>
    </w:p>
    <w:p w14:paraId="3F4BA591" w14:textId="2B9150D3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982FB4" w:rsidRPr="00E13FD8">
        <w:rPr>
          <w:rFonts w:ascii="Arial" w:hAnsi="Arial"/>
          <w:sz w:val="24"/>
        </w:rPr>
        <w:t>-</w:t>
      </w:r>
      <w:r w:rsidR="004A316E">
        <w:rPr>
          <w:rFonts w:ascii="Arial" w:hAnsi="Arial"/>
          <w:sz w:val="24"/>
        </w:rPr>
        <w:t>34</w:t>
      </w:r>
    </w:p>
    <w:p w14:paraId="3F4BA592" w14:textId="4F53B49A" w:rsidR="00982FB4" w:rsidRPr="00E13FD8" w:rsidRDefault="00687FB5" w:rsidP="006E1916">
      <w:pPr>
        <w:pStyle w:val="PargrafodaLista"/>
        <w:numPr>
          <w:ilvl w:val="0"/>
          <w:numId w:val="10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9906EE" w:rsidRPr="00E13FD8">
        <w:rPr>
          <w:rFonts w:ascii="Arial" w:hAnsi="Arial"/>
          <w:sz w:val="24"/>
        </w:rPr>
        <w:t>-</w:t>
      </w:r>
      <w:r w:rsidR="004A316E">
        <w:rPr>
          <w:rFonts w:ascii="Arial" w:hAnsi="Arial"/>
          <w:sz w:val="24"/>
        </w:rPr>
        <w:t>36</w:t>
      </w:r>
    </w:p>
    <w:p w14:paraId="3F4BA593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982FB4" w:rsidRPr="00E13FD8">
        <w:rPr>
          <w:rFonts w:ascii="Arial" w:hAnsi="Arial"/>
          <w:sz w:val="24"/>
        </w:rPr>
        <w:t>24-1</w:t>
      </w:r>
    </w:p>
    <w:p w14:paraId="3F4BA594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982FB4" w:rsidRPr="00E13FD8">
        <w:rPr>
          <w:rFonts w:ascii="Arial" w:hAnsi="Arial"/>
          <w:sz w:val="24"/>
        </w:rPr>
        <w:t>-8</w:t>
      </w:r>
      <w:r w:rsidR="00A51250" w:rsidRPr="00E13FD8">
        <w:rPr>
          <w:rFonts w:ascii="Arial" w:hAnsi="Arial"/>
          <w:sz w:val="24"/>
        </w:rPr>
        <w:t>4</w:t>
      </w:r>
      <w:r w:rsidR="00982FB4" w:rsidRPr="00E13FD8">
        <w:rPr>
          <w:rFonts w:ascii="Arial" w:hAnsi="Arial"/>
          <w:sz w:val="24"/>
        </w:rPr>
        <w:t xml:space="preserve"> e 8</w:t>
      </w:r>
      <w:r w:rsidR="00A51250" w:rsidRPr="00E13FD8">
        <w:rPr>
          <w:rFonts w:ascii="Arial" w:hAnsi="Arial"/>
          <w:sz w:val="24"/>
        </w:rPr>
        <w:t>2</w:t>
      </w:r>
    </w:p>
    <w:p w14:paraId="3F4BA595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982FB4" w:rsidRPr="00E13FD8">
        <w:rPr>
          <w:rFonts w:ascii="Arial" w:hAnsi="Arial"/>
          <w:sz w:val="24"/>
        </w:rPr>
        <w:t>-8</w:t>
      </w:r>
      <w:r w:rsidR="00A51250" w:rsidRPr="00E13FD8">
        <w:rPr>
          <w:rFonts w:ascii="Arial" w:hAnsi="Arial"/>
          <w:sz w:val="24"/>
        </w:rPr>
        <w:t>0</w:t>
      </w:r>
      <w:r w:rsidR="009906EE" w:rsidRPr="00E13FD8">
        <w:rPr>
          <w:rFonts w:ascii="Arial" w:hAnsi="Arial"/>
          <w:sz w:val="24"/>
        </w:rPr>
        <w:t>,</w:t>
      </w:r>
      <w:r w:rsidR="00982FB4" w:rsidRPr="00E13FD8">
        <w:rPr>
          <w:rFonts w:ascii="Arial" w:hAnsi="Arial"/>
          <w:sz w:val="24"/>
        </w:rPr>
        <w:t xml:space="preserve"> 8</w:t>
      </w:r>
      <w:r w:rsidR="00A51250" w:rsidRPr="00E13FD8">
        <w:rPr>
          <w:rFonts w:ascii="Arial" w:hAnsi="Arial"/>
          <w:sz w:val="24"/>
        </w:rPr>
        <w:t>4</w:t>
      </w:r>
    </w:p>
    <w:p w14:paraId="3F4BA596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982FB4" w:rsidRPr="00E13FD8">
        <w:rPr>
          <w:rFonts w:ascii="Arial" w:hAnsi="Arial"/>
          <w:sz w:val="24"/>
        </w:rPr>
        <w:t>24-</w:t>
      </w:r>
      <w:r w:rsidR="00A51250" w:rsidRPr="00E13FD8">
        <w:rPr>
          <w:rFonts w:ascii="Arial" w:hAnsi="Arial"/>
          <w:sz w:val="24"/>
        </w:rPr>
        <w:t>5</w:t>
      </w:r>
      <w:r w:rsidR="00982FB4" w:rsidRPr="00E13FD8">
        <w:rPr>
          <w:rFonts w:ascii="Arial" w:hAnsi="Arial"/>
          <w:sz w:val="24"/>
        </w:rPr>
        <w:t xml:space="preserve"> e </w:t>
      </w:r>
      <w:r w:rsidR="00A51250" w:rsidRPr="00E13FD8">
        <w:rPr>
          <w:rFonts w:ascii="Arial" w:hAnsi="Arial"/>
          <w:sz w:val="24"/>
        </w:rPr>
        <w:t>1</w:t>
      </w:r>
    </w:p>
    <w:p w14:paraId="3F4BA597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9906EE" w:rsidRPr="00E13FD8">
        <w:rPr>
          <w:rFonts w:ascii="Arial" w:hAnsi="Arial"/>
          <w:sz w:val="24"/>
        </w:rPr>
        <w:t>-</w:t>
      </w:r>
      <w:r w:rsidR="000A135B">
        <w:rPr>
          <w:rFonts w:ascii="Arial" w:hAnsi="Arial"/>
          <w:sz w:val="24"/>
        </w:rPr>
        <w:t>36</w:t>
      </w:r>
    </w:p>
    <w:p w14:paraId="3F4BA598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982FB4" w:rsidRPr="00E13FD8">
        <w:rPr>
          <w:rFonts w:ascii="Arial" w:hAnsi="Arial"/>
          <w:sz w:val="24"/>
        </w:rPr>
        <w:t>-</w:t>
      </w:r>
      <w:r w:rsidR="000A135B">
        <w:rPr>
          <w:rFonts w:ascii="Arial" w:hAnsi="Arial"/>
          <w:sz w:val="24"/>
        </w:rPr>
        <w:t>34</w:t>
      </w:r>
    </w:p>
    <w:p w14:paraId="3F4BA599" w14:textId="77777777" w:rsidR="00982FB4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982FB4" w:rsidRPr="00E13FD8">
        <w:rPr>
          <w:rFonts w:ascii="Arial" w:hAnsi="Arial"/>
          <w:sz w:val="24"/>
        </w:rPr>
        <w:t>-</w:t>
      </w:r>
      <w:r w:rsidR="000A135B">
        <w:rPr>
          <w:rFonts w:ascii="Arial" w:hAnsi="Arial"/>
          <w:sz w:val="24"/>
        </w:rPr>
        <w:t>298</w:t>
      </w:r>
    </w:p>
    <w:p w14:paraId="3F4BA59A" w14:textId="77777777" w:rsidR="00A51250" w:rsidRPr="000A135B" w:rsidRDefault="00687FB5" w:rsidP="006E1916">
      <w:pPr>
        <w:pStyle w:val="PargrafodaLista"/>
        <w:numPr>
          <w:ilvl w:val="0"/>
          <w:numId w:val="108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0A135B">
        <w:rPr>
          <w:rFonts w:ascii="Arial" w:hAnsi="Arial"/>
          <w:sz w:val="24"/>
        </w:rPr>
        <w:t xml:space="preserve"> 10529</w:t>
      </w:r>
      <w:r w:rsidR="00982FB4" w:rsidRPr="000A135B">
        <w:rPr>
          <w:rFonts w:ascii="Arial" w:hAnsi="Arial"/>
          <w:sz w:val="24"/>
        </w:rPr>
        <w:t>-</w:t>
      </w:r>
      <w:r w:rsidR="00A51250" w:rsidRPr="000A135B">
        <w:rPr>
          <w:rFonts w:ascii="Arial" w:hAnsi="Arial"/>
          <w:sz w:val="24"/>
        </w:rPr>
        <w:t>296</w:t>
      </w:r>
    </w:p>
    <w:p w14:paraId="3F4BA59B" w14:textId="77777777" w:rsidR="00A51250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51250" w:rsidRPr="00E13FD8">
        <w:rPr>
          <w:rFonts w:ascii="Arial" w:hAnsi="Arial"/>
          <w:sz w:val="24"/>
        </w:rPr>
        <w:t>-</w:t>
      </w:r>
      <w:r w:rsidR="000A135B">
        <w:rPr>
          <w:rFonts w:ascii="Arial" w:hAnsi="Arial"/>
          <w:sz w:val="24"/>
        </w:rPr>
        <w:t>330</w:t>
      </w:r>
    </w:p>
    <w:p w14:paraId="3F4BA59C" w14:textId="77777777" w:rsidR="00A51250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51250" w:rsidRPr="00E13FD8">
        <w:rPr>
          <w:rFonts w:ascii="Arial" w:hAnsi="Arial"/>
          <w:sz w:val="24"/>
        </w:rPr>
        <w:t>-</w:t>
      </w:r>
      <w:r w:rsidR="000A135B">
        <w:rPr>
          <w:rFonts w:ascii="Arial" w:hAnsi="Arial"/>
          <w:sz w:val="24"/>
        </w:rPr>
        <w:t>328</w:t>
      </w:r>
    </w:p>
    <w:p w14:paraId="3F4BA59D" w14:textId="77777777" w:rsidR="000A135B" w:rsidRPr="00E13FD8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0A135B" w:rsidRPr="00E13FD8">
        <w:rPr>
          <w:rFonts w:ascii="Arial" w:hAnsi="Arial"/>
          <w:sz w:val="24"/>
        </w:rPr>
        <w:t xml:space="preserve"> 10529-</w:t>
      </w:r>
      <w:r w:rsidR="000A135B">
        <w:rPr>
          <w:rFonts w:ascii="Arial" w:hAnsi="Arial"/>
          <w:sz w:val="24"/>
        </w:rPr>
        <w:t>256</w:t>
      </w:r>
    </w:p>
    <w:p w14:paraId="3F4BA59E" w14:textId="77777777" w:rsidR="000A135B" w:rsidRPr="001870F1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0A135B" w:rsidRPr="001870F1">
        <w:rPr>
          <w:rFonts w:ascii="Arial" w:hAnsi="Arial"/>
          <w:sz w:val="24"/>
        </w:rPr>
        <w:t xml:space="preserve"> 10529-258</w:t>
      </w:r>
    </w:p>
    <w:p w14:paraId="3F4BA59F" w14:textId="77777777" w:rsidR="00A51250" w:rsidRPr="001870F1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A51250" w:rsidRPr="001870F1">
        <w:rPr>
          <w:rFonts w:ascii="Arial" w:hAnsi="Arial"/>
          <w:sz w:val="24"/>
        </w:rPr>
        <w:t>-</w:t>
      </w:r>
      <w:r w:rsidR="000A135B" w:rsidRPr="001870F1">
        <w:rPr>
          <w:rFonts w:ascii="Arial" w:hAnsi="Arial"/>
          <w:sz w:val="24"/>
        </w:rPr>
        <w:t>20</w:t>
      </w:r>
    </w:p>
    <w:p w14:paraId="3F4BA5A0" w14:textId="77777777" w:rsidR="00A51250" w:rsidRPr="001870F1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F27AC9" w:rsidRPr="001870F1">
        <w:rPr>
          <w:rFonts w:ascii="Arial" w:hAnsi="Arial"/>
          <w:sz w:val="24"/>
        </w:rPr>
        <w:t xml:space="preserve"> 10529</w:t>
      </w:r>
      <w:r w:rsidR="00A51250" w:rsidRPr="001870F1">
        <w:rPr>
          <w:rFonts w:ascii="Arial" w:hAnsi="Arial"/>
          <w:sz w:val="24"/>
        </w:rPr>
        <w:t>-</w:t>
      </w:r>
      <w:r w:rsidR="000A135B" w:rsidRPr="001870F1">
        <w:rPr>
          <w:rFonts w:ascii="Arial" w:hAnsi="Arial"/>
          <w:sz w:val="24"/>
        </w:rPr>
        <w:t>22</w:t>
      </w:r>
    </w:p>
    <w:p w14:paraId="3F4BA5A1" w14:textId="77777777" w:rsidR="00A51250" w:rsidRPr="001870F1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A51250" w:rsidRPr="001870F1">
        <w:rPr>
          <w:rFonts w:ascii="Arial" w:hAnsi="Arial"/>
          <w:sz w:val="24"/>
        </w:rPr>
        <w:t>-268</w:t>
      </w:r>
    </w:p>
    <w:p w14:paraId="3F4BA5A2" w14:textId="5243BBD5" w:rsidR="00A51250" w:rsidRPr="001870F1" w:rsidRDefault="00687FB5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</w:t>
      </w:r>
      <w:r w:rsidR="00F27AC9" w:rsidRPr="001870F1">
        <w:rPr>
          <w:rFonts w:ascii="Arial" w:hAnsi="Arial"/>
          <w:sz w:val="24"/>
        </w:rPr>
        <w:t xml:space="preserve"> ou </w:t>
      </w:r>
      <w:r w:rsidRPr="001870F1">
        <w:rPr>
          <w:rFonts w:ascii="Arial" w:hAnsi="Arial"/>
          <w:sz w:val="24"/>
        </w:rPr>
        <w:t>MANTER DESLIGADO</w:t>
      </w:r>
      <w:r w:rsidR="00A51250" w:rsidRPr="001870F1">
        <w:rPr>
          <w:rFonts w:ascii="Arial" w:hAnsi="Arial"/>
          <w:sz w:val="24"/>
        </w:rPr>
        <w:t xml:space="preserve"> 10552-</w:t>
      </w:r>
      <w:r w:rsidR="00A41B8B" w:rsidRPr="001870F1">
        <w:rPr>
          <w:rFonts w:ascii="Arial" w:hAnsi="Arial"/>
          <w:sz w:val="24"/>
        </w:rPr>
        <w:t>44 (</w:t>
      </w:r>
      <w:r w:rsidR="00A51250" w:rsidRPr="001870F1">
        <w:rPr>
          <w:rFonts w:ascii="Arial" w:hAnsi="Arial"/>
          <w:sz w:val="24"/>
        </w:rPr>
        <w:t>À critério do COT)</w:t>
      </w:r>
    </w:p>
    <w:p w14:paraId="0B89C3F5" w14:textId="289AB637" w:rsidR="00161D82" w:rsidRPr="001870F1" w:rsidRDefault="008475EF" w:rsidP="006E1916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 xml:space="preserve">BAU: </w:t>
      </w:r>
      <w:r w:rsidR="00161D82" w:rsidRPr="001870F1">
        <w:rPr>
          <w:rFonts w:ascii="Arial" w:hAnsi="Arial"/>
          <w:sz w:val="24"/>
        </w:rPr>
        <w:t>FECHAR 10529-292</w:t>
      </w:r>
    </w:p>
    <w:p w14:paraId="4095770C" w14:textId="4D4D0AF8" w:rsidR="00161D82" w:rsidRPr="001870F1" w:rsidRDefault="008475EF" w:rsidP="00161D82">
      <w:pPr>
        <w:pStyle w:val="PargrafodaLista"/>
        <w:numPr>
          <w:ilvl w:val="0"/>
          <w:numId w:val="108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 xml:space="preserve">BAU: </w:t>
      </w:r>
      <w:r w:rsidR="00161D82" w:rsidRPr="001870F1">
        <w:rPr>
          <w:rFonts w:ascii="Arial" w:hAnsi="Arial"/>
          <w:sz w:val="24"/>
        </w:rPr>
        <w:t>LIGAR ou MANTER DESLIGADO 10552-45 (À critério do COT)</w:t>
      </w:r>
    </w:p>
    <w:p w14:paraId="3F4BA5A4" w14:textId="77777777" w:rsidR="00982FB4" w:rsidRPr="001870F1" w:rsidRDefault="00982FB4">
      <w:pPr>
        <w:rPr>
          <w:rFonts w:ascii="Arial" w:hAnsi="Arial"/>
          <w:sz w:val="24"/>
        </w:rPr>
        <w:sectPr w:rsidR="00982FB4" w:rsidRPr="001870F1" w:rsidSect="00C302FD">
          <w:headerReference w:type="even" r:id="rId327"/>
          <w:headerReference w:type="default" r:id="rId328"/>
          <w:headerReference w:type="first" r:id="rId329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5A5" w14:textId="77777777" w:rsidR="00A46FA6" w:rsidRDefault="002B6E91" w:rsidP="00A85CD8">
      <w:pPr>
        <w:pStyle w:val="Ttulo2"/>
        <w:ind w:firstLine="360"/>
      </w:pPr>
      <w:bookmarkStart w:id="259" w:name="_Toc513533861"/>
      <w:bookmarkStart w:id="260" w:name="_Toc136595593"/>
      <w:r>
        <w:lastRenderedPageBreak/>
        <w:t>5</w:t>
      </w:r>
      <w:r w:rsidR="00A46FA6">
        <w:t>.</w:t>
      </w:r>
      <w:r w:rsidR="00EB031E">
        <w:t>45</w:t>
      </w:r>
      <w:r w:rsidR="00FC0001">
        <w:t>.</w:t>
      </w:r>
      <w:r w:rsidR="00A46FA6">
        <w:tab/>
      </w:r>
      <w:r w:rsidR="005C14FE">
        <w:t>RE-3</w:t>
      </w:r>
      <w:r w:rsidR="005C14FE" w:rsidRPr="005C14FE">
        <w:t xml:space="preserve"> SUBSTITUÍDO PELO </w:t>
      </w:r>
      <w:r w:rsidR="005C14FE">
        <w:t>RE-6</w:t>
      </w:r>
      <w:r w:rsidR="005C14FE" w:rsidRPr="005C14FE">
        <w:t xml:space="preserve"> – </w:t>
      </w:r>
      <w:r w:rsidR="002536D0">
        <w:t>4</w:t>
      </w:r>
      <w:r w:rsidR="009F58EC">
        <w:t>5</w:t>
      </w:r>
      <w:r w:rsidR="005C14FE" w:rsidRPr="005C14FE">
        <w:rPr>
          <w:vertAlign w:val="superscript"/>
        </w:rPr>
        <w:t xml:space="preserve">a </w:t>
      </w:r>
      <w:r w:rsidR="005C14FE" w:rsidRPr="005C14FE">
        <w:t>MODALIDADE</w:t>
      </w:r>
      <w:bookmarkEnd w:id="259"/>
      <w:bookmarkEnd w:id="260"/>
    </w:p>
    <w:p w14:paraId="3F4BA5A6" w14:textId="77777777" w:rsidR="00A46FA6" w:rsidRDefault="00A46FA6"/>
    <w:p w14:paraId="3F4BA5A7" w14:textId="77777777" w:rsidR="00A46FA6" w:rsidRDefault="00A46FA6" w:rsidP="001A392E">
      <w:pPr>
        <w:spacing w:before="60" w:after="60"/>
        <w:jc w:val="center"/>
        <w:rPr>
          <w:rFonts w:ascii="Arial" w:hAnsi="Arial"/>
          <w:noProof/>
          <w:sz w:val="24"/>
        </w:rPr>
      </w:pPr>
    </w:p>
    <w:p w14:paraId="3F4BA5A8" w14:textId="77777777" w:rsidR="001A392E" w:rsidRDefault="001A392E" w:rsidP="001A392E">
      <w:pPr>
        <w:spacing w:before="60" w:after="60"/>
        <w:jc w:val="center"/>
        <w:rPr>
          <w:rFonts w:ascii="Arial" w:hAnsi="Arial"/>
          <w:noProof/>
          <w:sz w:val="24"/>
        </w:rPr>
      </w:pPr>
    </w:p>
    <w:p w14:paraId="3F4BA5A9" w14:textId="77777777" w:rsidR="001A392E" w:rsidRDefault="00C22B66" w:rsidP="001A392E">
      <w:pPr>
        <w:spacing w:before="60" w:after="60"/>
        <w:jc w:val="center"/>
        <w:rPr>
          <w:rFonts w:ascii="Arial" w:hAnsi="Arial"/>
          <w:sz w:val="24"/>
        </w:rPr>
        <w:sectPr w:rsidR="001A392E" w:rsidSect="00C302FD">
          <w:headerReference w:type="even" r:id="rId330"/>
          <w:headerReference w:type="default" r:id="rId331"/>
          <w:footerReference w:type="default" r:id="rId332"/>
          <w:headerReference w:type="first" r:id="rId333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rFonts w:ascii="Arial" w:hAnsi="Arial"/>
          <w:noProof/>
          <w:sz w:val="24"/>
        </w:rPr>
        <w:drawing>
          <wp:inline distT="0" distB="0" distL="0" distR="0" wp14:anchorId="3F4BA6CB" wp14:editId="3F4BA6CC">
            <wp:extent cx="9361170" cy="4465955"/>
            <wp:effectExtent l="0" t="0" r="0" b="0"/>
            <wp:docPr id="285" name="Imagem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 mod RE-6 em subst. RE-3.bmp"/>
                    <pic:cNvPicPr/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5AA" w14:textId="77777777" w:rsidR="00A46FA6" w:rsidRDefault="002B6E91" w:rsidP="00A85CD8">
      <w:pPr>
        <w:pStyle w:val="Ttulo2"/>
        <w:ind w:firstLine="720"/>
      </w:pPr>
      <w:bookmarkStart w:id="261" w:name="_Toc513533862"/>
      <w:bookmarkStart w:id="262" w:name="_Toc513555690"/>
      <w:bookmarkStart w:id="263" w:name="_Toc136595594"/>
      <w:r>
        <w:lastRenderedPageBreak/>
        <w:t>5</w:t>
      </w:r>
      <w:r w:rsidR="00A46FA6">
        <w:t>.</w:t>
      </w:r>
      <w:r w:rsidR="00EB031E">
        <w:t>45</w:t>
      </w:r>
      <w:r w:rsidR="00326D31">
        <w:t>.1</w:t>
      </w:r>
      <w:r w:rsidR="00FC0001">
        <w:t xml:space="preserve">. </w:t>
      </w:r>
      <w:r w:rsidR="00A46FA6">
        <w:t>RE-6 EM SUBSTITUIÇÃO AO RE-3</w:t>
      </w:r>
      <w:bookmarkEnd w:id="261"/>
      <w:bookmarkEnd w:id="262"/>
      <w:bookmarkEnd w:id="263"/>
    </w:p>
    <w:p w14:paraId="3F4BA5AB" w14:textId="77777777" w:rsidR="00A46FA6" w:rsidRDefault="00A46FA6">
      <w:pPr>
        <w:rPr>
          <w:rFonts w:ascii="Arial" w:hAnsi="Arial"/>
          <w:sz w:val="24"/>
        </w:rPr>
      </w:pPr>
    </w:p>
    <w:p w14:paraId="3F4BA5AC" w14:textId="77777777" w:rsidR="00A46FA6" w:rsidRDefault="002536D0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4</w:t>
      </w:r>
      <w:r w:rsidR="009F58EC">
        <w:rPr>
          <w:rFonts w:ascii="Arial" w:hAnsi="Arial"/>
          <w:sz w:val="24"/>
        </w:rPr>
        <w:t>5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MODALIDADE ALTERNATIVA</w:t>
      </w:r>
      <w:r w:rsidR="00E252F7">
        <w:rPr>
          <w:rFonts w:ascii="Arial" w:hAnsi="Arial"/>
          <w:sz w:val="24"/>
        </w:rPr>
        <w:br/>
      </w:r>
    </w:p>
    <w:p w14:paraId="3F4BA5AD" w14:textId="77777777" w:rsidR="00D94102" w:rsidRDefault="00E252F7">
      <w:pPr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LIBERAÇÃO</w:t>
      </w:r>
      <w:r w:rsidR="00A46FA6">
        <w:rPr>
          <w:rFonts w:ascii="Arial" w:hAnsi="Arial"/>
          <w:b/>
          <w:sz w:val="24"/>
        </w:rPr>
        <w:t>:</w:t>
      </w:r>
    </w:p>
    <w:p w14:paraId="3F4BA5AE" w14:textId="48588C11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9D32B0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DESLIGA</w:t>
      </w:r>
      <w:r w:rsidR="008475EF">
        <w:rPr>
          <w:rFonts w:ascii="Arial" w:hAnsi="Arial"/>
          <w:sz w:val="24"/>
        </w:rPr>
        <w:t>R</w:t>
      </w:r>
      <w:r w:rsidR="00A46FA6" w:rsidRPr="00E13FD8">
        <w:rPr>
          <w:rFonts w:ascii="Arial" w:hAnsi="Arial"/>
          <w:sz w:val="24"/>
        </w:rPr>
        <w:t xml:space="preserve"> 10552-46</w:t>
      </w:r>
    </w:p>
    <w:p w14:paraId="3F4BA5AF" w14:textId="1AEE57D3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F27AC9" w:rsidRPr="00E13FD8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AB</w:t>
      </w:r>
      <w:r w:rsidR="008475EF">
        <w:rPr>
          <w:rFonts w:ascii="Arial" w:hAnsi="Arial"/>
          <w:sz w:val="24"/>
        </w:rPr>
        <w:t>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-184</w:t>
      </w:r>
    </w:p>
    <w:p w14:paraId="3F4BA5B0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A46FA6" w:rsidRPr="00E13FD8">
        <w:rPr>
          <w:rFonts w:ascii="Arial" w:hAnsi="Arial"/>
          <w:sz w:val="24"/>
        </w:rPr>
        <w:t xml:space="preserve"> 10552-44</w:t>
      </w:r>
    </w:p>
    <w:p w14:paraId="3F4BA5B1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-268</w:t>
      </w:r>
    </w:p>
    <w:p w14:paraId="3F4BA5B2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6D64A7">
        <w:rPr>
          <w:rFonts w:ascii="Arial" w:hAnsi="Arial"/>
          <w:sz w:val="24"/>
        </w:rPr>
        <w:t>22</w:t>
      </w:r>
    </w:p>
    <w:p w14:paraId="3F4BA5B3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6D64A7">
        <w:rPr>
          <w:rFonts w:ascii="Arial" w:hAnsi="Arial"/>
          <w:sz w:val="24"/>
        </w:rPr>
        <w:t>20</w:t>
      </w:r>
    </w:p>
    <w:p w14:paraId="3F4BA5B4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6D64A7">
        <w:rPr>
          <w:rFonts w:ascii="Arial" w:hAnsi="Arial"/>
          <w:sz w:val="24"/>
        </w:rPr>
        <w:t>258</w:t>
      </w:r>
    </w:p>
    <w:p w14:paraId="3F4BA5B5" w14:textId="77777777" w:rsidR="00A46FA6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6D64A7">
        <w:rPr>
          <w:rFonts w:ascii="Arial" w:hAnsi="Arial"/>
          <w:sz w:val="24"/>
        </w:rPr>
        <w:t>256</w:t>
      </w:r>
    </w:p>
    <w:p w14:paraId="3F4BA5B6" w14:textId="77777777" w:rsidR="006D64A7" w:rsidRPr="00E13FD8" w:rsidRDefault="00687FB5" w:rsidP="006D64A7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D64A7" w:rsidRPr="00E13FD8">
        <w:rPr>
          <w:rFonts w:ascii="Arial" w:hAnsi="Arial"/>
          <w:sz w:val="24"/>
        </w:rPr>
        <w:t xml:space="preserve"> 10529-</w:t>
      </w:r>
      <w:r w:rsidR="006D64A7">
        <w:rPr>
          <w:rFonts w:ascii="Arial" w:hAnsi="Arial"/>
          <w:sz w:val="24"/>
        </w:rPr>
        <w:t>328</w:t>
      </w:r>
    </w:p>
    <w:p w14:paraId="3F4BA5B7" w14:textId="77777777" w:rsidR="006D64A7" w:rsidRPr="006D64A7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D64A7" w:rsidRPr="006D64A7">
        <w:rPr>
          <w:rFonts w:ascii="Arial" w:hAnsi="Arial"/>
          <w:sz w:val="24"/>
        </w:rPr>
        <w:t xml:space="preserve"> 10529-</w:t>
      </w:r>
      <w:r w:rsidR="006D64A7">
        <w:rPr>
          <w:rFonts w:ascii="Arial" w:hAnsi="Arial"/>
          <w:sz w:val="24"/>
        </w:rPr>
        <w:t>330</w:t>
      </w:r>
    </w:p>
    <w:p w14:paraId="3F4BA5B8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5B9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5BA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F73ED0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5BB" w14:textId="77777777" w:rsidR="00A46FA6" w:rsidRPr="006D64A7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6D64A7">
        <w:rPr>
          <w:rFonts w:ascii="Arial" w:hAnsi="Arial"/>
          <w:sz w:val="24"/>
        </w:rPr>
        <w:t xml:space="preserve"> 10529</w:t>
      </w:r>
      <w:r w:rsidR="00A46FA6" w:rsidRPr="006D64A7">
        <w:rPr>
          <w:rFonts w:ascii="Arial" w:hAnsi="Arial"/>
          <w:sz w:val="24"/>
        </w:rPr>
        <w:t>-36</w:t>
      </w:r>
    </w:p>
    <w:p w14:paraId="3F4BA5BC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5BD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-84 e 80</w:t>
      </w:r>
    </w:p>
    <w:p w14:paraId="3F4BA5BE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-82 e 84</w:t>
      </w:r>
    </w:p>
    <w:p w14:paraId="3F4BA5BF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5C0" w14:textId="77FA96CA" w:rsidR="00A46FA6" w:rsidRPr="00E13FD8" w:rsidRDefault="00687FB5" w:rsidP="00F542BF">
      <w:pPr>
        <w:pStyle w:val="PargrafodaLista"/>
        <w:numPr>
          <w:ilvl w:val="0"/>
          <w:numId w:val="11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9906EE" w:rsidRPr="00E13FD8">
        <w:rPr>
          <w:rFonts w:ascii="Arial" w:hAnsi="Arial"/>
          <w:sz w:val="24"/>
        </w:rPr>
        <w:t>-</w:t>
      </w:r>
      <w:r w:rsidR="00FD3251">
        <w:rPr>
          <w:rFonts w:ascii="Arial" w:hAnsi="Arial"/>
          <w:sz w:val="24"/>
        </w:rPr>
        <w:t>36</w:t>
      </w:r>
    </w:p>
    <w:p w14:paraId="3F4BA5C1" w14:textId="01CAC027" w:rsidR="00A46FA6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D3251">
        <w:rPr>
          <w:rFonts w:ascii="Arial" w:hAnsi="Arial"/>
          <w:sz w:val="24"/>
        </w:rPr>
        <w:t>34</w:t>
      </w:r>
    </w:p>
    <w:p w14:paraId="3F4BA5C2" w14:textId="15D42238" w:rsidR="006D64A7" w:rsidRPr="00E13FD8" w:rsidRDefault="00687FB5" w:rsidP="006D64A7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6D64A7" w:rsidRPr="00E13FD8">
        <w:rPr>
          <w:rFonts w:ascii="Arial" w:hAnsi="Arial"/>
          <w:sz w:val="24"/>
        </w:rPr>
        <w:t xml:space="preserve"> 10529-</w:t>
      </w:r>
      <w:r w:rsidR="00FD3251">
        <w:rPr>
          <w:rFonts w:ascii="Arial" w:hAnsi="Arial"/>
          <w:sz w:val="24"/>
        </w:rPr>
        <w:t>298</w:t>
      </w:r>
    </w:p>
    <w:p w14:paraId="3F4BA5C3" w14:textId="45FF94EC" w:rsidR="006D64A7" w:rsidRPr="006D64A7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6D64A7" w:rsidRPr="006D64A7">
        <w:rPr>
          <w:rFonts w:ascii="Arial" w:hAnsi="Arial"/>
          <w:sz w:val="24"/>
        </w:rPr>
        <w:t xml:space="preserve"> 10529-</w:t>
      </w:r>
      <w:r w:rsidR="00FD3251">
        <w:rPr>
          <w:rFonts w:ascii="Arial" w:hAnsi="Arial"/>
          <w:sz w:val="24"/>
        </w:rPr>
        <w:t>296</w:t>
      </w:r>
    </w:p>
    <w:p w14:paraId="3F4BA5C4" w14:textId="1E0A1B39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D3251">
        <w:rPr>
          <w:rFonts w:ascii="Arial" w:hAnsi="Arial"/>
          <w:sz w:val="24"/>
        </w:rPr>
        <w:t>330</w:t>
      </w:r>
    </w:p>
    <w:p w14:paraId="3F4BA5C5" w14:textId="5F03ABE5" w:rsidR="00A46FA6" w:rsidRPr="006D64A7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6D64A7">
        <w:rPr>
          <w:rFonts w:ascii="Arial" w:hAnsi="Arial"/>
          <w:sz w:val="24"/>
        </w:rPr>
        <w:t xml:space="preserve"> 10529</w:t>
      </w:r>
      <w:r w:rsidR="00A46FA6" w:rsidRPr="006D64A7">
        <w:rPr>
          <w:rFonts w:ascii="Arial" w:hAnsi="Arial"/>
          <w:sz w:val="24"/>
        </w:rPr>
        <w:t>-</w:t>
      </w:r>
      <w:r w:rsidR="00FD3251">
        <w:rPr>
          <w:rFonts w:ascii="Arial" w:hAnsi="Arial"/>
          <w:sz w:val="24"/>
        </w:rPr>
        <w:t>328</w:t>
      </w:r>
      <w:r w:rsidR="006D64A7">
        <w:rPr>
          <w:rFonts w:ascii="Arial" w:hAnsi="Arial"/>
          <w:sz w:val="24"/>
        </w:rPr>
        <w:t xml:space="preserve"> </w:t>
      </w:r>
      <w:r w:rsidR="00A46FA6" w:rsidRPr="006D64A7">
        <w:rPr>
          <w:rFonts w:ascii="Arial" w:hAnsi="Arial"/>
          <w:sz w:val="24"/>
        </w:rPr>
        <w:t>e 66</w:t>
      </w:r>
    </w:p>
    <w:p w14:paraId="3F4BA5C6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-190</w:t>
      </w:r>
    </w:p>
    <w:p w14:paraId="3F4BA5C7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-188</w:t>
      </w:r>
    </w:p>
    <w:p w14:paraId="3F4BA5C8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6D64A7">
        <w:rPr>
          <w:rFonts w:ascii="Arial" w:hAnsi="Arial"/>
          <w:sz w:val="24"/>
        </w:rPr>
        <w:t>2</w:t>
      </w:r>
    </w:p>
    <w:p w14:paraId="3F4BA5C9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6D64A7">
        <w:rPr>
          <w:rFonts w:ascii="Arial" w:hAnsi="Arial"/>
          <w:sz w:val="24"/>
        </w:rPr>
        <w:t>0</w:t>
      </w:r>
    </w:p>
    <w:p w14:paraId="3F4BA5CA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6D64A7">
        <w:rPr>
          <w:rFonts w:ascii="Arial" w:hAnsi="Arial"/>
          <w:sz w:val="24"/>
        </w:rPr>
        <w:t>4</w:t>
      </w:r>
    </w:p>
    <w:p w14:paraId="3F4BA5CB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6D64A7">
        <w:rPr>
          <w:rFonts w:ascii="Arial" w:hAnsi="Arial"/>
          <w:sz w:val="24"/>
        </w:rPr>
        <w:t>6</w:t>
      </w:r>
    </w:p>
    <w:p w14:paraId="3F4BA5CC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5CD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-248 e 244</w:t>
      </w:r>
    </w:p>
    <w:p w14:paraId="3F4BA5CE" w14:textId="77777777" w:rsidR="00DC028E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-246 e 248</w:t>
      </w:r>
    </w:p>
    <w:p w14:paraId="3F4BA5CF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5D0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</w:t>
      </w:r>
    </w:p>
    <w:p w14:paraId="3F4BA5D1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-214</w:t>
      </w:r>
    </w:p>
    <w:p w14:paraId="3F4BA5D2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9D32B0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A46FA6" w:rsidRPr="00E13FD8">
        <w:rPr>
          <w:rFonts w:ascii="Arial" w:hAnsi="Arial"/>
          <w:sz w:val="24"/>
        </w:rPr>
        <w:t xml:space="preserve"> proteções do RE-6 para 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8C0367">
        <w:rPr>
          <w:rFonts w:ascii="Arial" w:hAnsi="Arial"/>
          <w:sz w:val="24"/>
        </w:rPr>
        <w:t>GET C-2</w:t>
      </w:r>
    </w:p>
    <w:p w14:paraId="3F4BA5D3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-192 e 266</w:t>
      </w:r>
    </w:p>
    <w:p w14:paraId="3F4BA5D4" w14:textId="77777777" w:rsidR="00A46FA6" w:rsidRPr="00E13FD8" w:rsidRDefault="00687FB5" w:rsidP="00F542B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</w:t>
      </w:r>
    </w:p>
    <w:p w14:paraId="3F4BA5D5" w14:textId="291A1E74" w:rsidR="00D94102" w:rsidRPr="00E13FD8" w:rsidRDefault="00687FB5" w:rsidP="00D94102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D94102" w:rsidRPr="00E13FD8">
        <w:rPr>
          <w:rFonts w:ascii="Arial" w:hAnsi="Arial"/>
          <w:sz w:val="24"/>
        </w:rPr>
        <w:t xml:space="preserve"> ou </w:t>
      </w:r>
      <w:r>
        <w:rPr>
          <w:rFonts w:ascii="Arial" w:hAnsi="Arial"/>
          <w:sz w:val="24"/>
        </w:rPr>
        <w:t>MANTER DESLIGADO</w:t>
      </w:r>
      <w:r w:rsidR="00D94102" w:rsidRPr="00E13FD8">
        <w:rPr>
          <w:rFonts w:ascii="Arial" w:hAnsi="Arial"/>
          <w:sz w:val="24"/>
        </w:rPr>
        <w:t xml:space="preserve"> 10552-</w:t>
      </w:r>
      <w:r w:rsidR="00A41B8B" w:rsidRPr="00E13FD8">
        <w:rPr>
          <w:rFonts w:ascii="Arial" w:hAnsi="Arial"/>
          <w:sz w:val="24"/>
        </w:rPr>
        <w:t>44 (</w:t>
      </w:r>
      <w:r w:rsidR="00D94102" w:rsidRPr="00E13FD8">
        <w:rPr>
          <w:rFonts w:ascii="Arial" w:hAnsi="Arial"/>
          <w:sz w:val="24"/>
        </w:rPr>
        <w:t>À critério do COT)</w:t>
      </w:r>
    </w:p>
    <w:p w14:paraId="3F4BA5D6" w14:textId="77777777" w:rsidR="00D15A66" w:rsidRDefault="00D15A66" w:rsidP="00D15A6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Observações:</w:t>
      </w:r>
    </w:p>
    <w:p w14:paraId="3F4BA5D7" w14:textId="77777777" w:rsidR="00D15A66" w:rsidRPr="00D15A66" w:rsidRDefault="00D15A66" w:rsidP="00D15A66">
      <w:pPr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1- </w:t>
      </w:r>
      <w:r w:rsidRPr="00D15A66">
        <w:rPr>
          <w:rFonts w:ascii="Arial" w:hAnsi="Arial"/>
          <w:sz w:val="24"/>
        </w:rPr>
        <w:t xml:space="preserve">Essa manobra pode ser aplicada considerando a LT energizada ou desenergizada, sempre avaliando as condições do </w:t>
      </w:r>
      <w:r w:rsidR="008C0367">
        <w:rPr>
          <w:rFonts w:ascii="Arial" w:hAnsi="Arial"/>
          <w:sz w:val="24"/>
        </w:rPr>
        <w:t>Bay</w:t>
      </w:r>
      <w:r w:rsidRPr="00D15A66">
        <w:rPr>
          <w:rFonts w:ascii="Arial" w:hAnsi="Arial"/>
          <w:sz w:val="24"/>
        </w:rPr>
        <w:t>.</w:t>
      </w:r>
    </w:p>
    <w:p w14:paraId="3F4BA5D8" w14:textId="77777777" w:rsidR="00D15A66" w:rsidRPr="00D15A66" w:rsidRDefault="00D15A66" w:rsidP="00D15A66">
      <w:pPr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2- </w:t>
      </w:r>
      <w:r w:rsidRPr="00D15A66">
        <w:rPr>
          <w:rFonts w:ascii="Arial" w:hAnsi="Arial"/>
          <w:sz w:val="24"/>
        </w:rPr>
        <w:t>O seccionador 10529-192 será fechada manualmente. Essa modalidade não faz parte do sistema de intertravamento do projeto original da subestação.</w:t>
      </w:r>
    </w:p>
    <w:p w14:paraId="3F4BA5D9" w14:textId="77777777" w:rsidR="00913C82" w:rsidRDefault="00913C82" w:rsidP="00D15A66">
      <w:pPr>
        <w:rPr>
          <w:rFonts w:ascii="Arial" w:hAnsi="Arial"/>
          <w:b/>
          <w:sz w:val="24"/>
        </w:rPr>
      </w:pPr>
    </w:p>
    <w:p w14:paraId="3F4BA5DA" w14:textId="77777777" w:rsidR="00D15A66" w:rsidRDefault="00D15A66" w:rsidP="00D15A66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NORMALIZAÇÃO:</w:t>
      </w:r>
      <w:r>
        <w:rPr>
          <w:rFonts w:ascii="Arial" w:hAnsi="Arial"/>
          <w:sz w:val="24"/>
        </w:rPr>
        <w:t xml:space="preserve"> </w:t>
      </w:r>
    </w:p>
    <w:p w14:paraId="3F4BA5DB" w14:textId="77777777" w:rsidR="00637C42" w:rsidRPr="00E13FD8" w:rsidRDefault="00F632F6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A44699">
        <w:rPr>
          <w:rFonts w:ascii="Arial" w:hAnsi="Arial"/>
          <w:sz w:val="24"/>
        </w:rPr>
        <w:t xml:space="preserve"> ou </w:t>
      </w:r>
      <w:r w:rsidR="00687FB5">
        <w:rPr>
          <w:rFonts w:ascii="Arial" w:hAnsi="Arial"/>
          <w:sz w:val="24"/>
        </w:rPr>
        <w:t>MANTER DESLIGADO</w:t>
      </w:r>
      <w:r w:rsidR="00A44699">
        <w:rPr>
          <w:rFonts w:ascii="Arial" w:hAnsi="Arial"/>
          <w:sz w:val="24"/>
        </w:rPr>
        <w:t xml:space="preserve"> </w:t>
      </w:r>
      <w:r w:rsidR="00F27AC9" w:rsidRPr="00E13FD8">
        <w:rPr>
          <w:rFonts w:ascii="Arial" w:hAnsi="Arial"/>
          <w:sz w:val="24"/>
        </w:rPr>
        <w:t>105</w:t>
      </w:r>
      <w:r w:rsidR="00637C42" w:rsidRPr="00E13FD8">
        <w:rPr>
          <w:rFonts w:ascii="Arial" w:hAnsi="Arial"/>
          <w:sz w:val="24"/>
        </w:rPr>
        <w:t>52-44</w:t>
      </w:r>
    </w:p>
    <w:p w14:paraId="3F4BA5DC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637C42" w:rsidRPr="00E13FD8">
        <w:rPr>
          <w:rFonts w:ascii="Arial" w:hAnsi="Arial"/>
          <w:sz w:val="24"/>
        </w:rPr>
        <w:t>24-5</w:t>
      </w:r>
    </w:p>
    <w:p w14:paraId="3F4BA5DD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-266 e 192</w:t>
      </w:r>
    </w:p>
    <w:p w14:paraId="3F4BA5DE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365095" w:rsidRPr="00E13FD8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F75125" w:rsidRPr="00E13FD8">
        <w:rPr>
          <w:rFonts w:ascii="Arial" w:hAnsi="Arial"/>
          <w:sz w:val="24"/>
        </w:rPr>
        <w:t xml:space="preserve"> proteções do RE-6</w:t>
      </w:r>
      <w:r w:rsidR="00F75125">
        <w:rPr>
          <w:rFonts w:ascii="Arial" w:hAnsi="Arial"/>
          <w:sz w:val="24"/>
        </w:rPr>
        <w:t xml:space="preserve"> para o 10552-44</w:t>
      </w:r>
    </w:p>
    <w:p w14:paraId="3F4BA5DF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-214</w:t>
      </w:r>
    </w:p>
    <w:p w14:paraId="3F4BA5E0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-216</w:t>
      </w:r>
    </w:p>
    <w:p w14:paraId="3F4BA5E1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637C42" w:rsidRPr="00E13FD8">
        <w:rPr>
          <w:rFonts w:ascii="Arial" w:hAnsi="Arial"/>
          <w:sz w:val="24"/>
        </w:rPr>
        <w:t>24-3</w:t>
      </w:r>
    </w:p>
    <w:p w14:paraId="3F4BA5E2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-248 e 246</w:t>
      </w:r>
    </w:p>
    <w:p w14:paraId="3F4BA5E3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-244 e 248</w:t>
      </w:r>
    </w:p>
    <w:p w14:paraId="3F4BA5E4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637C42" w:rsidRPr="00E13FD8">
        <w:rPr>
          <w:rFonts w:ascii="Arial" w:hAnsi="Arial"/>
          <w:sz w:val="24"/>
        </w:rPr>
        <w:t>24-3</w:t>
      </w:r>
    </w:p>
    <w:p w14:paraId="3F4BA5E5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-21</w:t>
      </w:r>
      <w:r w:rsidR="00A44699">
        <w:rPr>
          <w:rFonts w:ascii="Arial" w:hAnsi="Arial"/>
          <w:sz w:val="24"/>
        </w:rPr>
        <w:t>6</w:t>
      </w:r>
    </w:p>
    <w:p w14:paraId="3F4BA5E6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-21</w:t>
      </w:r>
      <w:r w:rsidR="00A44699">
        <w:rPr>
          <w:rFonts w:ascii="Arial" w:hAnsi="Arial"/>
          <w:sz w:val="24"/>
        </w:rPr>
        <w:t>4</w:t>
      </w:r>
    </w:p>
    <w:p w14:paraId="3F4BA5E7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</w:t>
      </w:r>
      <w:r w:rsidR="00A44699">
        <w:rPr>
          <w:rFonts w:ascii="Arial" w:hAnsi="Arial"/>
          <w:sz w:val="24"/>
        </w:rPr>
        <w:t>210</w:t>
      </w:r>
    </w:p>
    <w:p w14:paraId="3F4BA5E8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</w:t>
      </w:r>
      <w:r w:rsidR="00A44699">
        <w:rPr>
          <w:rFonts w:ascii="Arial" w:hAnsi="Arial"/>
          <w:sz w:val="24"/>
        </w:rPr>
        <w:t>212</w:t>
      </w:r>
    </w:p>
    <w:p w14:paraId="3F4BA5E9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</w:t>
      </w:r>
      <w:r w:rsidR="00A44699">
        <w:rPr>
          <w:rFonts w:ascii="Arial" w:hAnsi="Arial"/>
          <w:sz w:val="24"/>
        </w:rPr>
        <w:t>188</w:t>
      </w:r>
    </w:p>
    <w:p w14:paraId="3F4BA5EA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</w:t>
      </w:r>
      <w:r w:rsidR="00A44699">
        <w:rPr>
          <w:rFonts w:ascii="Arial" w:hAnsi="Arial"/>
          <w:sz w:val="24"/>
        </w:rPr>
        <w:t>190</w:t>
      </w:r>
    </w:p>
    <w:p w14:paraId="3F4BA5EB" w14:textId="4CE7F991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F73ED0" w:rsidRPr="00E13FD8">
        <w:rPr>
          <w:rFonts w:ascii="Arial" w:hAnsi="Arial"/>
          <w:sz w:val="24"/>
        </w:rPr>
        <w:t>-66</w:t>
      </w:r>
      <w:r w:rsidR="00637C42" w:rsidRPr="00E13FD8">
        <w:rPr>
          <w:rFonts w:ascii="Arial" w:hAnsi="Arial"/>
          <w:sz w:val="24"/>
        </w:rPr>
        <w:t xml:space="preserve"> e </w:t>
      </w:r>
      <w:r w:rsidR="005E78A0">
        <w:rPr>
          <w:rFonts w:ascii="Arial" w:hAnsi="Arial"/>
          <w:sz w:val="24"/>
        </w:rPr>
        <w:t>328</w:t>
      </w:r>
    </w:p>
    <w:p w14:paraId="3F4BA5EC" w14:textId="3CC14B11" w:rsidR="00637C42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-3</w:t>
      </w:r>
      <w:r w:rsidR="006D314A">
        <w:rPr>
          <w:rFonts w:ascii="Arial" w:hAnsi="Arial"/>
          <w:sz w:val="24"/>
        </w:rPr>
        <w:t>30</w:t>
      </w:r>
    </w:p>
    <w:p w14:paraId="3F4BA5ED" w14:textId="49E51B21" w:rsidR="00A44699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A44699" w:rsidRPr="00E13FD8">
        <w:rPr>
          <w:rFonts w:ascii="Arial" w:hAnsi="Arial"/>
          <w:sz w:val="24"/>
        </w:rPr>
        <w:t xml:space="preserve"> 10529-</w:t>
      </w:r>
      <w:r w:rsidR="006D314A">
        <w:rPr>
          <w:rFonts w:ascii="Arial" w:hAnsi="Arial"/>
          <w:sz w:val="24"/>
        </w:rPr>
        <w:t>296</w:t>
      </w:r>
    </w:p>
    <w:p w14:paraId="3F4BA5EE" w14:textId="66CFD66C" w:rsidR="00A44699" w:rsidRPr="00A44699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A44699" w:rsidRPr="00A44699">
        <w:rPr>
          <w:rFonts w:ascii="Arial" w:hAnsi="Arial"/>
          <w:sz w:val="24"/>
        </w:rPr>
        <w:t xml:space="preserve"> 10529-</w:t>
      </w:r>
      <w:r w:rsidR="006D314A">
        <w:rPr>
          <w:rFonts w:ascii="Arial" w:hAnsi="Arial"/>
          <w:sz w:val="24"/>
        </w:rPr>
        <w:t>298</w:t>
      </w:r>
    </w:p>
    <w:p w14:paraId="3F4BA5EF" w14:textId="68B4F6B3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</w:t>
      </w:r>
      <w:r w:rsidR="006D314A">
        <w:rPr>
          <w:rFonts w:ascii="Arial" w:hAnsi="Arial"/>
          <w:sz w:val="24"/>
        </w:rPr>
        <w:t>34</w:t>
      </w:r>
    </w:p>
    <w:p w14:paraId="3F4BA5F0" w14:textId="651D46AF" w:rsidR="00637C42" w:rsidRPr="00E13FD8" w:rsidRDefault="00687FB5" w:rsidP="006E1916">
      <w:pPr>
        <w:pStyle w:val="PargrafodaLista"/>
        <w:numPr>
          <w:ilvl w:val="0"/>
          <w:numId w:val="11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</w:t>
      </w:r>
      <w:r w:rsidR="006D314A">
        <w:rPr>
          <w:rFonts w:ascii="Arial" w:hAnsi="Arial"/>
          <w:sz w:val="24"/>
        </w:rPr>
        <w:t>36</w:t>
      </w:r>
    </w:p>
    <w:p w14:paraId="3F4BA5F1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637C42" w:rsidRPr="00E13FD8">
        <w:rPr>
          <w:rFonts w:ascii="Arial" w:hAnsi="Arial"/>
          <w:sz w:val="24"/>
        </w:rPr>
        <w:t>24-1</w:t>
      </w:r>
    </w:p>
    <w:p w14:paraId="3F4BA5F2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-84 e 82</w:t>
      </w:r>
    </w:p>
    <w:p w14:paraId="3F4BA5F3" w14:textId="77777777" w:rsidR="006E10B0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-80 e 84</w:t>
      </w:r>
    </w:p>
    <w:p w14:paraId="3F4BA5F4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637C42" w:rsidRPr="00E13FD8">
        <w:rPr>
          <w:rFonts w:ascii="Arial" w:hAnsi="Arial"/>
          <w:sz w:val="24"/>
        </w:rPr>
        <w:t>24-5 e 1</w:t>
      </w:r>
    </w:p>
    <w:p w14:paraId="3F4BA5F5" w14:textId="77777777" w:rsidR="00637C42" w:rsidRPr="00A44699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A44699">
        <w:rPr>
          <w:rFonts w:ascii="Arial" w:hAnsi="Arial"/>
          <w:sz w:val="24"/>
        </w:rPr>
        <w:t xml:space="preserve"> 10529</w:t>
      </w:r>
      <w:r w:rsidR="00637C42" w:rsidRPr="00A44699">
        <w:rPr>
          <w:rFonts w:ascii="Arial" w:hAnsi="Arial"/>
          <w:sz w:val="24"/>
        </w:rPr>
        <w:t>-36</w:t>
      </w:r>
    </w:p>
    <w:p w14:paraId="3F4BA5F6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F73ED0" w:rsidRPr="00E13FD8">
        <w:rPr>
          <w:rFonts w:ascii="Arial" w:hAnsi="Arial"/>
          <w:sz w:val="24"/>
        </w:rPr>
        <w:t>-</w:t>
      </w:r>
      <w:r w:rsidR="00637C42" w:rsidRPr="00E13FD8">
        <w:rPr>
          <w:rFonts w:ascii="Arial" w:hAnsi="Arial"/>
          <w:sz w:val="24"/>
        </w:rPr>
        <w:t>34</w:t>
      </w:r>
    </w:p>
    <w:p w14:paraId="3F4BA5F7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-298</w:t>
      </w:r>
    </w:p>
    <w:p w14:paraId="3F4BA5F8" w14:textId="77777777" w:rsidR="00637C42" w:rsidRDefault="00687FB5" w:rsidP="006E1916">
      <w:pPr>
        <w:pStyle w:val="PargrafodaLista"/>
        <w:numPr>
          <w:ilvl w:val="0"/>
          <w:numId w:val="11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-296</w:t>
      </w:r>
    </w:p>
    <w:p w14:paraId="3F4BA5F9" w14:textId="77777777" w:rsidR="008562E5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8562E5" w:rsidRPr="00E13FD8">
        <w:rPr>
          <w:rFonts w:ascii="Arial" w:hAnsi="Arial"/>
          <w:sz w:val="24"/>
        </w:rPr>
        <w:t xml:space="preserve"> 10529-</w:t>
      </w:r>
      <w:r w:rsidR="008562E5">
        <w:rPr>
          <w:rFonts w:ascii="Arial" w:hAnsi="Arial"/>
          <w:sz w:val="24"/>
        </w:rPr>
        <w:t>330</w:t>
      </w:r>
    </w:p>
    <w:p w14:paraId="3F4BA5FA" w14:textId="77777777" w:rsidR="008562E5" w:rsidRPr="008562E5" w:rsidRDefault="00687FB5" w:rsidP="006E1916">
      <w:pPr>
        <w:pStyle w:val="PargrafodaLista"/>
        <w:numPr>
          <w:ilvl w:val="0"/>
          <w:numId w:val="110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8562E5" w:rsidRPr="008562E5">
        <w:rPr>
          <w:rFonts w:ascii="Arial" w:hAnsi="Arial"/>
          <w:sz w:val="24"/>
        </w:rPr>
        <w:t xml:space="preserve"> 10529-328</w:t>
      </w:r>
    </w:p>
    <w:p w14:paraId="3F4BA5FB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</w:t>
      </w:r>
      <w:r w:rsidR="008562E5">
        <w:rPr>
          <w:rFonts w:ascii="Arial" w:hAnsi="Arial"/>
          <w:sz w:val="24"/>
        </w:rPr>
        <w:t>256</w:t>
      </w:r>
    </w:p>
    <w:p w14:paraId="3F4BA5FC" w14:textId="77777777" w:rsidR="00637C42" w:rsidRPr="00E13FD8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37C42" w:rsidRPr="00E13FD8">
        <w:rPr>
          <w:rFonts w:ascii="Arial" w:hAnsi="Arial"/>
          <w:sz w:val="24"/>
        </w:rPr>
        <w:t>-</w:t>
      </w:r>
      <w:r w:rsidR="008562E5">
        <w:rPr>
          <w:rFonts w:ascii="Arial" w:hAnsi="Arial"/>
          <w:sz w:val="24"/>
        </w:rPr>
        <w:t>258</w:t>
      </w:r>
    </w:p>
    <w:p w14:paraId="3F4BA5FD" w14:textId="77777777" w:rsidR="00637C42" w:rsidRPr="001870F1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637C42" w:rsidRPr="001870F1">
        <w:rPr>
          <w:rFonts w:ascii="Arial" w:hAnsi="Arial"/>
          <w:sz w:val="24"/>
        </w:rPr>
        <w:t>-</w:t>
      </w:r>
      <w:r w:rsidR="008562E5" w:rsidRPr="001870F1">
        <w:rPr>
          <w:rFonts w:ascii="Arial" w:hAnsi="Arial"/>
          <w:sz w:val="24"/>
        </w:rPr>
        <w:t>20</w:t>
      </w:r>
    </w:p>
    <w:p w14:paraId="3F4BA5FE" w14:textId="77777777" w:rsidR="00637C42" w:rsidRPr="001870F1" w:rsidRDefault="00687FB5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F27AC9" w:rsidRPr="001870F1">
        <w:rPr>
          <w:rFonts w:ascii="Arial" w:hAnsi="Arial"/>
          <w:sz w:val="24"/>
        </w:rPr>
        <w:t xml:space="preserve"> 10529</w:t>
      </w:r>
      <w:r w:rsidR="00637C42" w:rsidRPr="001870F1">
        <w:rPr>
          <w:rFonts w:ascii="Arial" w:hAnsi="Arial"/>
          <w:sz w:val="24"/>
        </w:rPr>
        <w:t>-</w:t>
      </w:r>
      <w:r w:rsidR="008562E5" w:rsidRPr="001870F1">
        <w:rPr>
          <w:rFonts w:ascii="Arial" w:hAnsi="Arial"/>
          <w:sz w:val="24"/>
        </w:rPr>
        <w:t>22</w:t>
      </w:r>
    </w:p>
    <w:p w14:paraId="3F4BA5FF" w14:textId="22C7C553" w:rsidR="006807A0" w:rsidRPr="001870F1" w:rsidRDefault="00F632F6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6807A0" w:rsidRPr="001870F1">
        <w:rPr>
          <w:rFonts w:ascii="Arial" w:hAnsi="Arial"/>
          <w:sz w:val="24"/>
        </w:rPr>
        <w:t xml:space="preserve"> 10529-268</w:t>
      </w:r>
    </w:p>
    <w:p w14:paraId="64E9B500" w14:textId="19296413" w:rsidR="008475EF" w:rsidRPr="001870F1" w:rsidRDefault="008475EF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 ou MANTER DESLIGADO 10552-44 (À critério do COT)</w:t>
      </w:r>
    </w:p>
    <w:p w14:paraId="709CDDD6" w14:textId="000906B6" w:rsidR="008475EF" w:rsidRPr="001870F1" w:rsidRDefault="008475EF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 10529-184</w:t>
      </w:r>
    </w:p>
    <w:p w14:paraId="75532558" w14:textId="4482B029" w:rsidR="00EE0390" w:rsidRPr="001870F1" w:rsidRDefault="00EE0390" w:rsidP="006E1916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 ou MANTER DESLIGADO 10552-46 (À critério do COT)</w:t>
      </w:r>
    </w:p>
    <w:p w14:paraId="3F4BA600" w14:textId="173A5F98" w:rsidR="008475EF" w:rsidRPr="001870F1" w:rsidRDefault="008475EF" w:rsidP="008475EF">
      <w:pPr>
        <w:pStyle w:val="PargrafodaLista"/>
        <w:numPr>
          <w:ilvl w:val="0"/>
          <w:numId w:val="110"/>
        </w:numPr>
        <w:spacing w:before="20" w:after="20"/>
        <w:rPr>
          <w:rFonts w:ascii="Arial" w:hAnsi="Arial"/>
          <w:sz w:val="24"/>
        </w:rPr>
        <w:sectPr w:rsidR="008475EF" w:rsidRPr="001870F1" w:rsidSect="00C302FD">
          <w:headerReference w:type="even" r:id="rId335"/>
          <w:headerReference w:type="default" r:id="rId336"/>
          <w:headerReference w:type="first" r:id="rId337"/>
          <w:type w:val="nextColumn"/>
          <w:pgSz w:w="11907" w:h="16840" w:code="9"/>
          <w:pgMar w:top="851" w:right="851" w:bottom="851" w:left="851" w:header="851" w:footer="851" w:gutter="0"/>
          <w:paperSrc w:first="7" w:other="7"/>
          <w:cols w:space="720"/>
        </w:sectPr>
      </w:pPr>
    </w:p>
    <w:p w14:paraId="3F4BA601" w14:textId="77777777" w:rsidR="00A46FA6" w:rsidRDefault="002B6E91" w:rsidP="00A85CD8">
      <w:pPr>
        <w:spacing w:before="60" w:after="60"/>
        <w:ind w:firstLine="3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5</w:t>
      </w:r>
      <w:r w:rsidR="00A46FA6">
        <w:rPr>
          <w:rFonts w:ascii="Arial" w:hAnsi="Arial"/>
          <w:b/>
          <w:sz w:val="24"/>
        </w:rPr>
        <w:t>.</w:t>
      </w:r>
      <w:r w:rsidR="00EB031E">
        <w:rPr>
          <w:rFonts w:ascii="Arial" w:hAnsi="Arial"/>
          <w:b/>
          <w:sz w:val="24"/>
        </w:rPr>
        <w:t>46</w:t>
      </w:r>
      <w:r w:rsidR="00FC0001">
        <w:rPr>
          <w:rFonts w:ascii="Arial" w:hAnsi="Arial"/>
          <w:b/>
          <w:sz w:val="24"/>
        </w:rPr>
        <w:t>.</w:t>
      </w:r>
      <w:r w:rsidR="00A46FA6">
        <w:rPr>
          <w:rFonts w:ascii="Arial" w:hAnsi="Arial"/>
          <w:b/>
          <w:sz w:val="24"/>
        </w:rPr>
        <w:tab/>
      </w:r>
      <w:r w:rsidR="00564B87" w:rsidRPr="00E900A6">
        <w:rPr>
          <w:rFonts w:ascii="Arial" w:hAnsi="Arial" w:cs="Arial"/>
          <w:b/>
          <w:sz w:val="24"/>
          <w:szCs w:val="24"/>
          <w:highlight w:val="yellow"/>
        </w:rPr>
        <w:t xml:space="preserve">RE-4 SUBSTITUÍDO PELO RE-6 – </w:t>
      </w:r>
      <w:r w:rsidR="009F58EC" w:rsidRPr="00E900A6">
        <w:rPr>
          <w:rFonts w:ascii="Arial" w:hAnsi="Arial" w:cs="Arial"/>
          <w:b/>
          <w:sz w:val="24"/>
          <w:szCs w:val="24"/>
          <w:highlight w:val="yellow"/>
        </w:rPr>
        <w:t>46</w:t>
      </w:r>
      <w:r w:rsidR="00564B87" w:rsidRPr="00E900A6">
        <w:rPr>
          <w:rFonts w:ascii="Arial" w:hAnsi="Arial" w:cs="Arial"/>
          <w:b/>
          <w:sz w:val="24"/>
          <w:szCs w:val="24"/>
          <w:highlight w:val="yellow"/>
          <w:vertAlign w:val="superscript"/>
        </w:rPr>
        <w:t xml:space="preserve">a </w:t>
      </w:r>
      <w:r w:rsidR="00564B87" w:rsidRPr="00E900A6">
        <w:rPr>
          <w:rFonts w:ascii="Arial" w:hAnsi="Arial" w:cs="Arial"/>
          <w:b/>
          <w:sz w:val="24"/>
          <w:szCs w:val="24"/>
          <w:highlight w:val="yellow"/>
        </w:rPr>
        <w:t>MODALIDADE</w:t>
      </w:r>
    </w:p>
    <w:p w14:paraId="3F4BA602" w14:textId="77777777" w:rsidR="00A46FA6" w:rsidRDefault="00A46FA6"/>
    <w:p w14:paraId="3F4BA603" w14:textId="77777777" w:rsidR="00A46FA6" w:rsidRDefault="00A46FA6"/>
    <w:p w14:paraId="3F4BA604" w14:textId="77777777" w:rsidR="00A46FA6" w:rsidRDefault="00A46FA6"/>
    <w:p w14:paraId="3F4BA605" w14:textId="77777777" w:rsidR="005406D1" w:rsidRDefault="005406D1" w:rsidP="001A392E">
      <w:pPr>
        <w:jc w:val="center"/>
      </w:pPr>
    </w:p>
    <w:p w14:paraId="3F4BA606" w14:textId="77777777" w:rsidR="001A392E" w:rsidRDefault="00C22B66" w:rsidP="001A392E">
      <w:pPr>
        <w:jc w:val="center"/>
        <w:sectPr w:rsidR="001A392E" w:rsidSect="00C302FD">
          <w:headerReference w:type="even" r:id="rId338"/>
          <w:headerReference w:type="default" r:id="rId339"/>
          <w:headerReference w:type="first" r:id="rId340"/>
          <w:type w:val="nextColumn"/>
          <w:pgSz w:w="16840" w:h="11907" w:orient="landscape" w:code="9"/>
          <w:pgMar w:top="851" w:right="851" w:bottom="851" w:left="851" w:header="851" w:footer="851" w:gutter="0"/>
          <w:paperSrc w:first="7" w:other="7"/>
          <w:cols w:space="720"/>
        </w:sectPr>
      </w:pPr>
      <w:r>
        <w:rPr>
          <w:noProof/>
        </w:rPr>
        <w:drawing>
          <wp:inline distT="0" distB="0" distL="0" distR="0" wp14:anchorId="3F4BA6CD" wp14:editId="3F4BA6CE">
            <wp:extent cx="9361170" cy="4449445"/>
            <wp:effectExtent l="0" t="0" r="0" b="8255"/>
            <wp:docPr id="286" name="Imagem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 mod RE-6 em subst. RE-4.bmp"/>
                    <pic:cNvPicPr/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7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607" w14:textId="77777777" w:rsidR="00A46FA6" w:rsidRDefault="002B6E91" w:rsidP="00A85CD8">
      <w:pPr>
        <w:pStyle w:val="Ttulo2"/>
        <w:ind w:firstLine="720"/>
      </w:pPr>
      <w:bookmarkStart w:id="264" w:name="_Toc513533863"/>
      <w:bookmarkStart w:id="265" w:name="_Toc513555691"/>
      <w:bookmarkStart w:id="266" w:name="_Toc136595595"/>
      <w:r>
        <w:lastRenderedPageBreak/>
        <w:t>5</w:t>
      </w:r>
      <w:r w:rsidR="00A46FA6">
        <w:t>.</w:t>
      </w:r>
      <w:r w:rsidR="00EB031E">
        <w:t>46</w:t>
      </w:r>
      <w:r w:rsidR="00FC0001">
        <w:t xml:space="preserve">.1. </w:t>
      </w:r>
      <w:r w:rsidR="00A46FA6">
        <w:t>MANOB</w:t>
      </w:r>
      <w:r w:rsidR="00637C42">
        <w:t xml:space="preserve">RAS PARA MUDANÇA DE MODALIDADE </w:t>
      </w:r>
      <w:r w:rsidR="00A46FA6">
        <w:t>RE-6 EM SUBSTITUIÇÃO AO RE-4</w:t>
      </w:r>
      <w:bookmarkEnd w:id="264"/>
      <w:bookmarkEnd w:id="265"/>
      <w:bookmarkEnd w:id="266"/>
    </w:p>
    <w:p w14:paraId="3F4BA608" w14:textId="77777777" w:rsidR="00A46FA6" w:rsidRDefault="009F58EC">
      <w:pPr>
        <w:numPr>
          <w:ilvl w:val="0"/>
          <w:numId w:val="1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46</w:t>
      </w:r>
      <w:r w:rsidR="00A46FA6">
        <w:rPr>
          <w:rFonts w:ascii="Arial" w:hAnsi="Arial"/>
          <w:sz w:val="24"/>
          <w:vertAlign w:val="superscript"/>
        </w:rPr>
        <w:t>a</w:t>
      </w:r>
      <w:r w:rsidR="00A46FA6">
        <w:rPr>
          <w:rFonts w:ascii="Arial" w:hAnsi="Arial"/>
          <w:sz w:val="24"/>
        </w:rPr>
        <w:t xml:space="preserve">  MODALIDADE ALTERNATIVA</w:t>
      </w:r>
    </w:p>
    <w:p w14:paraId="3F4BA609" w14:textId="77777777" w:rsidR="00F22D07" w:rsidRDefault="00F22D07">
      <w:pPr>
        <w:rPr>
          <w:rFonts w:ascii="Arial" w:hAnsi="Arial"/>
          <w:sz w:val="24"/>
        </w:rPr>
      </w:pPr>
    </w:p>
    <w:p w14:paraId="3F4BA60A" w14:textId="77777777" w:rsidR="00A46FA6" w:rsidRDefault="00687529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LIBERAÇÃO</w:t>
      </w:r>
      <w:r w:rsidR="00A46FA6">
        <w:rPr>
          <w:rFonts w:ascii="Arial" w:hAnsi="Arial"/>
          <w:b/>
          <w:sz w:val="24"/>
        </w:rPr>
        <w:t>:</w:t>
      </w:r>
      <w:r w:rsidR="00A46FA6">
        <w:rPr>
          <w:rFonts w:ascii="Arial" w:hAnsi="Arial"/>
          <w:sz w:val="24"/>
        </w:rPr>
        <w:t xml:space="preserve"> </w:t>
      </w:r>
    </w:p>
    <w:p w14:paraId="3F4BA60B" w14:textId="3384F43F" w:rsidR="00A46FA6" w:rsidRPr="00E13FD8" w:rsidRDefault="00DB63DF" w:rsidP="00F542BF">
      <w:pPr>
        <w:pStyle w:val="PargrafodaLista"/>
        <w:numPr>
          <w:ilvl w:val="0"/>
          <w:numId w:val="112"/>
        </w:numPr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BAU</w:t>
      </w:r>
      <w:r w:rsidR="005B2A5D">
        <w:rPr>
          <w:rFonts w:ascii="Arial" w:hAnsi="Arial"/>
          <w:sz w:val="24"/>
        </w:rPr>
        <w:t xml:space="preserve">: </w:t>
      </w:r>
      <w:r w:rsidR="00687FB5">
        <w:rPr>
          <w:rFonts w:ascii="Arial" w:hAnsi="Arial"/>
          <w:sz w:val="24"/>
        </w:rPr>
        <w:t>DESLIGA</w:t>
      </w:r>
      <w:r w:rsidR="008475EF">
        <w:rPr>
          <w:rFonts w:ascii="Arial" w:hAnsi="Arial"/>
          <w:sz w:val="24"/>
        </w:rPr>
        <w:t>R</w:t>
      </w:r>
      <w:r w:rsidR="00A46FA6" w:rsidRPr="00E13FD8">
        <w:rPr>
          <w:rFonts w:ascii="Arial" w:hAnsi="Arial"/>
          <w:sz w:val="24"/>
        </w:rPr>
        <w:t xml:space="preserve"> 10552-42</w:t>
      </w:r>
    </w:p>
    <w:p w14:paraId="3F4BA60C" w14:textId="48241818" w:rsidR="00A46FA6" w:rsidRPr="00E13FD8" w:rsidRDefault="00F27AC9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 w:rsidRPr="00E13FD8">
        <w:rPr>
          <w:rFonts w:ascii="Arial" w:hAnsi="Arial"/>
          <w:sz w:val="24"/>
        </w:rPr>
        <w:t>BAU</w:t>
      </w:r>
      <w:r w:rsidR="005B2A5D">
        <w:rPr>
          <w:rFonts w:ascii="Arial" w:hAnsi="Arial"/>
          <w:sz w:val="24"/>
        </w:rPr>
        <w:t xml:space="preserve">: </w:t>
      </w:r>
      <w:r w:rsidR="00687FB5">
        <w:rPr>
          <w:rFonts w:ascii="Arial" w:hAnsi="Arial"/>
          <w:sz w:val="24"/>
        </w:rPr>
        <w:t>AB</w:t>
      </w:r>
      <w:r w:rsidR="008475EF">
        <w:rPr>
          <w:rFonts w:ascii="Arial" w:hAnsi="Arial"/>
          <w:sz w:val="24"/>
        </w:rPr>
        <w:t>RIR</w:t>
      </w:r>
      <w:r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-196</w:t>
      </w:r>
    </w:p>
    <w:p w14:paraId="3F4BA60D" w14:textId="77777777" w:rsidR="00A46FA6" w:rsidRPr="00E13FD8" w:rsidRDefault="00F632F6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DB63DF" w:rsidRPr="00E13FD8">
        <w:rPr>
          <w:rFonts w:ascii="Arial" w:hAnsi="Arial"/>
          <w:sz w:val="24"/>
        </w:rPr>
        <w:t xml:space="preserve"> </w:t>
      </w:r>
      <w:r w:rsidR="00F27AC9" w:rsidRPr="00E13FD8">
        <w:rPr>
          <w:rFonts w:ascii="Arial" w:hAnsi="Arial"/>
          <w:sz w:val="24"/>
        </w:rPr>
        <w:t xml:space="preserve">ou </w:t>
      </w:r>
      <w:r w:rsidR="00687FB5">
        <w:rPr>
          <w:rFonts w:ascii="Arial" w:hAnsi="Arial"/>
          <w:sz w:val="24"/>
        </w:rPr>
        <w:t>MANTER DESLIGADO</w:t>
      </w:r>
      <w:r w:rsidR="00A46FA6" w:rsidRPr="00E13FD8">
        <w:rPr>
          <w:rFonts w:ascii="Arial" w:hAnsi="Arial"/>
          <w:sz w:val="24"/>
        </w:rPr>
        <w:t xml:space="preserve"> 10552-44</w:t>
      </w:r>
    </w:p>
    <w:p w14:paraId="3F4BA60E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-268</w:t>
      </w:r>
    </w:p>
    <w:p w14:paraId="3F4BA60F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22D07">
        <w:rPr>
          <w:rFonts w:ascii="Arial" w:hAnsi="Arial"/>
          <w:sz w:val="24"/>
        </w:rPr>
        <w:t>22</w:t>
      </w:r>
    </w:p>
    <w:p w14:paraId="3F4BA610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22D07">
        <w:rPr>
          <w:rFonts w:ascii="Arial" w:hAnsi="Arial"/>
          <w:sz w:val="24"/>
        </w:rPr>
        <w:t>20</w:t>
      </w:r>
    </w:p>
    <w:p w14:paraId="3F4BA611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22D07">
        <w:rPr>
          <w:rFonts w:ascii="Arial" w:hAnsi="Arial"/>
          <w:sz w:val="24"/>
        </w:rPr>
        <w:t>258</w:t>
      </w:r>
    </w:p>
    <w:p w14:paraId="3F4BA612" w14:textId="77777777" w:rsidR="00A46FA6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F22D07">
        <w:rPr>
          <w:rFonts w:ascii="Arial" w:hAnsi="Arial"/>
          <w:sz w:val="24"/>
        </w:rPr>
        <w:t>256</w:t>
      </w:r>
    </w:p>
    <w:p w14:paraId="3F4BA613" w14:textId="77777777" w:rsidR="00F22D07" w:rsidRPr="00E13FD8" w:rsidRDefault="00687FB5" w:rsidP="00F22D07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2D07" w:rsidRPr="00E13FD8">
        <w:rPr>
          <w:rFonts w:ascii="Arial" w:hAnsi="Arial"/>
          <w:sz w:val="24"/>
        </w:rPr>
        <w:t xml:space="preserve"> 10529-</w:t>
      </w:r>
      <w:r w:rsidR="00F22D07">
        <w:rPr>
          <w:rFonts w:ascii="Arial" w:hAnsi="Arial"/>
          <w:sz w:val="24"/>
        </w:rPr>
        <w:t>328</w:t>
      </w:r>
    </w:p>
    <w:p w14:paraId="3F4BA614" w14:textId="77777777" w:rsidR="00F22D07" w:rsidRPr="00F22D07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2D07" w:rsidRPr="00F22D07">
        <w:rPr>
          <w:rFonts w:ascii="Arial" w:hAnsi="Arial"/>
          <w:sz w:val="24"/>
        </w:rPr>
        <w:t xml:space="preserve"> 10529-</w:t>
      </w:r>
      <w:r w:rsidR="00F22D07">
        <w:rPr>
          <w:rFonts w:ascii="Arial" w:hAnsi="Arial"/>
          <w:sz w:val="24"/>
        </w:rPr>
        <w:t>330</w:t>
      </w:r>
    </w:p>
    <w:p w14:paraId="3F4BA615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-296</w:t>
      </w:r>
    </w:p>
    <w:p w14:paraId="3F4BA616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-298</w:t>
      </w:r>
    </w:p>
    <w:p w14:paraId="3F4BA617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F73ED0" w:rsidRPr="00E13FD8">
        <w:rPr>
          <w:rFonts w:ascii="Arial" w:hAnsi="Arial"/>
          <w:sz w:val="24"/>
        </w:rPr>
        <w:t>-</w:t>
      </w:r>
      <w:r w:rsidR="00A46FA6" w:rsidRPr="00E13FD8">
        <w:rPr>
          <w:rFonts w:ascii="Arial" w:hAnsi="Arial"/>
          <w:sz w:val="24"/>
        </w:rPr>
        <w:t>34</w:t>
      </w:r>
    </w:p>
    <w:p w14:paraId="3F4BA618" w14:textId="77777777" w:rsidR="00A46FA6" w:rsidRPr="00F22D07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F22D07">
        <w:rPr>
          <w:rFonts w:ascii="Arial" w:hAnsi="Arial"/>
          <w:sz w:val="24"/>
        </w:rPr>
        <w:t xml:space="preserve"> 10529</w:t>
      </w:r>
      <w:r w:rsidR="00A46FA6" w:rsidRPr="00F22D07">
        <w:rPr>
          <w:rFonts w:ascii="Arial" w:hAnsi="Arial"/>
          <w:sz w:val="24"/>
        </w:rPr>
        <w:t>-36</w:t>
      </w:r>
    </w:p>
    <w:p w14:paraId="3F4BA619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 e 5</w:t>
      </w:r>
    </w:p>
    <w:p w14:paraId="3F4BA61A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-84 e 80</w:t>
      </w:r>
    </w:p>
    <w:p w14:paraId="3F4BA61B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-82 e 84</w:t>
      </w:r>
    </w:p>
    <w:p w14:paraId="3F4BA61C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24-1</w:t>
      </w:r>
    </w:p>
    <w:p w14:paraId="3F4BA61D" w14:textId="6A3E639E" w:rsidR="00A46FA6" w:rsidRPr="00E13FD8" w:rsidRDefault="00687FB5" w:rsidP="00F542BF">
      <w:pPr>
        <w:pStyle w:val="PargrafodaLista"/>
        <w:numPr>
          <w:ilvl w:val="0"/>
          <w:numId w:val="11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002197">
        <w:rPr>
          <w:rFonts w:ascii="Arial" w:hAnsi="Arial"/>
          <w:sz w:val="24"/>
        </w:rPr>
        <w:t>3</w:t>
      </w:r>
      <w:r w:rsidR="0026291D">
        <w:rPr>
          <w:rFonts w:ascii="Arial" w:hAnsi="Arial"/>
          <w:sz w:val="24"/>
        </w:rPr>
        <w:t>6</w:t>
      </w:r>
    </w:p>
    <w:p w14:paraId="3F4BA61E" w14:textId="5D3C07AC" w:rsidR="00A46FA6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26291D">
        <w:rPr>
          <w:rFonts w:ascii="Arial" w:hAnsi="Arial"/>
          <w:sz w:val="24"/>
        </w:rPr>
        <w:t>34</w:t>
      </w:r>
    </w:p>
    <w:p w14:paraId="3F4BA61F" w14:textId="3CF7AC3E" w:rsidR="00F22D07" w:rsidRPr="00E13FD8" w:rsidRDefault="00687FB5" w:rsidP="00F22D07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2D07" w:rsidRPr="00E13FD8">
        <w:rPr>
          <w:rFonts w:ascii="Arial" w:hAnsi="Arial"/>
          <w:sz w:val="24"/>
        </w:rPr>
        <w:t xml:space="preserve"> 10529-</w:t>
      </w:r>
      <w:r w:rsidR="0026291D">
        <w:rPr>
          <w:rFonts w:ascii="Arial" w:hAnsi="Arial"/>
          <w:sz w:val="24"/>
        </w:rPr>
        <w:t>298</w:t>
      </w:r>
    </w:p>
    <w:p w14:paraId="3F4BA620" w14:textId="58E00557" w:rsidR="00F22D07" w:rsidRPr="00F22D07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2D07" w:rsidRPr="00F22D07">
        <w:rPr>
          <w:rFonts w:ascii="Arial" w:hAnsi="Arial"/>
          <w:sz w:val="24"/>
        </w:rPr>
        <w:t xml:space="preserve"> 10529-</w:t>
      </w:r>
      <w:r w:rsidR="0026291D">
        <w:rPr>
          <w:rFonts w:ascii="Arial" w:hAnsi="Arial"/>
          <w:sz w:val="24"/>
        </w:rPr>
        <w:t>296</w:t>
      </w:r>
    </w:p>
    <w:p w14:paraId="3F4BA621" w14:textId="71039455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</w:t>
      </w:r>
      <w:r w:rsidR="0026291D">
        <w:rPr>
          <w:rFonts w:ascii="Arial" w:hAnsi="Arial"/>
          <w:sz w:val="24"/>
        </w:rPr>
        <w:t>330</w:t>
      </w:r>
    </w:p>
    <w:p w14:paraId="3F4BA622" w14:textId="4BB7216D" w:rsidR="00A46FA6" w:rsidRPr="00F22D07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F22D07">
        <w:rPr>
          <w:rFonts w:ascii="Arial" w:hAnsi="Arial"/>
          <w:sz w:val="24"/>
        </w:rPr>
        <w:t xml:space="preserve"> 10529</w:t>
      </w:r>
      <w:r w:rsidR="00A46FA6" w:rsidRPr="00F22D07">
        <w:rPr>
          <w:rFonts w:ascii="Arial" w:hAnsi="Arial"/>
          <w:sz w:val="24"/>
        </w:rPr>
        <w:t>-</w:t>
      </w:r>
      <w:r w:rsidR="0026291D">
        <w:rPr>
          <w:rFonts w:ascii="Arial" w:hAnsi="Arial"/>
          <w:sz w:val="24"/>
        </w:rPr>
        <w:t>328</w:t>
      </w:r>
      <w:r w:rsidR="00A46FA6" w:rsidRPr="00F22D07">
        <w:rPr>
          <w:rFonts w:ascii="Arial" w:hAnsi="Arial"/>
          <w:sz w:val="24"/>
        </w:rPr>
        <w:t xml:space="preserve"> e 66</w:t>
      </w:r>
    </w:p>
    <w:p w14:paraId="3F4BA623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-190</w:t>
      </w:r>
    </w:p>
    <w:p w14:paraId="3F4BA624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-188</w:t>
      </w:r>
    </w:p>
    <w:p w14:paraId="3F4BA625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F22D07">
        <w:rPr>
          <w:rFonts w:ascii="Arial" w:hAnsi="Arial"/>
          <w:sz w:val="24"/>
        </w:rPr>
        <w:t>2</w:t>
      </w:r>
    </w:p>
    <w:p w14:paraId="3F4BA626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F22D07">
        <w:rPr>
          <w:rFonts w:ascii="Arial" w:hAnsi="Arial"/>
          <w:sz w:val="24"/>
        </w:rPr>
        <w:t>0</w:t>
      </w:r>
    </w:p>
    <w:p w14:paraId="3F4BA627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F22D07">
        <w:rPr>
          <w:rFonts w:ascii="Arial" w:hAnsi="Arial"/>
          <w:sz w:val="24"/>
        </w:rPr>
        <w:t>4</w:t>
      </w:r>
    </w:p>
    <w:p w14:paraId="3F4BA628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</w:t>
      </w:r>
      <w:r w:rsidR="00F22D07">
        <w:rPr>
          <w:rFonts w:ascii="Arial" w:hAnsi="Arial"/>
          <w:sz w:val="24"/>
        </w:rPr>
        <w:t>6</w:t>
      </w:r>
    </w:p>
    <w:p w14:paraId="3F4BA629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62A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-248 e 244</w:t>
      </w:r>
    </w:p>
    <w:p w14:paraId="3F4BA62B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-246 e 248</w:t>
      </w:r>
    </w:p>
    <w:p w14:paraId="3F4BA62C" w14:textId="77777777" w:rsidR="00637C42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24-3</w:t>
      </w:r>
    </w:p>
    <w:p w14:paraId="3F4BA62D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-216</w:t>
      </w:r>
    </w:p>
    <w:p w14:paraId="3F4BA62E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-214</w:t>
      </w:r>
    </w:p>
    <w:p w14:paraId="3F4BA62F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DB63DF" w:rsidRPr="00E13FD8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A46FA6" w:rsidRPr="00E13FD8">
        <w:rPr>
          <w:rFonts w:ascii="Arial" w:hAnsi="Arial"/>
          <w:sz w:val="24"/>
        </w:rPr>
        <w:t xml:space="preserve"> proteções do RE-6 para o </w:t>
      </w:r>
      <w:r w:rsidR="008C0367">
        <w:rPr>
          <w:rFonts w:ascii="Arial" w:hAnsi="Arial"/>
          <w:sz w:val="24"/>
        </w:rPr>
        <w:t>Bay</w:t>
      </w:r>
      <w:r w:rsidR="00A46FA6" w:rsidRPr="00E13FD8">
        <w:rPr>
          <w:rFonts w:ascii="Arial" w:hAnsi="Arial"/>
          <w:sz w:val="24"/>
        </w:rPr>
        <w:t xml:space="preserve"> </w:t>
      </w:r>
      <w:r w:rsidR="00573091">
        <w:rPr>
          <w:rFonts w:ascii="Arial" w:hAnsi="Arial"/>
          <w:sz w:val="24"/>
        </w:rPr>
        <w:t>BAG</w:t>
      </w:r>
      <w:r w:rsidR="008C0367">
        <w:rPr>
          <w:rFonts w:ascii="Arial" w:hAnsi="Arial"/>
          <w:sz w:val="24"/>
        </w:rPr>
        <w:t xml:space="preserve"> C-2</w:t>
      </w:r>
    </w:p>
    <w:p w14:paraId="3F4BA630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A46FA6" w:rsidRPr="00E13FD8">
        <w:rPr>
          <w:rFonts w:ascii="Arial" w:hAnsi="Arial"/>
          <w:sz w:val="24"/>
        </w:rPr>
        <w:t>-204 e 266</w:t>
      </w:r>
    </w:p>
    <w:p w14:paraId="3F4BA631" w14:textId="77777777" w:rsidR="00A46FA6" w:rsidRPr="00E13FD8" w:rsidRDefault="00687FB5" w:rsidP="00F542BF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A46FA6" w:rsidRPr="00E13FD8">
        <w:rPr>
          <w:rFonts w:ascii="Arial" w:hAnsi="Arial"/>
          <w:sz w:val="24"/>
        </w:rPr>
        <w:t>24-5</w:t>
      </w:r>
    </w:p>
    <w:p w14:paraId="3F4BA632" w14:textId="77777777" w:rsidR="00BC36E2" w:rsidRPr="00E252F7" w:rsidRDefault="00687FB5" w:rsidP="00637C42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252F7">
        <w:rPr>
          <w:rFonts w:ascii="Arial" w:hAnsi="Arial"/>
          <w:sz w:val="24"/>
        </w:rPr>
        <w:t xml:space="preserve"> </w:t>
      </w:r>
      <w:r w:rsidR="00F22D07" w:rsidRPr="00E252F7">
        <w:rPr>
          <w:rFonts w:ascii="Arial" w:hAnsi="Arial"/>
          <w:sz w:val="24"/>
        </w:rPr>
        <w:t xml:space="preserve">ou </w:t>
      </w:r>
      <w:r>
        <w:rPr>
          <w:rFonts w:ascii="Arial" w:hAnsi="Arial"/>
          <w:sz w:val="24"/>
        </w:rPr>
        <w:t>MANTER DESLIGADO</w:t>
      </w:r>
      <w:r w:rsidR="00F22D07" w:rsidRPr="00E252F7">
        <w:rPr>
          <w:rFonts w:ascii="Arial" w:hAnsi="Arial"/>
          <w:sz w:val="24"/>
        </w:rPr>
        <w:t xml:space="preserve"> </w:t>
      </w:r>
      <w:r w:rsidR="00F27AC9" w:rsidRPr="00E252F7">
        <w:rPr>
          <w:rFonts w:ascii="Arial" w:hAnsi="Arial"/>
          <w:sz w:val="24"/>
        </w:rPr>
        <w:t>105</w:t>
      </w:r>
      <w:r w:rsidR="00A46FA6" w:rsidRPr="00E252F7">
        <w:rPr>
          <w:rFonts w:ascii="Arial" w:hAnsi="Arial"/>
          <w:sz w:val="24"/>
        </w:rPr>
        <w:t>52-44</w:t>
      </w:r>
      <w:r w:rsidR="009906EE" w:rsidRPr="00E252F7">
        <w:rPr>
          <w:rFonts w:ascii="Arial" w:hAnsi="Arial"/>
          <w:sz w:val="24"/>
        </w:rPr>
        <w:t xml:space="preserve"> (À critério do COT)</w:t>
      </w:r>
    </w:p>
    <w:p w14:paraId="3F4BA633" w14:textId="77777777" w:rsidR="00637C42" w:rsidRDefault="00637C42" w:rsidP="00637C42">
      <w:pPr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Observações:</w:t>
      </w:r>
    </w:p>
    <w:p w14:paraId="3F4BA634" w14:textId="77777777" w:rsidR="00637C42" w:rsidRPr="00637C42" w:rsidRDefault="00637C42" w:rsidP="00637C42">
      <w:pPr>
        <w:rPr>
          <w:rFonts w:ascii="Arial" w:hAnsi="Arial"/>
          <w:sz w:val="24"/>
        </w:rPr>
      </w:pPr>
      <w:r w:rsidRPr="00637C42">
        <w:rPr>
          <w:rFonts w:ascii="Arial" w:hAnsi="Arial"/>
          <w:sz w:val="24"/>
        </w:rPr>
        <w:t xml:space="preserve">1- Essa manobra pode ser aplicada considerando a LT energizada ou desenergizada, sempre avaliando as condições do </w:t>
      </w:r>
      <w:r w:rsidR="008C0367">
        <w:rPr>
          <w:rFonts w:ascii="Arial" w:hAnsi="Arial"/>
          <w:sz w:val="24"/>
        </w:rPr>
        <w:t>Bay</w:t>
      </w:r>
      <w:r w:rsidRPr="00637C42">
        <w:rPr>
          <w:rFonts w:ascii="Arial" w:hAnsi="Arial"/>
          <w:sz w:val="24"/>
        </w:rPr>
        <w:t>.</w:t>
      </w:r>
    </w:p>
    <w:p w14:paraId="3F4BA635" w14:textId="77777777" w:rsidR="00913C82" w:rsidRDefault="00637C42" w:rsidP="00637C42">
      <w:pPr>
        <w:rPr>
          <w:rFonts w:ascii="Arial" w:hAnsi="Arial"/>
          <w:b/>
          <w:sz w:val="24"/>
        </w:rPr>
      </w:pPr>
      <w:r w:rsidRPr="00637C42">
        <w:rPr>
          <w:rFonts w:ascii="Arial" w:hAnsi="Arial"/>
          <w:sz w:val="24"/>
        </w:rPr>
        <w:t>2- O seccionador 10529-204 será fechado manualmente. Essa modalidade não faz parte do sistema de intertravamento do projeto original da subestação.</w:t>
      </w:r>
    </w:p>
    <w:p w14:paraId="3F4BA636" w14:textId="77777777" w:rsidR="00F22D07" w:rsidRDefault="00F22D07" w:rsidP="00637C42">
      <w:pPr>
        <w:rPr>
          <w:rFonts w:ascii="Arial" w:hAnsi="Arial"/>
          <w:b/>
          <w:sz w:val="24"/>
        </w:rPr>
      </w:pPr>
    </w:p>
    <w:p w14:paraId="3F4BA637" w14:textId="77777777" w:rsidR="00637C42" w:rsidRDefault="00637C42" w:rsidP="00637C42">
      <w:pPr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NORMALIZAÇÃO:</w:t>
      </w:r>
      <w:r>
        <w:rPr>
          <w:rFonts w:ascii="Arial" w:hAnsi="Arial"/>
          <w:sz w:val="24"/>
        </w:rPr>
        <w:t xml:space="preserve"> </w:t>
      </w:r>
    </w:p>
    <w:p w14:paraId="3F4BA638" w14:textId="77777777" w:rsidR="00637C42" w:rsidRDefault="00637C42" w:rsidP="00637C42">
      <w:pPr>
        <w:rPr>
          <w:rFonts w:ascii="Arial" w:hAnsi="Arial"/>
          <w:sz w:val="24"/>
        </w:rPr>
      </w:pPr>
    </w:p>
    <w:p w14:paraId="3F4BA639" w14:textId="77777777" w:rsidR="00687529" w:rsidRPr="00E13FD8" w:rsidRDefault="00F632F6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BC36E2">
        <w:rPr>
          <w:rFonts w:ascii="Arial" w:hAnsi="Arial"/>
          <w:sz w:val="24"/>
        </w:rPr>
        <w:t xml:space="preserve"> ou </w:t>
      </w:r>
      <w:r w:rsidR="00687FB5">
        <w:rPr>
          <w:rFonts w:ascii="Arial" w:hAnsi="Arial"/>
          <w:sz w:val="24"/>
        </w:rPr>
        <w:t>MANTER DESLIGADO</w:t>
      </w:r>
      <w:r w:rsidR="00F27AC9" w:rsidRPr="00E13FD8">
        <w:rPr>
          <w:rFonts w:ascii="Arial" w:hAnsi="Arial"/>
          <w:sz w:val="24"/>
        </w:rPr>
        <w:t xml:space="preserve"> 105</w:t>
      </w:r>
      <w:r w:rsidR="00687529" w:rsidRPr="00E13FD8">
        <w:rPr>
          <w:rFonts w:ascii="Arial" w:hAnsi="Arial"/>
          <w:sz w:val="24"/>
        </w:rPr>
        <w:t>52-44</w:t>
      </w:r>
    </w:p>
    <w:p w14:paraId="3F4BA63A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687529" w:rsidRPr="00E13FD8">
        <w:rPr>
          <w:rFonts w:ascii="Arial" w:hAnsi="Arial"/>
          <w:sz w:val="24"/>
        </w:rPr>
        <w:t>24-5</w:t>
      </w:r>
    </w:p>
    <w:p w14:paraId="3F4BA63B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</w:t>
      </w:r>
      <w:r w:rsidR="00BC36E2">
        <w:rPr>
          <w:rFonts w:ascii="Arial" w:hAnsi="Arial"/>
          <w:sz w:val="24"/>
        </w:rPr>
        <w:t>66</w:t>
      </w:r>
      <w:r w:rsidR="00687529" w:rsidRPr="00E13FD8">
        <w:rPr>
          <w:rFonts w:ascii="Arial" w:hAnsi="Arial"/>
          <w:sz w:val="24"/>
        </w:rPr>
        <w:t xml:space="preserve"> e 2</w:t>
      </w:r>
      <w:r w:rsidR="00BC36E2">
        <w:rPr>
          <w:rFonts w:ascii="Arial" w:hAnsi="Arial"/>
          <w:sz w:val="24"/>
        </w:rPr>
        <w:t>04</w:t>
      </w:r>
    </w:p>
    <w:p w14:paraId="3F4BA63C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</w:t>
      </w:r>
      <w:r w:rsidR="00365095" w:rsidRPr="00E13FD8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TRANSFERIR</w:t>
      </w:r>
      <w:r w:rsidR="00365095" w:rsidRPr="00E13FD8">
        <w:rPr>
          <w:rFonts w:ascii="Arial" w:hAnsi="Arial"/>
          <w:sz w:val="24"/>
        </w:rPr>
        <w:t xml:space="preserve"> proteções do </w:t>
      </w:r>
      <w:r w:rsidR="00687529" w:rsidRPr="00E13FD8">
        <w:rPr>
          <w:rFonts w:ascii="Arial" w:hAnsi="Arial"/>
          <w:sz w:val="24"/>
        </w:rPr>
        <w:t>RE-6</w:t>
      </w:r>
      <w:r w:rsidR="00F75125">
        <w:rPr>
          <w:rFonts w:ascii="Arial" w:hAnsi="Arial"/>
          <w:sz w:val="24"/>
        </w:rPr>
        <w:t xml:space="preserve"> para o 10552-44</w:t>
      </w:r>
    </w:p>
    <w:p w14:paraId="3F4BA63D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-214</w:t>
      </w:r>
    </w:p>
    <w:p w14:paraId="3F4BA63E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-216</w:t>
      </w:r>
    </w:p>
    <w:p w14:paraId="3F4BA63F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687529" w:rsidRPr="00E13FD8">
        <w:rPr>
          <w:rFonts w:ascii="Arial" w:hAnsi="Arial"/>
          <w:sz w:val="24"/>
        </w:rPr>
        <w:t>24-3</w:t>
      </w:r>
    </w:p>
    <w:p w14:paraId="3F4BA640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-24</w:t>
      </w:r>
      <w:r w:rsidR="00C53370">
        <w:rPr>
          <w:rFonts w:ascii="Arial" w:hAnsi="Arial"/>
          <w:sz w:val="24"/>
        </w:rPr>
        <w:t>8</w:t>
      </w:r>
      <w:r w:rsidR="00687529" w:rsidRPr="00E13FD8">
        <w:rPr>
          <w:rFonts w:ascii="Arial" w:hAnsi="Arial"/>
          <w:sz w:val="24"/>
        </w:rPr>
        <w:t xml:space="preserve"> e 24</w:t>
      </w:r>
      <w:r w:rsidR="00C53370">
        <w:rPr>
          <w:rFonts w:ascii="Arial" w:hAnsi="Arial"/>
          <w:sz w:val="24"/>
        </w:rPr>
        <w:t>6</w:t>
      </w:r>
    </w:p>
    <w:p w14:paraId="3F4BA641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-24</w:t>
      </w:r>
      <w:r w:rsidR="00C53370">
        <w:rPr>
          <w:rFonts w:ascii="Arial" w:hAnsi="Arial"/>
          <w:sz w:val="24"/>
        </w:rPr>
        <w:t>4</w:t>
      </w:r>
      <w:r w:rsidR="00687529" w:rsidRPr="00E13FD8">
        <w:rPr>
          <w:rFonts w:ascii="Arial" w:hAnsi="Arial"/>
          <w:sz w:val="24"/>
        </w:rPr>
        <w:t xml:space="preserve"> e 24</w:t>
      </w:r>
      <w:r w:rsidR="00C53370">
        <w:rPr>
          <w:rFonts w:ascii="Arial" w:hAnsi="Arial"/>
          <w:sz w:val="24"/>
        </w:rPr>
        <w:t>8</w:t>
      </w:r>
    </w:p>
    <w:p w14:paraId="3F4BA642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687529" w:rsidRPr="00E13FD8">
        <w:rPr>
          <w:rFonts w:ascii="Arial" w:hAnsi="Arial"/>
          <w:sz w:val="24"/>
        </w:rPr>
        <w:t>24-3</w:t>
      </w:r>
    </w:p>
    <w:p w14:paraId="3F4BA643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-21</w:t>
      </w:r>
      <w:r w:rsidR="00C53370">
        <w:rPr>
          <w:rFonts w:ascii="Arial" w:hAnsi="Arial"/>
          <w:sz w:val="24"/>
        </w:rPr>
        <w:t>6</w:t>
      </w:r>
    </w:p>
    <w:p w14:paraId="3F4BA644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-21</w:t>
      </w:r>
      <w:r w:rsidR="00C53370">
        <w:rPr>
          <w:rFonts w:ascii="Arial" w:hAnsi="Arial"/>
          <w:sz w:val="24"/>
        </w:rPr>
        <w:t>4</w:t>
      </w:r>
    </w:p>
    <w:p w14:paraId="3F4BA645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-21</w:t>
      </w:r>
      <w:r w:rsidR="00C53370">
        <w:rPr>
          <w:rFonts w:ascii="Arial" w:hAnsi="Arial"/>
          <w:sz w:val="24"/>
        </w:rPr>
        <w:t>0</w:t>
      </w:r>
    </w:p>
    <w:p w14:paraId="3F4BA646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-21</w:t>
      </w:r>
      <w:r w:rsidR="00C53370">
        <w:rPr>
          <w:rFonts w:ascii="Arial" w:hAnsi="Arial"/>
          <w:sz w:val="24"/>
        </w:rPr>
        <w:t>2</w:t>
      </w:r>
    </w:p>
    <w:p w14:paraId="3F4BA647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-188</w:t>
      </w:r>
    </w:p>
    <w:p w14:paraId="3F4BA648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-190</w:t>
      </w:r>
    </w:p>
    <w:p w14:paraId="3F4BA649" w14:textId="52D8A3DC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</w:t>
      </w:r>
      <w:r w:rsidR="00F73ED0" w:rsidRPr="00E13FD8">
        <w:rPr>
          <w:rFonts w:ascii="Arial" w:hAnsi="Arial"/>
          <w:sz w:val="24"/>
        </w:rPr>
        <w:t>66</w:t>
      </w:r>
      <w:r w:rsidR="004D56B7" w:rsidRPr="00E13FD8">
        <w:rPr>
          <w:rFonts w:ascii="Arial" w:hAnsi="Arial"/>
          <w:sz w:val="24"/>
        </w:rPr>
        <w:t xml:space="preserve"> e </w:t>
      </w:r>
      <w:r w:rsidR="005C2986">
        <w:rPr>
          <w:rFonts w:ascii="Arial" w:hAnsi="Arial"/>
          <w:sz w:val="24"/>
        </w:rPr>
        <w:t>328</w:t>
      </w:r>
    </w:p>
    <w:p w14:paraId="3F4BA64A" w14:textId="3DBB2484" w:rsidR="00687529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</w:t>
      </w:r>
      <w:r w:rsidR="00EC6985">
        <w:rPr>
          <w:rFonts w:ascii="Arial" w:hAnsi="Arial"/>
          <w:sz w:val="24"/>
        </w:rPr>
        <w:t>330</w:t>
      </w:r>
    </w:p>
    <w:p w14:paraId="3F4BA64B" w14:textId="339FCFF6" w:rsidR="00C53370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53370" w:rsidRPr="00E13FD8">
        <w:rPr>
          <w:rFonts w:ascii="Arial" w:hAnsi="Arial"/>
          <w:sz w:val="24"/>
        </w:rPr>
        <w:t xml:space="preserve"> 10529-</w:t>
      </w:r>
      <w:r w:rsidR="001C49A2">
        <w:rPr>
          <w:rFonts w:ascii="Arial" w:hAnsi="Arial"/>
          <w:sz w:val="24"/>
        </w:rPr>
        <w:t>296</w:t>
      </w:r>
    </w:p>
    <w:p w14:paraId="3F4BA64C" w14:textId="72996DB6" w:rsidR="00C53370" w:rsidRPr="00C53370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53370" w:rsidRPr="00C53370">
        <w:rPr>
          <w:rFonts w:ascii="Arial" w:hAnsi="Arial"/>
          <w:sz w:val="24"/>
        </w:rPr>
        <w:t xml:space="preserve"> 10529-</w:t>
      </w:r>
      <w:r w:rsidR="001C49A2">
        <w:rPr>
          <w:rFonts w:ascii="Arial" w:hAnsi="Arial"/>
          <w:sz w:val="24"/>
        </w:rPr>
        <w:t>298</w:t>
      </w:r>
    </w:p>
    <w:p w14:paraId="3F4BA64D" w14:textId="0880D081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</w:t>
      </w:r>
      <w:r w:rsidR="001C49A2">
        <w:rPr>
          <w:rFonts w:ascii="Arial" w:hAnsi="Arial"/>
          <w:sz w:val="24"/>
        </w:rPr>
        <w:t>34</w:t>
      </w:r>
    </w:p>
    <w:p w14:paraId="3F4BA64E" w14:textId="61BE0A36" w:rsidR="00687529" w:rsidRPr="00E13FD8" w:rsidRDefault="00687FB5" w:rsidP="00AC7683">
      <w:pPr>
        <w:pStyle w:val="PargrafodaLista"/>
        <w:numPr>
          <w:ilvl w:val="0"/>
          <w:numId w:val="11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</w:t>
      </w:r>
      <w:r w:rsidR="001C49A2">
        <w:rPr>
          <w:rFonts w:ascii="Arial" w:hAnsi="Arial"/>
          <w:sz w:val="24"/>
        </w:rPr>
        <w:t>36</w:t>
      </w:r>
    </w:p>
    <w:p w14:paraId="3F4BA64F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DESLIGAR</w:t>
      </w:r>
      <w:r w:rsidR="00F27AC9" w:rsidRPr="00E13FD8">
        <w:rPr>
          <w:rFonts w:ascii="Arial" w:hAnsi="Arial"/>
          <w:sz w:val="24"/>
        </w:rPr>
        <w:t xml:space="preserve"> 105</w:t>
      </w:r>
      <w:r w:rsidR="00687529" w:rsidRPr="00E13FD8">
        <w:rPr>
          <w:rFonts w:ascii="Arial" w:hAnsi="Arial"/>
          <w:sz w:val="24"/>
        </w:rPr>
        <w:t>24-1</w:t>
      </w:r>
    </w:p>
    <w:p w14:paraId="3F4BA650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-8</w:t>
      </w:r>
      <w:r w:rsidR="00B60A2B">
        <w:rPr>
          <w:rFonts w:ascii="Arial" w:hAnsi="Arial"/>
          <w:sz w:val="24"/>
        </w:rPr>
        <w:t>4 e 82</w:t>
      </w:r>
    </w:p>
    <w:p w14:paraId="3F4BA651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-8</w:t>
      </w:r>
      <w:r w:rsidR="00C53370">
        <w:rPr>
          <w:rFonts w:ascii="Arial" w:hAnsi="Arial"/>
          <w:sz w:val="24"/>
        </w:rPr>
        <w:t>0</w:t>
      </w:r>
      <w:r w:rsidR="00687529" w:rsidRPr="00E13FD8">
        <w:rPr>
          <w:rFonts w:ascii="Arial" w:hAnsi="Arial"/>
          <w:sz w:val="24"/>
        </w:rPr>
        <w:t xml:space="preserve"> e 8</w:t>
      </w:r>
      <w:r w:rsidR="00C53370">
        <w:rPr>
          <w:rFonts w:ascii="Arial" w:hAnsi="Arial"/>
          <w:sz w:val="24"/>
        </w:rPr>
        <w:t>4</w:t>
      </w:r>
    </w:p>
    <w:p w14:paraId="3F4BA652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LIGAR</w:t>
      </w:r>
      <w:r w:rsidR="00F27AC9" w:rsidRPr="00E13FD8">
        <w:rPr>
          <w:rFonts w:ascii="Arial" w:hAnsi="Arial"/>
          <w:sz w:val="24"/>
        </w:rPr>
        <w:t xml:space="preserve"> 105</w:t>
      </w:r>
      <w:r w:rsidR="00687529" w:rsidRPr="00E13FD8">
        <w:rPr>
          <w:rFonts w:ascii="Arial" w:hAnsi="Arial"/>
          <w:sz w:val="24"/>
        </w:rPr>
        <w:t>24-</w:t>
      </w:r>
      <w:r w:rsidR="00C53370">
        <w:rPr>
          <w:rFonts w:ascii="Arial" w:hAnsi="Arial"/>
          <w:sz w:val="24"/>
        </w:rPr>
        <w:t>5</w:t>
      </w:r>
      <w:r w:rsidR="00687529" w:rsidRPr="00E13FD8">
        <w:rPr>
          <w:rFonts w:ascii="Arial" w:hAnsi="Arial"/>
          <w:sz w:val="24"/>
        </w:rPr>
        <w:t xml:space="preserve"> e </w:t>
      </w:r>
      <w:r w:rsidR="00C53370">
        <w:rPr>
          <w:rFonts w:ascii="Arial" w:hAnsi="Arial"/>
          <w:sz w:val="24"/>
        </w:rPr>
        <w:t>1</w:t>
      </w:r>
    </w:p>
    <w:p w14:paraId="3F4BA653" w14:textId="77777777" w:rsidR="00687529" w:rsidRPr="00C53370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C53370">
        <w:rPr>
          <w:rFonts w:ascii="Arial" w:hAnsi="Arial"/>
          <w:sz w:val="24"/>
        </w:rPr>
        <w:t xml:space="preserve"> 10529</w:t>
      </w:r>
      <w:r w:rsidR="00687529" w:rsidRPr="00C53370">
        <w:rPr>
          <w:rFonts w:ascii="Arial" w:hAnsi="Arial"/>
          <w:sz w:val="24"/>
        </w:rPr>
        <w:t>-36</w:t>
      </w:r>
    </w:p>
    <w:p w14:paraId="3F4BA654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F73ED0" w:rsidRPr="00E13FD8">
        <w:rPr>
          <w:rFonts w:ascii="Arial" w:hAnsi="Arial"/>
          <w:sz w:val="24"/>
        </w:rPr>
        <w:t>-</w:t>
      </w:r>
      <w:r w:rsidR="00687529" w:rsidRPr="00E13FD8">
        <w:rPr>
          <w:rFonts w:ascii="Arial" w:hAnsi="Arial"/>
          <w:sz w:val="24"/>
        </w:rPr>
        <w:t>34</w:t>
      </w:r>
    </w:p>
    <w:p w14:paraId="3F4BA655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-298</w:t>
      </w:r>
    </w:p>
    <w:p w14:paraId="3F4BA656" w14:textId="77777777" w:rsidR="00687529" w:rsidRDefault="00687FB5" w:rsidP="00AC7683">
      <w:pPr>
        <w:pStyle w:val="PargrafodaLista"/>
        <w:numPr>
          <w:ilvl w:val="0"/>
          <w:numId w:val="11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-296</w:t>
      </w:r>
    </w:p>
    <w:p w14:paraId="3F4BA657" w14:textId="77777777" w:rsidR="00C53370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C53370" w:rsidRPr="00E13FD8">
        <w:rPr>
          <w:rFonts w:ascii="Arial" w:hAnsi="Arial"/>
          <w:sz w:val="24"/>
        </w:rPr>
        <w:t xml:space="preserve"> 10529-</w:t>
      </w:r>
      <w:r w:rsidR="00C53370">
        <w:rPr>
          <w:rFonts w:ascii="Arial" w:hAnsi="Arial"/>
          <w:sz w:val="24"/>
        </w:rPr>
        <w:t>33</w:t>
      </w:r>
      <w:r w:rsidR="00C53370" w:rsidRPr="00E13FD8">
        <w:rPr>
          <w:rFonts w:ascii="Arial" w:hAnsi="Arial"/>
          <w:sz w:val="24"/>
        </w:rPr>
        <w:t>0</w:t>
      </w:r>
    </w:p>
    <w:p w14:paraId="3F4BA658" w14:textId="77777777" w:rsidR="00C53370" w:rsidRPr="00C53370" w:rsidRDefault="00687FB5" w:rsidP="00AC7683">
      <w:pPr>
        <w:pStyle w:val="PargrafodaLista"/>
        <w:numPr>
          <w:ilvl w:val="0"/>
          <w:numId w:val="112"/>
        </w:numPr>
        <w:spacing w:before="60" w:after="6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C53370" w:rsidRPr="00C53370">
        <w:rPr>
          <w:rFonts w:ascii="Arial" w:hAnsi="Arial"/>
          <w:sz w:val="24"/>
        </w:rPr>
        <w:t xml:space="preserve"> 10529-328</w:t>
      </w:r>
    </w:p>
    <w:p w14:paraId="3F4BA659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FECHAR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</w:t>
      </w:r>
      <w:r w:rsidR="00C53370">
        <w:rPr>
          <w:rFonts w:ascii="Arial" w:hAnsi="Arial"/>
          <w:sz w:val="24"/>
        </w:rPr>
        <w:t>256</w:t>
      </w:r>
    </w:p>
    <w:p w14:paraId="3F4BA65A" w14:textId="77777777" w:rsidR="00687529" w:rsidRPr="00E13FD8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>
        <w:rPr>
          <w:rFonts w:ascii="Arial" w:hAnsi="Arial"/>
          <w:sz w:val="24"/>
        </w:rPr>
        <w:t>BAU: ABRIR</w:t>
      </w:r>
      <w:r w:rsidR="00F27AC9" w:rsidRPr="00E13FD8">
        <w:rPr>
          <w:rFonts w:ascii="Arial" w:hAnsi="Arial"/>
          <w:sz w:val="24"/>
        </w:rPr>
        <w:t xml:space="preserve"> 10529</w:t>
      </w:r>
      <w:r w:rsidR="00687529" w:rsidRPr="00E13FD8">
        <w:rPr>
          <w:rFonts w:ascii="Arial" w:hAnsi="Arial"/>
          <w:sz w:val="24"/>
        </w:rPr>
        <w:t>-</w:t>
      </w:r>
      <w:r w:rsidR="00C53370">
        <w:rPr>
          <w:rFonts w:ascii="Arial" w:hAnsi="Arial"/>
          <w:sz w:val="24"/>
        </w:rPr>
        <w:t>258</w:t>
      </w:r>
    </w:p>
    <w:p w14:paraId="3F4BA65B" w14:textId="77777777" w:rsidR="00687529" w:rsidRPr="001870F1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687529" w:rsidRPr="001870F1">
        <w:rPr>
          <w:rFonts w:ascii="Arial" w:hAnsi="Arial"/>
          <w:sz w:val="24"/>
        </w:rPr>
        <w:t>-</w:t>
      </w:r>
      <w:r w:rsidR="00C53370" w:rsidRPr="001870F1">
        <w:rPr>
          <w:rFonts w:ascii="Arial" w:hAnsi="Arial"/>
          <w:sz w:val="24"/>
        </w:rPr>
        <w:t>20</w:t>
      </w:r>
    </w:p>
    <w:p w14:paraId="3F4BA65C" w14:textId="77777777" w:rsidR="00687529" w:rsidRPr="001870F1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ABRIR</w:t>
      </w:r>
      <w:r w:rsidR="00F27AC9" w:rsidRPr="001870F1">
        <w:rPr>
          <w:rFonts w:ascii="Arial" w:hAnsi="Arial"/>
          <w:sz w:val="24"/>
        </w:rPr>
        <w:t xml:space="preserve"> 10529</w:t>
      </w:r>
      <w:r w:rsidR="00687529" w:rsidRPr="001870F1">
        <w:rPr>
          <w:rFonts w:ascii="Arial" w:hAnsi="Arial"/>
          <w:sz w:val="24"/>
        </w:rPr>
        <w:t>-</w:t>
      </w:r>
      <w:r w:rsidR="00C53370" w:rsidRPr="001870F1">
        <w:rPr>
          <w:rFonts w:ascii="Arial" w:hAnsi="Arial"/>
          <w:sz w:val="24"/>
        </w:rPr>
        <w:t>22</w:t>
      </w:r>
    </w:p>
    <w:p w14:paraId="3F4BA65D" w14:textId="77777777" w:rsidR="00687529" w:rsidRPr="001870F1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</w:t>
      </w:r>
      <w:r w:rsidR="00F27AC9" w:rsidRPr="001870F1">
        <w:rPr>
          <w:rFonts w:ascii="Arial" w:hAnsi="Arial"/>
          <w:sz w:val="24"/>
        </w:rPr>
        <w:t xml:space="preserve"> 10529</w:t>
      </w:r>
      <w:r w:rsidR="00687529" w:rsidRPr="001870F1">
        <w:rPr>
          <w:rFonts w:ascii="Arial" w:hAnsi="Arial"/>
          <w:sz w:val="24"/>
        </w:rPr>
        <w:t>-268</w:t>
      </w:r>
    </w:p>
    <w:p w14:paraId="3F4BA65E" w14:textId="2BBD2C6F" w:rsidR="00687529" w:rsidRPr="001870F1" w:rsidRDefault="00687FB5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</w:t>
      </w:r>
      <w:r w:rsidR="00F27AC9" w:rsidRPr="001870F1">
        <w:rPr>
          <w:rFonts w:ascii="Arial" w:hAnsi="Arial"/>
          <w:sz w:val="24"/>
        </w:rPr>
        <w:t xml:space="preserve"> ou </w:t>
      </w:r>
      <w:r w:rsidRPr="001870F1">
        <w:rPr>
          <w:rFonts w:ascii="Arial" w:hAnsi="Arial"/>
          <w:sz w:val="24"/>
        </w:rPr>
        <w:t>MANTER DESLIGADO</w:t>
      </w:r>
      <w:r w:rsidR="00687529" w:rsidRPr="001870F1">
        <w:rPr>
          <w:rFonts w:ascii="Arial" w:hAnsi="Arial"/>
          <w:sz w:val="24"/>
        </w:rPr>
        <w:t xml:space="preserve"> 10552-44 (À critério do COT)</w:t>
      </w:r>
    </w:p>
    <w:p w14:paraId="135E5E64" w14:textId="4C814016" w:rsidR="008475EF" w:rsidRPr="001870F1" w:rsidRDefault="008475EF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FECHAR 10529-196</w:t>
      </w:r>
    </w:p>
    <w:p w14:paraId="60E943FB" w14:textId="14A7DE04" w:rsidR="008475EF" w:rsidRPr="001870F1" w:rsidRDefault="008475EF" w:rsidP="00AC7683">
      <w:pPr>
        <w:pStyle w:val="PargrafodaLista"/>
        <w:numPr>
          <w:ilvl w:val="0"/>
          <w:numId w:val="112"/>
        </w:numPr>
        <w:spacing w:before="20" w:after="20"/>
        <w:rPr>
          <w:rFonts w:ascii="Arial" w:hAnsi="Arial"/>
          <w:sz w:val="24"/>
        </w:rPr>
      </w:pPr>
      <w:r w:rsidRPr="001870F1">
        <w:rPr>
          <w:rFonts w:ascii="Arial" w:hAnsi="Arial"/>
          <w:sz w:val="24"/>
        </w:rPr>
        <w:t>BAU: LIGAR ou MANTER DESLIGADO 10552-42 (À critério do COT)</w:t>
      </w:r>
    </w:p>
    <w:p w14:paraId="3F4BA65F" w14:textId="77777777" w:rsidR="00B22BF2" w:rsidRPr="001870F1" w:rsidRDefault="00B22BF2" w:rsidP="00687529">
      <w:pPr>
        <w:spacing w:before="20" w:after="20"/>
        <w:rPr>
          <w:rFonts w:ascii="Arial" w:hAnsi="Arial"/>
          <w:sz w:val="24"/>
        </w:rPr>
      </w:pPr>
    </w:p>
    <w:p w14:paraId="3F4BA660" w14:textId="77777777" w:rsidR="00E252F7" w:rsidRPr="001870F1" w:rsidRDefault="00E252F7">
      <w:pPr>
        <w:rPr>
          <w:rFonts w:ascii="Arial" w:hAnsi="Arial"/>
          <w:b/>
          <w:sz w:val="24"/>
          <w:szCs w:val="24"/>
        </w:rPr>
      </w:pPr>
      <w:r w:rsidRPr="001870F1">
        <w:rPr>
          <w:b/>
          <w:sz w:val="24"/>
          <w:szCs w:val="24"/>
        </w:rPr>
        <w:br w:type="page"/>
      </w:r>
    </w:p>
    <w:p w14:paraId="3F4BA661" w14:textId="77777777" w:rsidR="004B77CF" w:rsidRPr="004B77CF" w:rsidRDefault="004B77CF" w:rsidP="004B77CF">
      <w:pPr>
        <w:pStyle w:val="Recuodecorpodetexto2"/>
        <w:spacing w:before="0"/>
        <w:ind w:left="142" w:firstLine="0"/>
        <w:rPr>
          <w:b/>
          <w:sz w:val="24"/>
          <w:szCs w:val="24"/>
        </w:rPr>
      </w:pPr>
    </w:p>
    <w:p w14:paraId="3F4BA662" w14:textId="77777777" w:rsidR="004B77CF" w:rsidRDefault="00326D31" w:rsidP="00A85CD8">
      <w:pPr>
        <w:pStyle w:val="Ttulo2"/>
      </w:pPr>
      <w:bookmarkStart w:id="267" w:name="_Toc513533864"/>
      <w:bookmarkStart w:id="268" w:name="_Toc136595596"/>
      <w:r>
        <w:t>6</w:t>
      </w:r>
      <w:r w:rsidR="00FC0001">
        <w:t>.</w:t>
      </w:r>
      <w:r>
        <w:t xml:space="preserve"> </w:t>
      </w:r>
      <w:r w:rsidR="004B77CF">
        <w:t>PROCEDIMENTOS EM CASO DE PERTURBAÇÕES</w:t>
      </w:r>
      <w:bookmarkEnd w:id="267"/>
      <w:bookmarkEnd w:id="268"/>
    </w:p>
    <w:p w14:paraId="50F26DAA" w14:textId="77777777" w:rsidR="00A85CD8" w:rsidRPr="00A85CD8" w:rsidRDefault="00A85CD8" w:rsidP="00A85CD8"/>
    <w:p w14:paraId="3F4BA663" w14:textId="7F65FD87" w:rsidR="004B77CF" w:rsidRPr="00326D31" w:rsidRDefault="00326D31" w:rsidP="00A85CD8">
      <w:pPr>
        <w:pStyle w:val="Ttulo2"/>
        <w:ind w:firstLine="720"/>
      </w:pPr>
      <w:bookmarkStart w:id="269" w:name="_Toc513533865"/>
      <w:bookmarkStart w:id="270" w:name="_Toc136595597"/>
      <w:r w:rsidRPr="00326D31">
        <w:t>6.1</w:t>
      </w:r>
      <w:r w:rsidR="00FC0001">
        <w:t>.</w:t>
      </w:r>
      <w:r w:rsidRPr="00326D31">
        <w:t xml:space="preserve">  </w:t>
      </w:r>
      <w:r w:rsidR="004B77CF" w:rsidRPr="00326D31">
        <w:t xml:space="preserve">PERTURBAÇÃO PARCIAL EM </w:t>
      </w:r>
      <w:r w:rsidR="00AC7683" w:rsidRPr="00326D31">
        <w:t>LT’S E</w:t>
      </w:r>
      <w:r w:rsidR="004B77CF" w:rsidRPr="00326D31">
        <w:t xml:space="preserve"> BARRAMENTOS</w:t>
      </w:r>
      <w:bookmarkEnd w:id="269"/>
      <w:bookmarkEnd w:id="270"/>
    </w:p>
    <w:p w14:paraId="3F4BA664" w14:textId="77777777" w:rsidR="004B77CF" w:rsidRDefault="004B77CF" w:rsidP="00FC0001">
      <w:pPr>
        <w:pStyle w:val="Recuodecorpodetexto2"/>
        <w:ind w:firstLine="720"/>
        <w:rPr>
          <w:sz w:val="24"/>
        </w:rPr>
      </w:pPr>
      <w:r>
        <w:rPr>
          <w:sz w:val="24"/>
        </w:rPr>
        <w:t xml:space="preserve">Proceder conforme instrução específica </w:t>
      </w:r>
      <w:r w:rsidR="00D36616">
        <w:rPr>
          <w:sz w:val="24"/>
        </w:rPr>
        <w:t>ONS-IO-OI.SE.BAU.</w:t>
      </w:r>
    </w:p>
    <w:p w14:paraId="3F4BA665" w14:textId="77777777" w:rsidR="00FC0001" w:rsidRDefault="00FC0001" w:rsidP="00FC0001">
      <w:pPr>
        <w:pStyle w:val="Recuodecorpodetexto2"/>
        <w:ind w:firstLine="0"/>
        <w:rPr>
          <w:sz w:val="24"/>
        </w:rPr>
      </w:pPr>
    </w:p>
    <w:p w14:paraId="3F4BA666" w14:textId="77777777" w:rsidR="004B77CF" w:rsidRPr="00326D31" w:rsidRDefault="00326D31" w:rsidP="00A85CD8">
      <w:pPr>
        <w:pStyle w:val="Ttulo2"/>
        <w:ind w:firstLine="720"/>
      </w:pPr>
      <w:bookmarkStart w:id="271" w:name="_Toc513533866"/>
      <w:bookmarkStart w:id="272" w:name="_Toc136595598"/>
      <w:r w:rsidRPr="00326D31">
        <w:t>6.3</w:t>
      </w:r>
      <w:r w:rsidR="00FC0001">
        <w:t xml:space="preserve">. </w:t>
      </w:r>
      <w:r w:rsidR="004B77CF" w:rsidRPr="00326D31">
        <w:t xml:space="preserve"> PERTURBAÇÃO GERAL (BLECAUTE)</w:t>
      </w:r>
      <w:bookmarkEnd w:id="271"/>
      <w:bookmarkEnd w:id="272"/>
    </w:p>
    <w:p w14:paraId="3F4BA667" w14:textId="77777777" w:rsidR="00E13FD8" w:rsidRDefault="004B77CF" w:rsidP="00FC0001">
      <w:pPr>
        <w:pStyle w:val="Recuodecorpodetexto2"/>
        <w:ind w:left="567" w:firstLine="153"/>
        <w:rPr>
          <w:sz w:val="24"/>
        </w:rPr>
      </w:pPr>
      <w:r>
        <w:rPr>
          <w:sz w:val="24"/>
        </w:rPr>
        <w:t>Proceder conforme instrução específ</w:t>
      </w:r>
      <w:r w:rsidR="00FC0001">
        <w:rPr>
          <w:sz w:val="24"/>
        </w:rPr>
        <w:t>ica ONS-IO-OI.SE.BAU</w:t>
      </w:r>
    </w:p>
    <w:p w14:paraId="3F4BA668" w14:textId="77777777" w:rsidR="00E13FD8" w:rsidRPr="00E13FD8" w:rsidRDefault="00E13FD8" w:rsidP="00E13FD8"/>
    <w:p w14:paraId="3F4BA669" w14:textId="77777777" w:rsidR="00A46FA6" w:rsidRDefault="00A46FA6" w:rsidP="00E13FD8"/>
    <w:sectPr w:rsidR="00A46FA6" w:rsidSect="00C302FD">
      <w:headerReference w:type="even" r:id="rId342"/>
      <w:headerReference w:type="default" r:id="rId343"/>
      <w:footerReference w:type="default" r:id="rId344"/>
      <w:headerReference w:type="first" r:id="rId345"/>
      <w:type w:val="nextColumn"/>
      <w:pgSz w:w="11907" w:h="16840" w:code="9"/>
      <w:pgMar w:top="851" w:right="851" w:bottom="851" w:left="851" w:header="851" w:footer="851" w:gutter="0"/>
      <w:paperSrc w:first="7" w:other="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46ABE" w14:textId="77777777" w:rsidR="00EB369D" w:rsidRDefault="00EB369D">
      <w:r>
        <w:separator/>
      </w:r>
    </w:p>
  </w:endnote>
  <w:endnote w:type="continuationSeparator" w:id="0">
    <w:p w14:paraId="19B58822" w14:textId="77777777" w:rsidR="00EB369D" w:rsidRDefault="00EB369D">
      <w:r>
        <w:continuationSeparator/>
      </w:r>
    </w:p>
  </w:endnote>
  <w:endnote w:type="continuationNotice" w:id="1">
    <w:p w14:paraId="4604EC07" w14:textId="77777777" w:rsidR="00EB369D" w:rsidRDefault="00EB36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BA6D6" w14:textId="77777777" w:rsidR="00161D82" w:rsidRDefault="00161D82" w:rsidP="0080123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3F4BA6D7" w14:textId="5C0BC908" w:rsidR="00161D82" w:rsidRPr="004F005A" w:rsidRDefault="00161D82" w:rsidP="005C12E5">
    <w:pPr>
      <w:pStyle w:val="Rodap"/>
      <w:pBdr>
        <w:top w:val="single" w:sz="24" w:space="0" w:color="auto"/>
      </w:pBdr>
      <w:ind w:right="360"/>
      <w:jc w:val="center"/>
      <w:rPr>
        <w:rFonts w:ascii="Arial" w:hAnsi="Arial"/>
      </w:rPr>
    </w:pPr>
    <w:r>
      <w:rPr>
        <w:rFonts w:ascii="Arial" w:hAnsi="Arial"/>
      </w:rPr>
      <w:t xml:space="preserve">Rev.27 – </w:t>
    </w:r>
    <w:r w:rsidR="00EA0D9B">
      <w:rPr>
        <w:rFonts w:ascii="Arial" w:hAnsi="Arial"/>
      </w:rPr>
      <w:t>JUN</w:t>
    </w:r>
    <w:r>
      <w:rPr>
        <w:rFonts w:ascii="Arial" w:hAnsi="Arial"/>
      </w:rPr>
      <w:t>/23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BA6E1" w14:textId="77777777" w:rsidR="00161D82" w:rsidRDefault="00161D8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3F4BA6E2" w14:textId="522D144A" w:rsidR="00161D82" w:rsidRPr="004F005A" w:rsidRDefault="00161D82" w:rsidP="004F005A">
    <w:pPr>
      <w:pStyle w:val="Rodap"/>
      <w:pBdr>
        <w:top w:val="single" w:sz="24" w:space="1" w:color="auto"/>
      </w:pBdr>
      <w:ind w:right="360"/>
      <w:jc w:val="center"/>
      <w:rPr>
        <w:rFonts w:ascii="Arial" w:hAnsi="Arial"/>
      </w:rPr>
    </w:pPr>
    <w:r w:rsidRPr="004C18F2">
      <w:rPr>
        <w:rFonts w:ascii="Arial" w:hAnsi="Arial"/>
      </w:rPr>
      <w:t>Rev.2</w:t>
    </w:r>
    <w:r>
      <w:rPr>
        <w:rFonts w:ascii="Arial" w:hAnsi="Arial"/>
      </w:rPr>
      <w:t>7</w:t>
    </w:r>
    <w:r w:rsidRPr="004C18F2">
      <w:rPr>
        <w:rFonts w:ascii="Arial" w:hAnsi="Arial"/>
      </w:rPr>
      <w:t xml:space="preserve"> </w:t>
    </w:r>
    <w:r>
      <w:rPr>
        <w:rFonts w:ascii="Arial" w:hAnsi="Arial"/>
      </w:rPr>
      <w:t>–</w:t>
    </w:r>
    <w:r w:rsidRPr="004C18F2">
      <w:rPr>
        <w:rFonts w:ascii="Arial" w:hAnsi="Arial"/>
      </w:rPr>
      <w:t xml:space="preserve"> </w:t>
    </w:r>
    <w:r>
      <w:rPr>
        <w:rFonts w:ascii="Arial" w:hAnsi="Arial"/>
      </w:rPr>
      <w:t>MAR/23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BA6E6" w14:textId="77777777" w:rsidR="00161D82" w:rsidRDefault="00161D8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130</w:t>
    </w:r>
    <w:r>
      <w:rPr>
        <w:rStyle w:val="Nmerodepgina"/>
      </w:rPr>
      <w:fldChar w:fldCharType="end"/>
    </w:r>
  </w:p>
  <w:p w14:paraId="3F4BA6E7" w14:textId="5AEFA592" w:rsidR="00161D82" w:rsidRDefault="00161D82" w:rsidP="00150424">
    <w:pPr>
      <w:pStyle w:val="Rodap"/>
      <w:pBdr>
        <w:top w:val="single" w:sz="24" w:space="1" w:color="auto"/>
      </w:pBdr>
      <w:ind w:right="360"/>
      <w:jc w:val="center"/>
    </w:pPr>
    <w:r w:rsidRPr="00F86611">
      <w:rPr>
        <w:rFonts w:ascii="Arial" w:hAnsi="Arial"/>
      </w:rPr>
      <w:t xml:space="preserve">Rev.27 – </w:t>
    </w:r>
    <w:r>
      <w:rPr>
        <w:rFonts w:ascii="Arial" w:hAnsi="Arial"/>
      </w:rPr>
      <w:t>MAR</w:t>
    </w:r>
    <w:r w:rsidRPr="00F86611">
      <w:rPr>
        <w:rFonts w:ascii="Arial" w:hAnsi="Arial"/>
      </w:rPr>
      <w:t>/2</w:t>
    </w:r>
    <w:r>
      <w:rPr>
        <w:rFonts w:ascii="Arial" w:hAnsi="Arial"/>
      </w:rPr>
      <w:t>3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BA7EF" w14:textId="77777777" w:rsidR="00161D82" w:rsidRDefault="00161D8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133</w:t>
    </w:r>
    <w:r>
      <w:rPr>
        <w:rStyle w:val="Nmerodepgina"/>
      </w:rPr>
      <w:fldChar w:fldCharType="end"/>
    </w:r>
  </w:p>
  <w:p w14:paraId="3F4BA7F0" w14:textId="77777777" w:rsidR="00161D82" w:rsidRDefault="00161D82" w:rsidP="004963FB">
    <w:pPr>
      <w:pStyle w:val="Rodap"/>
      <w:pBdr>
        <w:top w:val="single" w:sz="24" w:space="1" w:color="auto"/>
      </w:pBdr>
      <w:ind w:right="360"/>
      <w:jc w:val="center"/>
    </w:pPr>
    <w:r>
      <w:rPr>
        <w:rFonts w:ascii="Arial" w:hAnsi="Arial"/>
      </w:rPr>
      <w:t>Rev.26 - NOV/19</w:t>
    </w:r>
  </w:p>
  <w:p w14:paraId="3F4BA7F1" w14:textId="77777777" w:rsidR="00161D82" w:rsidRDefault="00161D82" w:rsidP="00150424">
    <w:pPr>
      <w:pStyle w:val="Rodap"/>
      <w:pBdr>
        <w:top w:val="single" w:sz="24" w:space="1" w:color="auto"/>
      </w:pBdr>
      <w:ind w:right="360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18" w:type="dxa"/>
      <w:tblBorders>
        <w:top w:val="single" w:sz="2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18"/>
    </w:tblGrid>
    <w:tr w:rsidR="00161D82" w14:paraId="3F4BA7FC" w14:textId="77777777" w:rsidTr="001C088B">
      <w:tc>
        <w:tcPr>
          <w:tcW w:w="10418" w:type="dxa"/>
        </w:tcPr>
        <w:p w14:paraId="3F4BA7FB" w14:textId="5E627AAF" w:rsidR="00161D82" w:rsidRDefault="00161D82" w:rsidP="00316E28">
          <w:pPr>
            <w:pStyle w:val="Rodap"/>
            <w:ind w:right="2"/>
            <w:jc w:val="right"/>
            <w:rPr>
              <w:rFonts w:ascii="Arial" w:hAnsi="Arial"/>
            </w:rPr>
          </w:pPr>
          <w:r>
            <w:rPr>
              <w:rFonts w:ascii="Arial" w:hAnsi="Arial" w:cs="Arial"/>
              <w:bCs/>
            </w:rPr>
            <w:t xml:space="preserve">Rev.27 - MAR/23                                                                              </w:t>
          </w:r>
          <w:r w:rsidRPr="0028371D">
            <w:rPr>
              <w:rFonts w:ascii="Arial" w:hAnsi="Arial" w:cs="Arial"/>
              <w:bCs/>
            </w:rPr>
            <w:fldChar w:fldCharType="begin"/>
          </w:r>
          <w:r w:rsidRPr="0028371D">
            <w:rPr>
              <w:rFonts w:ascii="Arial" w:hAnsi="Arial" w:cs="Arial"/>
              <w:bCs/>
            </w:rPr>
            <w:instrText xml:space="preserve"> PAGE   \* MERGEFORMAT </w:instrText>
          </w:r>
          <w:r w:rsidRPr="0028371D">
            <w:rPr>
              <w:rFonts w:ascii="Arial" w:hAnsi="Arial" w:cs="Arial"/>
              <w:bCs/>
            </w:rPr>
            <w:fldChar w:fldCharType="separate"/>
          </w:r>
          <w:r>
            <w:rPr>
              <w:rFonts w:ascii="Arial" w:hAnsi="Arial" w:cs="Arial"/>
              <w:bCs/>
              <w:noProof/>
            </w:rPr>
            <w:t>136</w:t>
          </w:r>
          <w:r w:rsidRPr="0028371D">
            <w:rPr>
              <w:rFonts w:ascii="Arial" w:hAnsi="Arial" w:cs="Arial"/>
              <w:bCs/>
            </w:rPr>
            <w:fldChar w:fldCharType="end"/>
          </w:r>
        </w:p>
      </w:tc>
    </w:tr>
  </w:tbl>
  <w:p w14:paraId="3F4BA7FD" w14:textId="77777777" w:rsidR="00161D82" w:rsidRDefault="00161D82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CA485" w14:textId="77777777" w:rsidR="00EB369D" w:rsidRDefault="00EB369D">
      <w:r>
        <w:separator/>
      </w:r>
    </w:p>
  </w:footnote>
  <w:footnote w:type="continuationSeparator" w:id="0">
    <w:p w14:paraId="2DA385E3" w14:textId="77777777" w:rsidR="00EB369D" w:rsidRDefault="00EB369D">
      <w:r>
        <w:continuationSeparator/>
      </w:r>
    </w:p>
  </w:footnote>
  <w:footnote w:type="continuationNotice" w:id="1">
    <w:p w14:paraId="38E9DD8B" w14:textId="77777777" w:rsidR="00EB369D" w:rsidRDefault="00EB369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29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529"/>
    </w:tblGrid>
    <w:tr w:rsidR="00161D82" w:rsidRPr="00B22BF2" w14:paraId="3F4BA6D4" w14:textId="77777777" w:rsidTr="00C922E3">
      <w:trPr>
        <w:trHeight w:val="346"/>
      </w:trPr>
      <w:tc>
        <w:tcPr>
          <w:tcW w:w="9529" w:type="dxa"/>
          <w:shd w:val="clear" w:color="auto" w:fill="auto"/>
          <w:vAlign w:val="center"/>
        </w:tcPr>
        <w:p w14:paraId="3F4BA6D3" w14:textId="53A8C9BD" w:rsidR="00161D82" w:rsidRPr="00B22BF2" w:rsidRDefault="00161D82" w:rsidP="00B22BF2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20352" behindDoc="1" locked="0" layoutInCell="1" allowOverlap="1" wp14:anchorId="3F4BA7FE" wp14:editId="17EA1213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" name="Image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D5" w14:textId="77777777" w:rsidR="00161D82" w:rsidRDefault="00161D82">
    <w:pPr>
      <w:pStyle w:val="Cabealho"/>
      <w:jc w:val="righ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86D68" w14:textId="442C2A3B" w:rsidR="00161D82" w:rsidRDefault="00161D82">
    <w:pPr>
      <w:pStyle w:val="Cabealho"/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9B9F8" w14:textId="75E2BB4C" w:rsidR="00161D82" w:rsidRDefault="00161D82">
    <w:pPr>
      <w:pStyle w:val="Cabealho"/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C1D4D" w14:textId="1765248B" w:rsidR="00161D82" w:rsidRDefault="00161D82">
    <w:pPr>
      <w:pStyle w:val="Cabealho"/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42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41" w14:textId="1E37ACD5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9504" behindDoc="1" locked="0" layoutInCell="1" allowOverlap="1" wp14:anchorId="3F4BA844" wp14:editId="56AA4E43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00" name="Imagem 6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43" w14:textId="77777777" w:rsidR="00161D82" w:rsidRDefault="00161D82"/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324E4" w14:textId="4A075C1A" w:rsidR="00161D82" w:rsidRDefault="00161D82">
    <w:pPr>
      <w:pStyle w:val="Cabealho"/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5C0CC" w14:textId="454EE9C7" w:rsidR="00161D82" w:rsidRDefault="00161D82">
    <w:pPr>
      <w:pStyle w:val="Cabealho"/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45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44" w14:textId="7F6B4D15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0528" behindDoc="1" locked="0" layoutInCell="1" allowOverlap="1" wp14:anchorId="3F4BA846" wp14:editId="5E89578D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01" name="Imagem 6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46" w14:textId="77777777" w:rsidR="00161D82" w:rsidRDefault="00161D82"/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E404B" w14:textId="58EE3408" w:rsidR="00161D82" w:rsidRDefault="00161D82">
    <w:pPr>
      <w:pStyle w:val="Cabealho"/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4311C" w14:textId="0B81047A" w:rsidR="00161D82" w:rsidRDefault="00161D82">
    <w:pPr>
      <w:pStyle w:val="Cabealho"/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48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47" w14:textId="6F95765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1552" behindDoc="1" locked="0" layoutInCell="1" allowOverlap="1" wp14:anchorId="3F4BA848" wp14:editId="55F095B0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03" name="Imagem 6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49" w14:textId="77777777" w:rsidR="00161D82" w:rsidRDefault="00161D82"/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A0F96" w14:textId="52791E02" w:rsidR="00161D82" w:rsidRDefault="00161D82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5C123" w14:textId="594843B5" w:rsidR="00161D82" w:rsidRDefault="00161D82">
    <w:pPr>
      <w:pStyle w:val="Cabealho"/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F0FBB" w14:textId="24D4EC9C" w:rsidR="00161D82" w:rsidRDefault="00161D82">
    <w:pPr>
      <w:pStyle w:val="Cabealho"/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4B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4A" w14:textId="1785EC19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2576" behindDoc="1" locked="0" layoutInCell="1" allowOverlap="1" wp14:anchorId="3F4BA84A" wp14:editId="09AB5622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04" name="Imagem 6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4C" w14:textId="77777777" w:rsidR="00161D82" w:rsidRDefault="00161D82"/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AF8B8" w14:textId="53E8CB87" w:rsidR="00161D82" w:rsidRDefault="00161D82">
    <w:pPr>
      <w:pStyle w:val="Cabealho"/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A73E2" w14:textId="4F8351ED" w:rsidR="00161D82" w:rsidRDefault="00161D82">
    <w:pPr>
      <w:pStyle w:val="Cabealho"/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4E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4D" w14:textId="7BEAD7F9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704320" behindDoc="1" locked="0" layoutInCell="1" allowOverlap="1" wp14:anchorId="3F4BA84C" wp14:editId="0D141DFD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05" name="Imagem 6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4F" w14:textId="77777777" w:rsidR="00161D82" w:rsidRDefault="00161D82"/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043BB" w14:textId="07BF433E" w:rsidR="00161D82" w:rsidRDefault="00161D82">
    <w:pPr>
      <w:pStyle w:val="Cabealho"/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13D94" w14:textId="05ED0C4A" w:rsidR="00161D82" w:rsidRDefault="00161D82">
    <w:pPr>
      <w:pStyle w:val="Cabealho"/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51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50" w14:textId="71FD35A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3600" behindDoc="1" locked="0" layoutInCell="1" allowOverlap="1" wp14:anchorId="3F4BA84E" wp14:editId="57CF18E6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06" name="Imagem 6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52" w14:textId="77777777" w:rsidR="00161D82" w:rsidRDefault="00161D82"/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10F38" w14:textId="7B6C545A" w:rsidR="00161D82" w:rsidRDefault="00161D82">
    <w:pPr>
      <w:pStyle w:val="Cabealho"/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FFA88" w14:textId="05A9F8F5" w:rsidR="00161D82" w:rsidRDefault="00161D82">
    <w:pPr>
      <w:pStyle w:val="Cabealh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206"/>
    </w:tblGrid>
    <w:tr w:rsidR="00161D82" w:rsidRPr="00B22BF2" w14:paraId="3F4BA6E4" w14:textId="77777777" w:rsidTr="00B22BF2">
      <w:trPr>
        <w:trHeight w:val="282"/>
      </w:trPr>
      <w:tc>
        <w:tcPr>
          <w:tcW w:w="10206" w:type="dxa"/>
          <w:shd w:val="clear" w:color="auto" w:fill="auto"/>
          <w:vAlign w:val="center"/>
        </w:tcPr>
        <w:p w14:paraId="3F4BA6E3" w14:textId="445A61FA" w:rsidR="00161D82" w:rsidRPr="00B22BF2" w:rsidRDefault="00161D82" w:rsidP="00B22BF2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24448" behindDoc="1" locked="0" layoutInCell="1" allowOverlap="1" wp14:anchorId="3F4BA806" wp14:editId="1BB7808C">
                <wp:simplePos x="0" y="0"/>
                <wp:positionH relativeFrom="column">
                  <wp:posOffset>5427980</wp:posOffset>
                </wp:positionH>
                <wp:positionV relativeFrom="paragraph">
                  <wp:posOffset>-260350</wp:posOffset>
                </wp:positionV>
                <wp:extent cx="967740" cy="458470"/>
                <wp:effectExtent l="0" t="0" r="3810" b="0"/>
                <wp:wrapNone/>
                <wp:docPr id="14" name="Imagem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E5" w14:textId="77777777" w:rsidR="00161D82" w:rsidRDefault="00161D82">
    <w:pPr>
      <w:pStyle w:val="Cabealho"/>
      <w:jc w:val="right"/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54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53" w14:textId="64C0848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4624" behindDoc="1" locked="0" layoutInCell="1" allowOverlap="1" wp14:anchorId="3F4BA850" wp14:editId="3EFB0CEA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07" name="Imagem 6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55" w14:textId="77777777" w:rsidR="00161D82" w:rsidRDefault="00161D82"/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39181" w14:textId="19FFCEB7" w:rsidR="00161D82" w:rsidRDefault="00161D82">
    <w:pPr>
      <w:pStyle w:val="Cabealho"/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128E9" w14:textId="7381F97E" w:rsidR="00161D82" w:rsidRDefault="00161D82">
    <w:pPr>
      <w:pStyle w:val="Cabealho"/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57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56" w14:textId="5C4D557A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5648" behindDoc="1" locked="0" layoutInCell="1" allowOverlap="1" wp14:anchorId="3F4BA852" wp14:editId="402B5349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08" name="Imagem 6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58" w14:textId="77777777" w:rsidR="00161D82" w:rsidRDefault="00161D82"/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9841D" w14:textId="48A816DD" w:rsidR="00161D82" w:rsidRDefault="00161D82">
    <w:pPr>
      <w:pStyle w:val="Cabealho"/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16D8E" w14:textId="10CD0339" w:rsidR="00161D82" w:rsidRDefault="00161D82">
    <w:pPr>
      <w:pStyle w:val="Cabealho"/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5A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59" w14:textId="24016452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6672" behindDoc="1" locked="0" layoutInCell="1" allowOverlap="1" wp14:anchorId="3F4BA854" wp14:editId="5926EF09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09" name="Imagem 6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5B" w14:textId="77777777" w:rsidR="00161D82" w:rsidRDefault="00161D82"/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89D70" w14:textId="1DD50928" w:rsidR="00161D82" w:rsidRDefault="00161D82">
    <w:pPr>
      <w:pStyle w:val="Cabealho"/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9DF97" w14:textId="1364AFB1" w:rsidR="00161D82" w:rsidRDefault="00161D82">
    <w:pPr>
      <w:pStyle w:val="Cabealho"/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5D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5C" w14:textId="18B4E67B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7696" behindDoc="1" locked="0" layoutInCell="1" allowOverlap="1" wp14:anchorId="3F4BA856" wp14:editId="45AD0C1A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10" name="Imagem 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5E" w14:textId="77777777" w:rsidR="00161D82" w:rsidRDefault="00161D82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A8802" w14:textId="6FE903EB" w:rsidR="00161D82" w:rsidRDefault="00161D82">
    <w:pPr>
      <w:pStyle w:val="Cabealho"/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A87B8" w14:textId="6472639F" w:rsidR="00161D82" w:rsidRDefault="00161D82">
    <w:pPr>
      <w:pStyle w:val="Cabealho"/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91EB1" w14:textId="22C9209F" w:rsidR="00161D82" w:rsidRDefault="00161D82">
    <w:pPr>
      <w:pStyle w:val="Cabealho"/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60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5F" w14:textId="18F5290A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8720" behindDoc="1" locked="0" layoutInCell="1" allowOverlap="1" wp14:anchorId="3F4BA858" wp14:editId="1AB62780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11" name="Imagem 6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61" w14:textId="77777777" w:rsidR="00161D82" w:rsidRDefault="00161D82"/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B8C0D" w14:textId="6EFAB39A" w:rsidR="00161D82" w:rsidRDefault="00161D82">
    <w:pPr>
      <w:pStyle w:val="Cabealho"/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032ED" w14:textId="3A655225" w:rsidR="00161D82" w:rsidRDefault="00161D82">
    <w:pPr>
      <w:pStyle w:val="Cabealho"/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63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62" w14:textId="5C0D2CA8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79744" behindDoc="1" locked="0" layoutInCell="1" allowOverlap="1" wp14:anchorId="3F4BA85A" wp14:editId="59161C1C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12" name="Imagem 6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64" w14:textId="77777777" w:rsidR="00161D82" w:rsidRDefault="00161D82"/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651DC" w14:textId="10341DBB" w:rsidR="00161D82" w:rsidRDefault="00161D82">
    <w:pPr>
      <w:pStyle w:val="Cabealho"/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7ACFF" w14:textId="732E5A3B" w:rsidR="00161D82" w:rsidRDefault="00161D82">
    <w:pPr>
      <w:pStyle w:val="Cabealho"/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66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65" w14:textId="544870E9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0768" behindDoc="1" locked="0" layoutInCell="1" allowOverlap="1" wp14:anchorId="3F4BA85C" wp14:editId="40414A5E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13" name="Imagem 6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67" w14:textId="77777777" w:rsidR="00161D82" w:rsidRDefault="00161D82"/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03C47" w14:textId="0077135C" w:rsidR="00161D82" w:rsidRDefault="00161D82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C7C53" w14:textId="377602DA" w:rsidR="00161D82" w:rsidRDefault="00161D82">
    <w:pPr>
      <w:pStyle w:val="Cabealho"/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C40DA" w14:textId="4AFC00E4" w:rsidR="00161D82" w:rsidRDefault="00161D82">
    <w:pPr>
      <w:pStyle w:val="Cabealho"/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69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68" w14:textId="40BAFE13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1792" behindDoc="1" locked="0" layoutInCell="1" allowOverlap="1" wp14:anchorId="3F4BA85E" wp14:editId="23CEDD14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14" name="Imagem 6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6A" w14:textId="77777777" w:rsidR="00161D82" w:rsidRDefault="00161D82"/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CDCCC" w14:textId="7A207A2D" w:rsidR="00161D82" w:rsidRDefault="00161D82">
    <w:pPr>
      <w:pStyle w:val="Cabealho"/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A38A8" w14:textId="257E0FC2" w:rsidR="00161D82" w:rsidRDefault="00161D82">
    <w:pPr>
      <w:pStyle w:val="Cabealho"/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6C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6B" w14:textId="702F5918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2816" behindDoc="1" locked="0" layoutInCell="1" allowOverlap="1" wp14:anchorId="3F4BA860" wp14:editId="52041571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15" name="Imagem 6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6D" w14:textId="77777777" w:rsidR="00161D82" w:rsidRDefault="00161D82"/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33C23" w14:textId="60B1F12C" w:rsidR="00161D82" w:rsidRDefault="00161D82">
    <w:pPr>
      <w:pStyle w:val="Cabealho"/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6BA5B" w14:textId="55FFDB9F" w:rsidR="00161D82" w:rsidRDefault="00161D82">
    <w:pPr>
      <w:pStyle w:val="Cabealho"/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6F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6E" w14:textId="53993F39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3840" behindDoc="1" locked="0" layoutInCell="1" allowOverlap="1" wp14:anchorId="3F4BA862" wp14:editId="01B76D57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16" name="Imagem 6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70" w14:textId="77777777" w:rsidR="00161D82" w:rsidRDefault="00161D82"/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25EF3" w14:textId="6379E2D4" w:rsidR="00161D82" w:rsidRDefault="00161D82">
    <w:pPr>
      <w:pStyle w:val="Cabealho"/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F9017" w14:textId="67694DF6" w:rsidR="00161D82" w:rsidRDefault="00161D82">
    <w:pPr>
      <w:pStyle w:val="Cabealh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710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710"/>
    </w:tblGrid>
    <w:tr w:rsidR="00161D82" w:rsidRPr="00B22BF2" w14:paraId="3F4BA6E9" w14:textId="77777777" w:rsidTr="00DD5188">
      <w:trPr>
        <w:trHeight w:val="223"/>
        <w:jc w:val="center"/>
      </w:trPr>
      <w:tc>
        <w:tcPr>
          <w:tcW w:w="14710" w:type="dxa"/>
          <w:shd w:val="clear" w:color="auto" w:fill="auto"/>
          <w:vAlign w:val="center"/>
        </w:tcPr>
        <w:p w14:paraId="3F4BA6E8" w14:textId="45583D9C" w:rsidR="00161D82" w:rsidRPr="00B22BF2" w:rsidRDefault="00161D82" w:rsidP="00B22BF2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35712" behindDoc="1" locked="0" layoutInCell="1" allowOverlap="1" wp14:anchorId="3F4BA808" wp14:editId="69CB4B1B">
                <wp:simplePos x="0" y="0"/>
                <wp:positionH relativeFrom="column">
                  <wp:posOffset>8294370</wp:posOffset>
                </wp:positionH>
                <wp:positionV relativeFrom="paragraph">
                  <wp:posOffset>-259715</wp:posOffset>
                </wp:positionV>
                <wp:extent cx="967740" cy="458470"/>
                <wp:effectExtent l="0" t="0" r="3810" b="0"/>
                <wp:wrapNone/>
                <wp:docPr id="16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EA" w14:textId="77777777" w:rsidR="00161D82" w:rsidRPr="00B22BF2" w:rsidRDefault="00161D82" w:rsidP="00B22BF2">
    <w:pPr>
      <w:pStyle w:val="Cabealho"/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206"/>
    </w:tblGrid>
    <w:tr w:rsidR="00161D82" w:rsidRPr="00B22BF2" w14:paraId="3F4BA772" w14:textId="77777777" w:rsidTr="00B22BF2">
      <w:trPr>
        <w:trHeight w:val="282"/>
        <w:jc w:val="center"/>
      </w:trPr>
      <w:tc>
        <w:tcPr>
          <w:tcW w:w="10206" w:type="dxa"/>
          <w:shd w:val="clear" w:color="auto" w:fill="auto"/>
          <w:vAlign w:val="center"/>
        </w:tcPr>
        <w:p w14:paraId="3F4BA771" w14:textId="4DE0B1B4" w:rsidR="00161D82" w:rsidRPr="00B22BF2" w:rsidRDefault="00161D82" w:rsidP="00B22BF2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29568" behindDoc="1" locked="0" layoutInCell="1" allowOverlap="1" wp14:anchorId="3F4BA864" wp14:editId="74EA5B8C">
                <wp:simplePos x="0" y="0"/>
                <wp:positionH relativeFrom="column">
                  <wp:posOffset>5427980</wp:posOffset>
                </wp:positionH>
                <wp:positionV relativeFrom="paragraph">
                  <wp:posOffset>-260350</wp:posOffset>
                </wp:positionV>
                <wp:extent cx="967740" cy="458470"/>
                <wp:effectExtent l="0" t="0" r="3810" b="0"/>
                <wp:wrapNone/>
                <wp:docPr id="617" name="Imagem 6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73" w14:textId="77777777" w:rsidR="00161D82" w:rsidRPr="00B22BF2" w:rsidRDefault="00161D82" w:rsidP="00B22BF2">
    <w:pPr>
      <w:pStyle w:val="Cabealho"/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8416E" w14:textId="391B4D17" w:rsidR="00161D82" w:rsidRDefault="00161D82">
    <w:pPr>
      <w:pStyle w:val="Cabealho"/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D2C10" w14:textId="7B614D4C" w:rsidR="00161D82" w:rsidRDefault="00161D82">
    <w:pPr>
      <w:pStyle w:val="Cabealho"/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75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74" w14:textId="5EDF58B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3F4BA866" wp14:editId="5DC70BDC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19" name="Imagem 6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76" w14:textId="77777777" w:rsidR="00161D82" w:rsidRPr="00B22BF2" w:rsidRDefault="00161D82" w:rsidP="00B22BF2">
    <w:pPr>
      <w:pStyle w:val="Cabealho"/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AAA52" w14:textId="400E3057" w:rsidR="00161D82" w:rsidRDefault="00161D82">
    <w:pPr>
      <w:pStyle w:val="Cabealho"/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6533A" w14:textId="58C93C33" w:rsidR="00161D82" w:rsidRDefault="00161D82">
    <w:pPr>
      <w:pStyle w:val="Cabealho"/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78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77" w14:textId="3B175083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705344" behindDoc="1" locked="0" layoutInCell="1" allowOverlap="1" wp14:anchorId="3F4BA868" wp14:editId="381EED62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21" name="Imagem 6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79" w14:textId="77777777" w:rsidR="00161D82" w:rsidRPr="00B22BF2" w:rsidRDefault="00161D82" w:rsidP="00B22BF2">
    <w:pPr>
      <w:pStyle w:val="Cabealho"/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2EF91" w14:textId="395A5059" w:rsidR="00161D82" w:rsidRDefault="00161D82">
    <w:pPr>
      <w:pStyle w:val="Cabealho"/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C5177" w14:textId="11B541B7" w:rsidR="00161D82" w:rsidRDefault="00161D82">
    <w:pPr>
      <w:pStyle w:val="Cabealho"/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7B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7A" w14:textId="71A6D00F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5888" behindDoc="1" locked="0" layoutInCell="1" allowOverlap="1" wp14:anchorId="3F4BA86A" wp14:editId="1585A91D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23" name="Imagem 6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7C" w14:textId="77777777" w:rsidR="00161D82" w:rsidRPr="00B22BF2" w:rsidRDefault="00161D82" w:rsidP="00B22BF2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D347F" w14:textId="5A6D8AE3" w:rsidR="00161D82" w:rsidRDefault="00161D82">
    <w:pPr>
      <w:pStyle w:val="Cabealho"/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4387B" w14:textId="08787F38" w:rsidR="00161D82" w:rsidRDefault="00161D82">
    <w:pPr>
      <w:pStyle w:val="Cabealho"/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6BF3" w14:textId="472E446E" w:rsidR="00161D82" w:rsidRDefault="00161D82">
    <w:pPr>
      <w:pStyle w:val="Cabealho"/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7E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7D" w14:textId="550417F6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6912" behindDoc="1" locked="0" layoutInCell="1" allowOverlap="1" wp14:anchorId="3F4BA86C" wp14:editId="43B56F36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25" name="Imagem 6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7F" w14:textId="77777777" w:rsidR="00161D82" w:rsidRPr="00B22BF2" w:rsidRDefault="00161D82" w:rsidP="00B22BF2">
    <w:pPr>
      <w:pStyle w:val="Cabealho"/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881A2" w14:textId="2788D3B3" w:rsidR="00161D82" w:rsidRDefault="00161D82">
    <w:pPr>
      <w:pStyle w:val="Cabealho"/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4AB54" w14:textId="4C2BC52A" w:rsidR="00161D82" w:rsidRDefault="00161D82">
    <w:pPr>
      <w:pStyle w:val="Cabealho"/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81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80" w14:textId="4637CAED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7936" behindDoc="1" locked="0" layoutInCell="1" allowOverlap="1" wp14:anchorId="3F4BA86E" wp14:editId="227854DE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27" name="Imagem 6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82" w14:textId="77777777" w:rsidR="00161D82" w:rsidRPr="00B22BF2" w:rsidRDefault="00161D82" w:rsidP="00B22BF2">
    <w:pPr>
      <w:pStyle w:val="Cabealho"/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AAF9" w14:textId="191816B4" w:rsidR="00161D82" w:rsidRDefault="00161D82">
    <w:pPr>
      <w:pStyle w:val="Cabealho"/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6D9C7" w14:textId="3320F91C" w:rsidR="00161D82" w:rsidRDefault="00161D82">
    <w:pPr>
      <w:pStyle w:val="Cabealho"/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84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83" w14:textId="13016A76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706368" behindDoc="1" locked="0" layoutInCell="1" allowOverlap="1" wp14:anchorId="3F4BA870" wp14:editId="7D5C91DA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29" name="Imagem 6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85" w14:textId="77777777" w:rsidR="00161D82" w:rsidRPr="00B22BF2" w:rsidRDefault="00161D82" w:rsidP="00B22BF2">
    <w:pPr>
      <w:pStyle w:val="Cabealho"/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B27A3" w14:textId="6570CACD" w:rsidR="00161D82" w:rsidRDefault="00161D82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BCE6B" w14:textId="7424D404" w:rsidR="00161D82" w:rsidRDefault="00161D82">
    <w:pPr>
      <w:pStyle w:val="Cabealho"/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49D6B" w14:textId="05B48E25" w:rsidR="00161D82" w:rsidRDefault="00161D82">
    <w:pPr>
      <w:pStyle w:val="Cabealho"/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87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86" w14:textId="7ABDCB9F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8960" behindDoc="1" locked="0" layoutInCell="1" allowOverlap="1" wp14:anchorId="3F4BA872" wp14:editId="635443CA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31" name="Imagem 6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88" w14:textId="77777777" w:rsidR="00161D82" w:rsidRPr="00B22BF2" w:rsidRDefault="00161D82" w:rsidP="00B22BF2">
    <w:pPr>
      <w:pStyle w:val="Cabealho"/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D442C" w14:textId="385DE8B1" w:rsidR="00161D82" w:rsidRDefault="00161D82">
    <w:pPr>
      <w:pStyle w:val="Cabealho"/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7A67" w14:textId="634BEE17" w:rsidR="00161D82" w:rsidRDefault="00161D82">
    <w:pPr>
      <w:pStyle w:val="Cabealho"/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8A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89" w14:textId="72F9E2C9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89984" behindDoc="1" locked="0" layoutInCell="1" allowOverlap="1" wp14:anchorId="3F4BA874" wp14:editId="32B9964B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33" name="Imagem 6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8B" w14:textId="77777777" w:rsidR="00161D82" w:rsidRPr="00B22BF2" w:rsidRDefault="00161D82" w:rsidP="00B22BF2">
    <w:pPr>
      <w:pStyle w:val="Cabealho"/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45955" w14:textId="5E399D14" w:rsidR="00161D82" w:rsidRDefault="00161D82">
    <w:pPr>
      <w:pStyle w:val="Cabealho"/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03367" w14:textId="3F40DEA5" w:rsidR="00161D82" w:rsidRDefault="00161D82">
    <w:pPr>
      <w:pStyle w:val="Cabealho"/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8D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8C" w14:textId="36AA3EBA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91008" behindDoc="1" locked="0" layoutInCell="1" allowOverlap="1" wp14:anchorId="3F4BA876" wp14:editId="14C78308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37" name="Imagem 6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8E" w14:textId="77777777" w:rsidR="00161D82" w:rsidRPr="00B22BF2" w:rsidRDefault="00161D82" w:rsidP="00B22BF2">
    <w:pPr>
      <w:pStyle w:val="Cabealho"/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A0DDD" w14:textId="777E3193" w:rsidR="00161D82" w:rsidRDefault="00161D82">
    <w:pPr>
      <w:pStyle w:val="Cabealho"/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C6FB0" w14:textId="6083DFB0" w:rsidR="00161D82" w:rsidRDefault="00161D82">
    <w:pPr>
      <w:pStyle w:val="Cabealho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206"/>
    </w:tblGrid>
    <w:tr w:rsidR="00161D82" w:rsidRPr="00B22BF2" w14:paraId="3F4BA6EC" w14:textId="77777777" w:rsidTr="00B22BF2">
      <w:trPr>
        <w:trHeight w:val="282"/>
      </w:trPr>
      <w:tc>
        <w:tcPr>
          <w:tcW w:w="10206" w:type="dxa"/>
          <w:shd w:val="clear" w:color="auto" w:fill="auto"/>
          <w:vAlign w:val="center"/>
        </w:tcPr>
        <w:p w14:paraId="3F4BA6EB" w14:textId="43E68AEC" w:rsidR="00161D82" w:rsidRPr="00B22BF2" w:rsidRDefault="00161D82" w:rsidP="00B22BF2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26496" behindDoc="1" locked="0" layoutInCell="1" allowOverlap="1" wp14:anchorId="3F4BA80A" wp14:editId="370D3941">
                <wp:simplePos x="0" y="0"/>
                <wp:positionH relativeFrom="column">
                  <wp:posOffset>5427980</wp:posOffset>
                </wp:positionH>
                <wp:positionV relativeFrom="paragraph">
                  <wp:posOffset>-260350</wp:posOffset>
                </wp:positionV>
                <wp:extent cx="967740" cy="458470"/>
                <wp:effectExtent l="0" t="0" r="3810" b="0"/>
                <wp:wrapNone/>
                <wp:docPr id="18" name="Imagem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ED" w14:textId="77777777" w:rsidR="00161D82" w:rsidRDefault="00161D82">
    <w:pPr>
      <w:pStyle w:val="Cabealho"/>
      <w:jc w:val="right"/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90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8F" w14:textId="3E2949E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92032" behindDoc="1" locked="0" layoutInCell="1" allowOverlap="1" wp14:anchorId="3F4BA878" wp14:editId="44FA7DD5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39" name="Imagem 6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91" w14:textId="77777777" w:rsidR="00161D82" w:rsidRPr="00B22BF2" w:rsidRDefault="00161D82" w:rsidP="00B22BF2">
    <w:pPr>
      <w:pStyle w:val="Cabealho"/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10BDC" w14:textId="3C3536CB" w:rsidR="00161D82" w:rsidRDefault="00161D82">
    <w:pPr>
      <w:pStyle w:val="Cabealho"/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36435" w14:textId="33AF92FD" w:rsidR="00161D82" w:rsidRDefault="00161D82">
    <w:pPr>
      <w:pStyle w:val="Cabealho"/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93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92" w14:textId="71A6B6F8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93056" behindDoc="1" locked="0" layoutInCell="1" allowOverlap="1" wp14:anchorId="3F4BA87A" wp14:editId="58BA297F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40" name="Imagem 6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94" w14:textId="77777777" w:rsidR="00161D82" w:rsidRPr="00B22BF2" w:rsidRDefault="00161D82" w:rsidP="00B22BF2">
    <w:pPr>
      <w:pStyle w:val="Cabealho"/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FEB16" w14:textId="51047955" w:rsidR="00161D82" w:rsidRDefault="00161D82">
    <w:pPr>
      <w:pStyle w:val="Cabealho"/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74117" w14:textId="06551A04" w:rsidR="00161D82" w:rsidRDefault="00161D82">
    <w:pPr>
      <w:pStyle w:val="Cabealho"/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96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95" w14:textId="09D3C27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07040" behindDoc="1" locked="0" layoutInCell="1" allowOverlap="1" wp14:anchorId="3F4BA87C" wp14:editId="78D6D429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41" name="Imagem 6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97" w14:textId="77777777" w:rsidR="00161D82" w:rsidRPr="00B22BF2" w:rsidRDefault="00161D82" w:rsidP="00B22BF2">
    <w:pPr>
      <w:pStyle w:val="Cabealho"/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B9F4A" w14:textId="23C637BD" w:rsidR="00161D82" w:rsidRDefault="00161D82">
    <w:pPr>
      <w:pStyle w:val="Cabealho"/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635FC" w14:textId="398A9C9A" w:rsidR="00161D82" w:rsidRDefault="00161D82">
    <w:pPr>
      <w:pStyle w:val="Cabealho"/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99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98" w14:textId="15A69FC8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08064" behindDoc="1" locked="0" layoutInCell="1" allowOverlap="1" wp14:anchorId="3F4BA87E" wp14:editId="64961FBB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43" name="Imagem 6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9A" w14:textId="77777777" w:rsidR="00161D82" w:rsidRPr="00B22BF2" w:rsidRDefault="00161D82" w:rsidP="00B22BF2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C220C" w14:textId="65407066" w:rsidR="00161D82" w:rsidRDefault="00161D82">
    <w:pPr>
      <w:pStyle w:val="Cabealho"/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8E9B9" w14:textId="1BD79C0F" w:rsidR="00161D82" w:rsidRDefault="00161D82">
    <w:pPr>
      <w:pStyle w:val="Cabealho"/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DB49B" w14:textId="7524C7F1" w:rsidR="00161D82" w:rsidRDefault="00161D82">
    <w:pPr>
      <w:pStyle w:val="Cabealho"/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9C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9B" w14:textId="1F1754C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09088" behindDoc="1" locked="0" layoutInCell="1" allowOverlap="1" wp14:anchorId="3F4BA880" wp14:editId="6E4C2611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45" name="Imagem 6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9D" w14:textId="77777777" w:rsidR="00161D82" w:rsidRPr="00B22BF2" w:rsidRDefault="00161D82" w:rsidP="00B22BF2">
    <w:pPr>
      <w:pStyle w:val="Cabealho"/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FBC54" w14:textId="344C7B59" w:rsidR="00161D82" w:rsidRDefault="00161D82">
    <w:pPr>
      <w:pStyle w:val="Cabealho"/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40025" w14:textId="711AD899" w:rsidR="00161D82" w:rsidRDefault="00161D82">
    <w:pPr>
      <w:pStyle w:val="Cabealho"/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9F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9E" w14:textId="2DF4693C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10112" behindDoc="1" locked="0" layoutInCell="1" allowOverlap="1" wp14:anchorId="3F4BA882" wp14:editId="7A5D51E8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47" name="Imagem 6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A0" w14:textId="77777777" w:rsidR="00161D82" w:rsidRPr="00B22BF2" w:rsidRDefault="00161D82" w:rsidP="00B22BF2">
    <w:pPr>
      <w:pStyle w:val="Cabealho"/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A3221" w14:textId="5D1B0850" w:rsidR="00161D82" w:rsidRDefault="00161D82">
    <w:pPr>
      <w:pStyle w:val="Cabealho"/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AA28C" w14:textId="087EC389" w:rsidR="00161D82" w:rsidRDefault="00161D82">
    <w:pPr>
      <w:pStyle w:val="Cabealho"/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A2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A1" w14:textId="022013BF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11136" behindDoc="1" locked="0" layoutInCell="1" allowOverlap="1" wp14:anchorId="3F4BA884" wp14:editId="691C3BAC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49" name="Imagem 6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A3" w14:textId="77777777" w:rsidR="00161D82" w:rsidRPr="00B22BF2" w:rsidRDefault="00161D82" w:rsidP="00B22BF2">
    <w:pPr>
      <w:pStyle w:val="Cabealho"/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53F7F" w14:textId="1475DBD2" w:rsidR="00161D82" w:rsidRDefault="00161D8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EF9B7" w14:textId="571D9D77" w:rsidR="00161D82" w:rsidRDefault="00161D82">
    <w:pPr>
      <w:pStyle w:val="Cabealho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E497" w14:textId="1FE2D4FD" w:rsidR="00161D82" w:rsidRDefault="00161D82">
    <w:pPr>
      <w:pStyle w:val="Cabealho"/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299EA" w14:textId="23FCA928" w:rsidR="00161D82" w:rsidRDefault="00161D82">
    <w:pPr>
      <w:pStyle w:val="Cabealho"/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A5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A4" w14:textId="2EF229E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12160" behindDoc="1" locked="0" layoutInCell="1" allowOverlap="1" wp14:anchorId="3F4BA886" wp14:editId="7B2A2234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50" name="Imagem 6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A6" w14:textId="77777777" w:rsidR="00161D82" w:rsidRPr="00B22BF2" w:rsidRDefault="00161D82" w:rsidP="00B22BF2">
    <w:pPr>
      <w:pStyle w:val="Cabealho"/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9AD5D" w14:textId="23A249F9" w:rsidR="00161D82" w:rsidRDefault="00161D82">
    <w:pPr>
      <w:pStyle w:val="Cabealho"/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0A1D" w14:textId="2EB353E5" w:rsidR="00161D82" w:rsidRDefault="00161D82">
    <w:pPr>
      <w:pStyle w:val="Cabealho"/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A8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A7" w14:textId="30A631BD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13184" behindDoc="1" locked="0" layoutInCell="1" allowOverlap="1" wp14:anchorId="3F4BA888" wp14:editId="1A6F143D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52" name="Imagem 6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A9" w14:textId="77777777" w:rsidR="00161D82" w:rsidRPr="00B22BF2" w:rsidRDefault="00161D82" w:rsidP="00B22BF2">
    <w:pPr>
      <w:pStyle w:val="Cabealho"/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84851" w14:textId="1B3DD8D0" w:rsidR="00161D82" w:rsidRDefault="00161D82">
    <w:pPr>
      <w:pStyle w:val="Cabealho"/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C1CC4" w14:textId="06669648" w:rsidR="00161D82" w:rsidRDefault="00161D82">
    <w:pPr>
      <w:pStyle w:val="Cabealho"/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AB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AA" w14:textId="28A00E8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16256" behindDoc="1" locked="0" layoutInCell="1" allowOverlap="1" wp14:anchorId="3F4BA88A" wp14:editId="326818A4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59" name="Imagem 6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AC" w14:textId="77777777" w:rsidR="00161D82" w:rsidRPr="00B22BF2" w:rsidRDefault="00161D82" w:rsidP="00B22BF2">
    <w:pPr>
      <w:pStyle w:val="Cabealho"/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2F10A" w14:textId="72CEE651" w:rsidR="00161D82" w:rsidRDefault="00161D82">
    <w:pPr>
      <w:pStyle w:val="Cabealho"/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0529D" w14:textId="4D65F584" w:rsidR="00161D82" w:rsidRDefault="00161D82">
    <w:pPr>
      <w:pStyle w:val="Cabealho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6EF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6EE" w14:textId="5C11A71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39808" behindDoc="1" locked="0" layoutInCell="1" allowOverlap="1" wp14:anchorId="3F4BA80C" wp14:editId="115A426A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22" name="Imagem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F0" w14:textId="77777777" w:rsidR="00161D82" w:rsidRPr="00B22BF2" w:rsidRDefault="00161D82" w:rsidP="00107D45">
    <w:pPr>
      <w:pStyle w:val="Cabealho"/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AE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AD" w14:textId="5B88A8DC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22400" behindDoc="1" locked="0" layoutInCell="1" allowOverlap="1" wp14:anchorId="3F4BA88C" wp14:editId="5E86130F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61" name="Imagem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AF" w14:textId="77777777" w:rsidR="00161D82" w:rsidRPr="00B22BF2" w:rsidRDefault="00161D82" w:rsidP="00B22BF2">
    <w:pPr>
      <w:pStyle w:val="Cabealho"/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6B0A2" w14:textId="1F59A6F0" w:rsidR="00161D82" w:rsidRDefault="00161D82">
    <w:pPr>
      <w:pStyle w:val="Cabealho"/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A7BB9" w14:textId="6508BE67" w:rsidR="00161D82" w:rsidRDefault="00161D82">
    <w:pPr>
      <w:pStyle w:val="Cabealho"/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B1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B0" w14:textId="1B7D61FE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25472" behindDoc="1" locked="0" layoutInCell="1" allowOverlap="1" wp14:anchorId="3F4BA88E" wp14:editId="58960B3A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62" name="Imagem 6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B2" w14:textId="77777777" w:rsidR="00161D82" w:rsidRPr="00B22BF2" w:rsidRDefault="00161D82" w:rsidP="00B22BF2">
    <w:pPr>
      <w:pStyle w:val="Cabealho"/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C64B8" w14:textId="24C2ECF2" w:rsidR="00161D82" w:rsidRDefault="00161D82">
    <w:pPr>
      <w:pStyle w:val="Cabealho"/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81107" w14:textId="0BBCEA5D" w:rsidR="00161D82" w:rsidRDefault="00161D82">
    <w:pPr>
      <w:pStyle w:val="Cabealho"/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B4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B3" w14:textId="6977AA9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28544" behindDoc="1" locked="0" layoutInCell="1" allowOverlap="1" wp14:anchorId="3F4BA890" wp14:editId="0F3995AD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65" name="Imagem 6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B5" w14:textId="77777777" w:rsidR="00161D82" w:rsidRPr="00B22BF2" w:rsidRDefault="00161D82" w:rsidP="00B22BF2">
    <w:pPr>
      <w:pStyle w:val="Cabealho"/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D3B67" w14:textId="34250851" w:rsidR="00161D82" w:rsidRDefault="00161D82">
    <w:pPr>
      <w:pStyle w:val="Cabealho"/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27EBF" w14:textId="2B4C23B8" w:rsidR="00161D82" w:rsidRDefault="00161D82">
    <w:pPr>
      <w:pStyle w:val="Cabealho"/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B7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B6" w14:textId="23030C4F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702272" behindDoc="1" locked="0" layoutInCell="1" allowOverlap="1" wp14:anchorId="3F4BA892" wp14:editId="2F2FCD03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66" name="Imagem 6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B8" w14:textId="77777777" w:rsidR="00161D82" w:rsidRPr="00B22BF2" w:rsidRDefault="00161D82" w:rsidP="00B22BF2">
    <w:pPr>
      <w:pStyle w:val="Cabealho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A6CC6" w14:textId="7E6C681B" w:rsidR="00161D82" w:rsidRDefault="00161D82">
    <w:pPr>
      <w:pStyle w:val="Cabealho"/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9207A" w14:textId="2ED7E3D5" w:rsidR="00161D82" w:rsidRDefault="00161D82">
    <w:pPr>
      <w:pStyle w:val="Cabealho"/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64203" w14:textId="4963B664" w:rsidR="00161D82" w:rsidRDefault="00161D82">
    <w:pPr>
      <w:pStyle w:val="Cabealho"/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BA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B9" w14:textId="1158E6C2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707392" behindDoc="1" locked="0" layoutInCell="1" allowOverlap="1" wp14:anchorId="3F4BA894" wp14:editId="57D8CAA6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67" name="Imagem 6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BB" w14:textId="77777777" w:rsidR="00161D82" w:rsidRPr="00B22BF2" w:rsidRDefault="00161D82" w:rsidP="00B22BF2">
    <w:pPr>
      <w:pStyle w:val="Cabealho"/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FBD5C" w14:textId="46FBEA98" w:rsidR="00161D82" w:rsidRDefault="00161D82">
    <w:pPr>
      <w:pStyle w:val="Cabealho"/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A7081" w14:textId="08C8F736" w:rsidR="00161D82" w:rsidRDefault="00161D82">
    <w:pPr>
      <w:pStyle w:val="Cabealho"/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BD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BC" w14:textId="20C08426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701248" behindDoc="1" locked="0" layoutInCell="1" allowOverlap="1" wp14:anchorId="3F4BA896" wp14:editId="32E324FD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69" name="Imagem 6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BE" w14:textId="77777777" w:rsidR="00161D82" w:rsidRPr="00B22BF2" w:rsidRDefault="00161D82" w:rsidP="00B22BF2">
    <w:pPr>
      <w:pStyle w:val="Cabealho"/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589C4" w14:textId="1A995E72" w:rsidR="00161D82" w:rsidRDefault="00161D82">
    <w:pPr>
      <w:pStyle w:val="Cabealho"/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37D2" w14:textId="00BECC91" w:rsidR="00161D82" w:rsidRDefault="00161D82">
    <w:pPr>
      <w:pStyle w:val="Cabealho"/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C0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BF" w14:textId="32BA74CC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32640" behindDoc="1" locked="0" layoutInCell="1" allowOverlap="1" wp14:anchorId="3F4BA898" wp14:editId="4F0EB9DA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71" name="Imagem 6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C1" w14:textId="77777777" w:rsidR="00161D82" w:rsidRPr="00B22BF2" w:rsidRDefault="00161D82" w:rsidP="00B22BF2">
    <w:pPr>
      <w:pStyle w:val="Cabealho"/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854FD" w14:textId="149A5BC2" w:rsidR="00161D82" w:rsidRDefault="00161D82">
    <w:pPr>
      <w:pStyle w:val="Cabealho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1185E" w14:textId="3896CA4C" w:rsidR="00161D82" w:rsidRDefault="00161D82">
    <w:pPr>
      <w:pStyle w:val="Cabealho"/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7309A" w14:textId="73FEF928" w:rsidR="00161D82" w:rsidRDefault="00161D82">
    <w:pPr>
      <w:pStyle w:val="Cabealho"/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C3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C2" w14:textId="17A958B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36736" behindDoc="1" locked="0" layoutInCell="1" allowOverlap="1" wp14:anchorId="3F4BA89A" wp14:editId="02FCC607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85" name="Imagem 6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C4" w14:textId="77777777" w:rsidR="00161D82" w:rsidRPr="00B22BF2" w:rsidRDefault="00161D82" w:rsidP="00B22BF2">
    <w:pPr>
      <w:pStyle w:val="Cabealho"/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70286" w14:textId="361F90B3" w:rsidR="00161D82" w:rsidRDefault="00161D82">
    <w:pPr>
      <w:pStyle w:val="Cabealho"/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64216" w14:textId="0850A4B3" w:rsidR="00161D82" w:rsidRDefault="00161D82">
    <w:pPr>
      <w:pStyle w:val="Cabealho"/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C6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C5" w14:textId="18CB18DB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37760" behindDoc="1" locked="0" layoutInCell="1" allowOverlap="1" wp14:anchorId="3F4BA89C" wp14:editId="3645A840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87" name="Imagem 6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C7" w14:textId="77777777" w:rsidR="00161D82" w:rsidRPr="00B22BF2" w:rsidRDefault="00161D82" w:rsidP="00B22BF2">
    <w:pPr>
      <w:pStyle w:val="Cabealho"/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5F748" w14:textId="56BC13CE" w:rsidR="00161D82" w:rsidRDefault="00161D82">
    <w:pPr>
      <w:pStyle w:val="Cabealho"/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F3BC3" w14:textId="110F7F91" w:rsidR="00161D82" w:rsidRDefault="00161D82">
    <w:pPr>
      <w:pStyle w:val="Cabealho"/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C9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C8" w14:textId="1A9DA3A9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38784" behindDoc="1" locked="0" layoutInCell="1" allowOverlap="1" wp14:anchorId="3F4BA89E" wp14:editId="29547173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89" name="Imagem 6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CA" w14:textId="77777777" w:rsidR="00161D82" w:rsidRPr="00B22BF2" w:rsidRDefault="00161D82" w:rsidP="00B22BF2">
    <w:pPr>
      <w:pStyle w:val="Cabealho"/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E9746" w14:textId="42855B61" w:rsidR="00161D82" w:rsidRDefault="00161D82">
    <w:pPr>
      <w:pStyle w:val="Cabealho"/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C1B2A" w14:textId="04BE7A7E" w:rsidR="00161D82" w:rsidRDefault="00161D82">
    <w:pPr>
      <w:pStyle w:val="Cabealho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BA6F1" w14:textId="0BDB89F3" w:rsidR="00161D82" w:rsidRDefault="00161D82">
    <w:pPr>
      <w:pStyle w:val="Cabealho"/>
      <w:jc w:val="right"/>
      <w:rPr>
        <w:rFonts w:ascii="Arial" w:hAnsi="Arial"/>
      </w:rPr>
    </w:pPr>
    <w:r>
      <w:rPr>
        <w:rFonts w:ascii="Arial" w:hAnsi="Arial"/>
        <w:noProof/>
      </w:rPr>
      <w:drawing>
        <wp:anchor distT="0" distB="0" distL="114300" distR="114300" simplePos="0" relativeHeight="251614208" behindDoc="1" locked="0" layoutInCell="1" allowOverlap="1" wp14:anchorId="3F4BA80E" wp14:editId="4EB2A124">
          <wp:simplePos x="0" y="0"/>
          <wp:positionH relativeFrom="column">
            <wp:posOffset>5347970</wp:posOffset>
          </wp:positionH>
          <wp:positionV relativeFrom="paragraph">
            <wp:posOffset>103505</wp:posOffset>
          </wp:positionV>
          <wp:extent cx="1028700" cy="485775"/>
          <wp:effectExtent l="0" t="0" r="0" b="9525"/>
          <wp:wrapNone/>
          <wp:docPr id="24" name="Imagem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F4BA6F2" w14:textId="77777777" w:rsidR="00161D82" w:rsidRDefault="00161D82">
    <w:pPr>
      <w:pStyle w:val="Cabealho"/>
      <w:jc w:val="right"/>
      <w:rPr>
        <w:rFonts w:ascii="Arial" w:hAnsi="Arial"/>
      </w:rPr>
    </w:pPr>
  </w:p>
  <w:p w14:paraId="3F4BA6F3" w14:textId="77777777" w:rsidR="00161D82" w:rsidRDefault="00161D82">
    <w:pPr>
      <w:pStyle w:val="Cabealho"/>
      <w:jc w:val="right"/>
      <w:rPr>
        <w:rFonts w:ascii="Arial" w:hAnsi="Arial"/>
      </w:rPr>
    </w:pPr>
  </w:p>
  <w:p w14:paraId="3F4BA6F4" w14:textId="77777777" w:rsidR="00161D82" w:rsidRDefault="00161D82" w:rsidP="00B22BF2">
    <w:pPr>
      <w:pStyle w:val="Cabealho"/>
      <w:pBdr>
        <w:bottom w:val="single" w:sz="24" w:space="1" w:color="auto"/>
      </w:pBdr>
      <w:jc w:val="center"/>
      <w:rPr>
        <w:rFonts w:ascii="Arial" w:hAnsi="Arial"/>
        <w:b/>
      </w:rPr>
    </w:pPr>
    <w:r>
      <w:rPr>
        <w:rFonts w:ascii="Arial" w:hAnsi="Arial"/>
      </w:rPr>
      <w:t>Modalidades Operativas 440 kV SE Bauru</w: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CC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CB" w14:textId="1A6DEB73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40832" behindDoc="1" locked="0" layoutInCell="1" allowOverlap="1" wp14:anchorId="3F4BA8A0" wp14:editId="27911D39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91" name="Imagem 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CD" w14:textId="77777777" w:rsidR="00161D82" w:rsidRPr="00B22BF2" w:rsidRDefault="00161D82" w:rsidP="00B22BF2">
    <w:pPr>
      <w:pStyle w:val="Cabealho"/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6D0CA" w14:textId="2C9C56E6" w:rsidR="00161D82" w:rsidRDefault="00161D82">
    <w:pPr>
      <w:pStyle w:val="Cabealho"/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7CD4" w14:textId="22008801" w:rsidR="00161D82" w:rsidRDefault="00161D82">
    <w:pPr>
      <w:pStyle w:val="Cabealho"/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CF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CE" w14:textId="096E4B35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42880" behindDoc="1" locked="0" layoutInCell="1" allowOverlap="1" wp14:anchorId="3F4BA8A2" wp14:editId="051AE263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93" name="Imagem 6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D0" w14:textId="77777777" w:rsidR="00161D82" w:rsidRPr="00B22BF2" w:rsidRDefault="00161D82" w:rsidP="00B22BF2">
    <w:pPr>
      <w:pStyle w:val="Cabealho"/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FCBC2" w14:textId="05EE4CAF" w:rsidR="00161D82" w:rsidRDefault="00161D82">
    <w:pPr>
      <w:pStyle w:val="Cabealho"/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43B07" w14:textId="4ECCAE04" w:rsidR="00161D82" w:rsidRDefault="00161D82">
    <w:pPr>
      <w:pStyle w:val="Cabealho"/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D2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D1" w14:textId="1D3CA626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43904" behindDoc="1" locked="0" layoutInCell="1" allowOverlap="1" wp14:anchorId="3F4BA8A4" wp14:editId="736B98CC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95" name="Imagem 6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D3" w14:textId="77777777" w:rsidR="00161D82" w:rsidRPr="00B22BF2" w:rsidRDefault="00161D82" w:rsidP="00B22BF2">
    <w:pPr>
      <w:pStyle w:val="Cabealho"/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C5B82" w14:textId="6747F69C" w:rsidR="00161D82" w:rsidRDefault="00161D82">
    <w:pPr>
      <w:pStyle w:val="Cabealho"/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FCAD8" w14:textId="41D9785A" w:rsidR="00161D82" w:rsidRDefault="00161D82">
    <w:pPr>
      <w:pStyle w:val="Cabealho"/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D5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D4" w14:textId="4EEAF98C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45952" behindDoc="1" locked="0" layoutInCell="1" allowOverlap="1" wp14:anchorId="3F4BA8A6" wp14:editId="01D1CA17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96" name="Imagem 6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D6" w14:textId="77777777" w:rsidR="00161D82" w:rsidRPr="00B22BF2" w:rsidRDefault="00161D82" w:rsidP="00B22BF2">
    <w:pPr>
      <w:pStyle w:val="Cabealho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0FCFB" w14:textId="2C439ACF" w:rsidR="00161D82" w:rsidRDefault="00161D82">
    <w:pPr>
      <w:pStyle w:val="Cabealho"/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A2E2" w14:textId="3ABEB95A" w:rsidR="00161D82" w:rsidRDefault="00161D82">
    <w:pPr>
      <w:pStyle w:val="Cabealho"/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4806C" w14:textId="360AC95E" w:rsidR="00161D82" w:rsidRDefault="00161D82">
    <w:pPr>
      <w:pStyle w:val="Cabealho"/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D8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D7" w14:textId="56DBFA15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46976" behindDoc="1" locked="0" layoutInCell="1" allowOverlap="1" wp14:anchorId="3F4BA8A8" wp14:editId="6842911F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697" name="Imagem 6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D9" w14:textId="77777777" w:rsidR="00161D82" w:rsidRPr="00B22BF2" w:rsidRDefault="00161D82" w:rsidP="00B22BF2">
    <w:pPr>
      <w:pStyle w:val="Cabealho"/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BE6F7" w14:textId="27745C6F" w:rsidR="00161D82" w:rsidRDefault="00161D82">
    <w:pPr>
      <w:pStyle w:val="Cabealho"/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9A8F8" w14:textId="70DDD115" w:rsidR="00161D82" w:rsidRDefault="00161D82">
    <w:pPr>
      <w:pStyle w:val="Cabealho"/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DB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DA" w14:textId="08AAFA55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49024" behindDoc="1" locked="0" layoutInCell="1" allowOverlap="1" wp14:anchorId="3F4BA8AA" wp14:editId="5CC63804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99" name="Imagem 6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DC" w14:textId="77777777" w:rsidR="00161D82" w:rsidRPr="00B22BF2" w:rsidRDefault="00161D82" w:rsidP="00B22BF2">
    <w:pPr>
      <w:pStyle w:val="Cabealho"/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1BA3D" w14:textId="5015D6CA" w:rsidR="00161D82" w:rsidRDefault="00161D82">
    <w:pPr>
      <w:pStyle w:val="Cabealho"/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A888" w14:textId="4B0754DD" w:rsidR="00161D82" w:rsidRDefault="00161D82">
    <w:pPr>
      <w:pStyle w:val="Cabealho"/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DE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DD" w14:textId="734F8F7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94080" behindDoc="1" locked="0" layoutInCell="1" allowOverlap="1" wp14:anchorId="3F4BA8AC" wp14:editId="3B5FD58F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700" name="Imagem 7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DF" w14:textId="77777777" w:rsidR="00161D82" w:rsidRPr="00B22BF2" w:rsidRDefault="00161D82" w:rsidP="00B22BF2">
    <w:pPr>
      <w:pStyle w:val="Cabealho"/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4346D" w14:textId="22525158" w:rsidR="00161D82" w:rsidRDefault="00161D82">
    <w:pPr>
      <w:pStyle w:val="Cabealho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E31DA" w14:textId="5ED8EE8B" w:rsidR="00161D82" w:rsidRDefault="00161D82">
    <w:pPr>
      <w:pStyle w:val="Cabealho"/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2E9E0" w14:textId="6CB759CA" w:rsidR="00161D82" w:rsidRDefault="00161D82">
    <w:pPr>
      <w:pStyle w:val="Cabealho"/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E1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E0" w14:textId="50FC7C8A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95104" behindDoc="1" locked="0" layoutInCell="1" allowOverlap="1" wp14:anchorId="3F4BA8AE" wp14:editId="66909C33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702" name="Imagem 7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E2" w14:textId="77777777" w:rsidR="00161D82" w:rsidRPr="00B22BF2" w:rsidRDefault="00161D82" w:rsidP="00B22BF2">
    <w:pPr>
      <w:pStyle w:val="Cabealho"/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E1C29" w14:textId="4E3F47EE" w:rsidR="00161D82" w:rsidRDefault="00161D82">
    <w:pPr>
      <w:pStyle w:val="Cabealho"/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E6F12" w14:textId="71EE8C3B" w:rsidR="00161D82" w:rsidRDefault="00161D82">
    <w:pPr>
      <w:pStyle w:val="Cabealho"/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E4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E3" w14:textId="6786A30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96128" behindDoc="1" locked="0" layoutInCell="1" allowOverlap="1" wp14:anchorId="3F4BA8B0" wp14:editId="54C534C8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703" name="Imagem 7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E5" w14:textId="77777777" w:rsidR="00161D82" w:rsidRPr="00B22BF2" w:rsidRDefault="00161D82" w:rsidP="00B22BF2">
    <w:pPr>
      <w:pStyle w:val="Cabealho"/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3A1D9" w14:textId="0142922D" w:rsidR="00161D82" w:rsidRDefault="00161D82">
    <w:pPr>
      <w:pStyle w:val="Cabealho"/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BAE19" w14:textId="2781A715" w:rsidR="00161D82" w:rsidRDefault="00161D82">
    <w:pPr>
      <w:pStyle w:val="Cabealho"/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E7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E6" w14:textId="33F3A5D3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97152" behindDoc="1" locked="0" layoutInCell="1" allowOverlap="1" wp14:anchorId="3F4BA8B2" wp14:editId="2C86B7D8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266" name="Imagem 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E8" w14:textId="77777777" w:rsidR="00161D82" w:rsidRPr="00B22BF2" w:rsidRDefault="00161D82" w:rsidP="00B22BF2">
    <w:pPr>
      <w:pStyle w:val="Cabealho"/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196CE" w14:textId="33282E36" w:rsidR="00161D82" w:rsidRDefault="00161D82">
    <w:pPr>
      <w:pStyle w:val="Cabealho"/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F85C4" w14:textId="577A57DF" w:rsidR="00161D82" w:rsidRDefault="00161D82">
    <w:pPr>
      <w:pStyle w:val="Cabealho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6F6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6F5" w14:textId="434446A7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41856" behindDoc="1" locked="0" layoutInCell="1" allowOverlap="1" wp14:anchorId="3F4BA810" wp14:editId="35DCCA9B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28" name="Imagem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F7" w14:textId="77777777" w:rsidR="00161D82" w:rsidRPr="00B22BF2" w:rsidRDefault="00161D82" w:rsidP="00107D45">
    <w:pPr>
      <w:pStyle w:val="Cabealho"/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EA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E9" w14:textId="0B89E36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98176" behindDoc="1" locked="0" layoutInCell="1" allowOverlap="1" wp14:anchorId="3F4BA8B4" wp14:editId="4747B57B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268" name="Imagem 2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EB" w14:textId="77777777" w:rsidR="00161D82" w:rsidRPr="00B22BF2" w:rsidRDefault="00161D82" w:rsidP="00B22BF2">
    <w:pPr>
      <w:pStyle w:val="Cabealho"/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BD63E" w14:textId="252D5749" w:rsidR="00161D82" w:rsidRDefault="00161D82">
    <w:pPr>
      <w:pStyle w:val="Cabealho"/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188FB" w14:textId="33ECB1E6" w:rsidR="00161D82" w:rsidRDefault="00161D82">
    <w:pPr>
      <w:pStyle w:val="Cabealho"/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ED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EC" w14:textId="1A71A46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99200" behindDoc="1" locked="0" layoutInCell="1" allowOverlap="1" wp14:anchorId="3F4BA8B6" wp14:editId="250A0B9F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270" name="Imagem 2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EE" w14:textId="77777777" w:rsidR="00161D82" w:rsidRPr="00B22BF2" w:rsidRDefault="00161D82" w:rsidP="00B22BF2">
    <w:pPr>
      <w:pStyle w:val="Cabealho"/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DE058" w14:textId="43E499CA" w:rsidR="00161D82" w:rsidRDefault="00161D82">
    <w:pPr>
      <w:pStyle w:val="Cabealho"/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21D15" w14:textId="1756926E" w:rsidR="00161D82" w:rsidRDefault="00161D82">
    <w:pPr>
      <w:pStyle w:val="Cabealho"/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F3" w14:textId="77777777" w:rsidTr="00D8006E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F2" w14:textId="6F3C4BCB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708416" behindDoc="1" locked="0" layoutInCell="1" allowOverlap="1" wp14:anchorId="3F4BA8B8" wp14:editId="0D6CA7BC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287" name="Imagem 2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F4" w14:textId="77777777" w:rsidR="00161D82" w:rsidRPr="00B22BF2" w:rsidRDefault="00161D82" w:rsidP="00B22BF2">
    <w:pPr>
      <w:pStyle w:val="Cabealho"/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69ECD" w14:textId="14BC5005" w:rsidR="00161D82" w:rsidRDefault="00161D82">
    <w:pPr>
      <w:pStyle w:val="Cabealho"/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D58EB" w14:textId="3678AD1A" w:rsidR="00161D82" w:rsidRDefault="00161D82">
    <w:pPr>
      <w:pStyle w:val="Cabealho"/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F6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F5" w14:textId="4E957C69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700224" behindDoc="1" locked="0" layoutInCell="1" allowOverlap="1" wp14:anchorId="3F4BA8BA" wp14:editId="1C6B8A07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288" name="Imagem 2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F7" w14:textId="77777777" w:rsidR="00161D82" w:rsidRPr="00B22BF2" w:rsidRDefault="00161D82" w:rsidP="00B22BF2">
    <w:pPr>
      <w:pStyle w:val="Cabealho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D91EB" w14:textId="0047D592" w:rsidR="00161D82" w:rsidRDefault="00161D82">
    <w:pPr>
      <w:pStyle w:val="Cabealho"/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1C550" w14:textId="77348FAC" w:rsidR="00161D82" w:rsidRDefault="00161D82">
    <w:pPr>
      <w:pStyle w:val="Cabealho"/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D3E19" w14:textId="47DC23DD" w:rsidR="00161D82" w:rsidRDefault="00161D82">
    <w:pPr>
      <w:pStyle w:val="Cabealho"/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5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495"/>
    </w:tblGrid>
    <w:tr w:rsidR="00161D82" w:rsidRPr="00B22BF2" w14:paraId="3F4BA7F9" w14:textId="77777777" w:rsidTr="001C088B">
      <w:trPr>
        <w:trHeight w:val="339"/>
      </w:trPr>
      <w:tc>
        <w:tcPr>
          <w:tcW w:w="10495" w:type="dxa"/>
          <w:shd w:val="clear" w:color="auto" w:fill="auto"/>
          <w:vAlign w:val="center"/>
        </w:tcPr>
        <w:p w14:paraId="3F4BA7F8" w14:textId="6358B198" w:rsidR="00161D82" w:rsidRPr="00B22BF2" w:rsidRDefault="00161D82" w:rsidP="001C088B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33664" behindDoc="1" locked="0" layoutInCell="1" allowOverlap="1" wp14:anchorId="3F4BA8BC" wp14:editId="649AE0E5">
                <wp:simplePos x="0" y="0"/>
                <wp:positionH relativeFrom="column">
                  <wp:posOffset>5602605</wp:posOffset>
                </wp:positionH>
                <wp:positionV relativeFrom="paragraph">
                  <wp:posOffset>-266700</wp:posOffset>
                </wp:positionV>
                <wp:extent cx="967740" cy="458470"/>
                <wp:effectExtent l="0" t="0" r="3810" b="0"/>
                <wp:wrapNone/>
                <wp:docPr id="706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FA" w14:textId="77777777" w:rsidR="00161D82" w:rsidRPr="00B22BF2" w:rsidRDefault="00161D82" w:rsidP="00B22BF2">
    <w:pPr>
      <w:pStyle w:val="Cabealho"/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C5DD4" w14:textId="57D2AA4D" w:rsidR="00161D82" w:rsidRDefault="00161D82">
    <w:pPr>
      <w:pStyle w:val="Cabealho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5EF25" w14:textId="0B73EB7E" w:rsidR="00161D82" w:rsidRDefault="00161D8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6D9" w14:textId="77777777" w:rsidTr="00DD5188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6D8" w14:textId="262ECC27" w:rsidR="00161D82" w:rsidRPr="00B22BF2" w:rsidRDefault="00161D82" w:rsidP="00B22BF2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30592" behindDoc="1" locked="0" layoutInCell="1" allowOverlap="1" wp14:anchorId="3F4BA800" wp14:editId="09C432DB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10" name="Imagem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DA" w14:textId="77777777" w:rsidR="00161D82" w:rsidRPr="00B22BF2" w:rsidRDefault="00161D82" w:rsidP="00B22BF2">
    <w:pPr>
      <w:pStyle w:val="Cabealho"/>
      <w:tabs>
        <w:tab w:val="clear" w:pos="4419"/>
        <w:tab w:val="clear" w:pos="8838"/>
        <w:tab w:val="left" w:pos="5475"/>
      </w:tabs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BA6F8" w14:textId="791E0927" w:rsidR="00161D82" w:rsidRDefault="00161D82">
    <w:pPr>
      <w:pStyle w:val="Cabealho"/>
      <w:jc w:val="right"/>
      <w:rPr>
        <w:rFonts w:ascii="Arial" w:hAnsi="Arial"/>
      </w:rPr>
    </w:pPr>
    <w:r>
      <w:rPr>
        <w:rFonts w:ascii="Arial" w:hAnsi="Arial"/>
        <w:b/>
        <w:noProof/>
      </w:rPr>
      <w:drawing>
        <wp:anchor distT="0" distB="0" distL="114300" distR="114300" simplePos="0" relativeHeight="251617280" behindDoc="1" locked="0" layoutInCell="1" allowOverlap="1" wp14:anchorId="3F4BA812" wp14:editId="72555EB1">
          <wp:simplePos x="0" y="0"/>
          <wp:positionH relativeFrom="column">
            <wp:posOffset>5362575</wp:posOffset>
          </wp:positionH>
          <wp:positionV relativeFrom="paragraph">
            <wp:posOffset>67310</wp:posOffset>
          </wp:positionV>
          <wp:extent cx="1028700" cy="485775"/>
          <wp:effectExtent l="0" t="0" r="0" b="9525"/>
          <wp:wrapNone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/>
        <w:noProof/>
      </w:rPr>
      <w:drawing>
        <wp:anchor distT="0" distB="0" distL="114300" distR="114300" simplePos="0" relativeHeight="251615232" behindDoc="1" locked="0" layoutInCell="1" allowOverlap="1" wp14:anchorId="3F4BA814" wp14:editId="501EA9F4">
          <wp:simplePos x="0" y="0"/>
          <wp:positionH relativeFrom="column">
            <wp:posOffset>8317865</wp:posOffset>
          </wp:positionH>
          <wp:positionV relativeFrom="paragraph">
            <wp:posOffset>67310</wp:posOffset>
          </wp:positionV>
          <wp:extent cx="1028700" cy="485775"/>
          <wp:effectExtent l="0" t="0" r="0" b="9525"/>
          <wp:wrapNone/>
          <wp:docPr id="37" name="Imagem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F4BA6F9" w14:textId="77777777" w:rsidR="00161D82" w:rsidRDefault="00161D82">
    <w:pPr>
      <w:pStyle w:val="Cabealho"/>
      <w:jc w:val="right"/>
      <w:rPr>
        <w:rFonts w:ascii="Arial" w:hAnsi="Arial"/>
      </w:rPr>
    </w:pPr>
  </w:p>
  <w:p w14:paraId="3F4BA6FA" w14:textId="77777777" w:rsidR="00161D82" w:rsidRDefault="00161D82">
    <w:pPr>
      <w:pStyle w:val="Cabealho"/>
      <w:jc w:val="right"/>
      <w:rPr>
        <w:rFonts w:ascii="Arial" w:hAnsi="Arial"/>
      </w:rPr>
    </w:pPr>
  </w:p>
  <w:p w14:paraId="3F4BA6FB" w14:textId="77777777" w:rsidR="00161D82" w:rsidRDefault="00161D82" w:rsidP="00B22BF2">
    <w:pPr>
      <w:pStyle w:val="Cabealho"/>
      <w:pBdr>
        <w:bottom w:val="single" w:sz="24" w:space="1" w:color="auto"/>
      </w:pBdr>
      <w:jc w:val="center"/>
      <w:rPr>
        <w:rFonts w:ascii="Arial" w:hAnsi="Arial"/>
        <w:b/>
      </w:rPr>
    </w:pPr>
    <w:r>
      <w:rPr>
        <w:rFonts w:ascii="Arial" w:hAnsi="Arial"/>
      </w:rPr>
      <w:t>Modalidades Operativas 440 kV SE Bauru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BAD0" w14:textId="2D575C12" w:rsidR="00161D82" w:rsidRDefault="00161D82">
    <w:pPr>
      <w:pStyle w:val="Cabealho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8CB65" w14:textId="3629FAB2" w:rsidR="00161D82" w:rsidRDefault="00161D82">
    <w:pPr>
      <w:pStyle w:val="Cabealho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6FD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6FC" w14:textId="0383494C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44928" behindDoc="1" locked="0" layoutInCell="1" allowOverlap="1" wp14:anchorId="3F4BA816" wp14:editId="436AE702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39" name="Imagem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FE" w14:textId="77777777" w:rsidR="00161D82" w:rsidRDefault="00161D82"/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9752B" w14:textId="105208D8" w:rsidR="00161D82" w:rsidRDefault="00161D82">
    <w:pPr>
      <w:pStyle w:val="Cabealho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A7136" w14:textId="2BB54F5B" w:rsidR="00161D82" w:rsidRDefault="00161D82">
    <w:pPr>
      <w:pStyle w:val="Cabealho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206"/>
    </w:tblGrid>
    <w:tr w:rsidR="00161D82" w:rsidRPr="00B22BF2" w14:paraId="3F4BA700" w14:textId="77777777" w:rsidTr="00B22BF2">
      <w:trPr>
        <w:trHeight w:val="282"/>
        <w:jc w:val="center"/>
      </w:trPr>
      <w:tc>
        <w:tcPr>
          <w:tcW w:w="10206" w:type="dxa"/>
          <w:shd w:val="clear" w:color="auto" w:fill="auto"/>
          <w:vAlign w:val="center"/>
        </w:tcPr>
        <w:p w14:paraId="3F4BA6FF" w14:textId="65B224F5" w:rsidR="00161D82" w:rsidRPr="00B22BF2" w:rsidRDefault="00161D82" w:rsidP="00B22BF2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27520" behindDoc="1" locked="0" layoutInCell="1" allowOverlap="1" wp14:anchorId="3F4BA818" wp14:editId="772D0ABE">
                <wp:simplePos x="0" y="0"/>
                <wp:positionH relativeFrom="column">
                  <wp:posOffset>5427980</wp:posOffset>
                </wp:positionH>
                <wp:positionV relativeFrom="paragraph">
                  <wp:posOffset>-260350</wp:posOffset>
                </wp:positionV>
                <wp:extent cx="967740" cy="458470"/>
                <wp:effectExtent l="0" t="0" r="3810" b="0"/>
                <wp:wrapNone/>
                <wp:docPr id="40" name="Image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01" w14:textId="77777777" w:rsidR="00161D82" w:rsidRDefault="00161D82"/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C5C14" w14:textId="5E9F98C9" w:rsidR="00161D82" w:rsidRDefault="00161D82">
    <w:pPr>
      <w:pStyle w:val="Cabealho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E038C" w14:textId="128A926D" w:rsidR="00161D82" w:rsidRDefault="00161D82">
    <w:pPr>
      <w:pStyle w:val="Cabealho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03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02" w14:textId="69201D9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48000" behindDoc="1" locked="0" layoutInCell="1" allowOverlap="1" wp14:anchorId="3F4BA81A" wp14:editId="1602251F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41" name="Imagem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04" w14:textId="77777777" w:rsidR="00161D82" w:rsidRDefault="00161D8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DE337" w14:textId="0D502810" w:rsidR="00161D82" w:rsidRDefault="00161D82">
    <w:pPr>
      <w:pStyle w:val="Cabealho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A03BB" w14:textId="7E40AF1B" w:rsidR="00161D82" w:rsidRDefault="00161D82">
    <w:pPr>
      <w:pStyle w:val="Cabealho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05AE8" w14:textId="76C7767B" w:rsidR="00161D82" w:rsidRDefault="00161D82">
    <w:pPr>
      <w:pStyle w:val="Cabealho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06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05" w14:textId="5D194F5B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0048" behindDoc="1" locked="0" layoutInCell="1" allowOverlap="1" wp14:anchorId="3F4BA81C" wp14:editId="6B56C0BE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42" name="Imagem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07" w14:textId="77777777" w:rsidR="00161D82" w:rsidRDefault="00161D82"/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EA165" w14:textId="101AFF79" w:rsidR="00161D82" w:rsidRDefault="00161D82">
    <w:pPr>
      <w:pStyle w:val="Cabealho"/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7D26C" w14:textId="1FE62880" w:rsidR="00161D82" w:rsidRDefault="00161D82">
    <w:pPr>
      <w:pStyle w:val="Cabealho"/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09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08" w14:textId="5BAC6AB9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1072" behindDoc="1" locked="0" layoutInCell="1" allowOverlap="1" wp14:anchorId="3F4BA81E" wp14:editId="7A2D38D9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56" name="Imagem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0A" w14:textId="77777777" w:rsidR="00161D82" w:rsidRDefault="00161D82"/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AA48A" w14:textId="2F064DDF" w:rsidR="00161D82" w:rsidRDefault="00161D82">
    <w:pPr>
      <w:pStyle w:val="Cabealho"/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B82C9" w14:textId="5CB77711" w:rsidR="00161D82" w:rsidRDefault="00161D82">
    <w:pPr>
      <w:pStyle w:val="Cabealho"/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0C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0B" w14:textId="055FBF8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2096" behindDoc="1" locked="0" layoutInCell="1" allowOverlap="1" wp14:anchorId="3F4BA820" wp14:editId="33EAD88A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58" name="Imagem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0D" w14:textId="77777777" w:rsidR="00161D82" w:rsidRDefault="00161D82"/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A981A" w14:textId="00872C34" w:rsidR="00161D82" w:rsidRDefault="00161D8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6437D" w14:textId="6F8D37B4" w:rsidR="00161D82" w:rsidRDefault="00161D82">
    <w:pPr>
      <w:pStyle w:val="Cabealho"/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C3624" w14:textId="317012BB" w:rsidR="00161D82" w:rsidRDefault="00161D82">
    <w:pPr>
      <w:pStyle w:val="Cabealho"/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0F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0E" w14:textId="338B4C7A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3120" behindDoc="1" locked="0" layoutInCell="1" allowOverlap="1" wp14:anchorId="3F4BA822" wp14:editId="5381FBC6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60" name="Imagem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10" w14:textId="77777777" w:rsidR="00161D82" w:rsidRDefault="00161D82"/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4B8A7" w14:textId="4542DEF4" w:rsidR="00161D82" w:rsidRDefault="00161D82">
    <w:pPr>
      <w:pStyle w:val="Cabealho"/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B3B69" w14:textId="16900C17" w:rsidR="00161D82" w:rsidRDefault="00161D82">
    <w:pPr>
      <w:pStyle w:val="Cabealho"/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12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11" w14:textId="2F2C7D3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4144" behindDoc="1" locked="0" layoutInCell="1" allowOverlap="1" wp14:anchorId="3F4BA824" wp14:editId="3CA4CC5F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61" name="Imagem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13" w14:textId="77777777" w:rsidR="00161D82" w:rsidRDefault="00161D82"/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FCD99" w14:textId="0201B52C" w:rsidR="00161D82" w:rsidRDefault="00161D82">
    <w:pPr>
      <w:pStyle w:val="Cabealho"/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18543" w14:textId="10F09131" w:rsidR="00161D82" w:rsidRDefault="00161D82">
    <w:pPr>
      <w:pStyle w:val="Cabealho"/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15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14" w14:textId="77FEBC9F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5168" behindDoc="1" locked="0" layoutInCell="1" allowOverlap="1" wp14:anchorId="3F4BA826" wp14:editId="19413281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577" name="Imagem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16" w14:textId="77777777" w:rsidR="00161D82" w:rsidRDefault="00161D82"/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1F2F0" w14:textId="58CB7912" w:rsidR="00161D82" w:rsidRDefault="00161D82">
    <w:pPr>
      <w:pStyle w:val="Cabealho"/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6EB24" w14:textId="76CCA546" w:rsidR="00161D82" w:rsidRDefault="00161D82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0206"/>
    </w:tblGrid>
    <w:tr w:rsidR="00161D82" w:rsidRPr="00B22BF2" w14:paraId="3F4BA6DC" w14:textId="77777777" w:rsidTr="00B22BF2">
      <w:trPr>
        <w:trHeight w:val="282"/>
      </w:trPr>
      <w:tc>
        <w:tcPr>
          <w:tcW w:w="10206" w:type="dxa"/>
          <w:shd w:val="clear" w:color="auto" w:fill="auto"/>
          <w:vAlign w:val="center"/>
        </w:tcPr>
        <w:p w14:paraId="3F4BA6DB" w14:textId="179EDA5F" w:rsidR="00161D82" w:rsidRPr="00B22BF2" w:rsidRDefault="00161D82" w:rsidP="00B22BF2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23424" behindDoc="1" locked="0" layoutInCell="1" allowOverlap="1" wp14:anchorId="3F4BA802" wp14:editId="46DFA7C4">
                <wp:simplePos x="0" y="0"/>
                <wp:positionH relativeFrom="column">
                  <wp:posOffset>5427980</wp:posOffset>
                </wp:positionH>
                <wp:positionV relativeFrom="paragraph">
                  <wp:posOffset>-260350</wp:posOffset>
                </wp:positionV>
                <wp:extent cx="967740" cy="458470"/>
                <wp:effectExtent l="0" t="0" r="3810" b="0"/>
                <wp:wrapNone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DD" w14:textId="77777777" w:rsidR="00161D82" w:rsidRPr="00B22BF2" w:rsidRDefault="00161D82" w:rsidP="00B22BF2">
    <w:pPr>
      <w:pStyle w:val="Cabealho"/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18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17" w14:textId="23ED78C0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6192" behindDoc="1" locked="0" layoutInCell="1" allowOverlap="1" wp14:anchorId="3F4BA828" wp14:editId="753B381B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579" name="Imagem 5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19" w14:textId="77777777" w:rsidR="00161D82" w:rsidRDefault="00161D82"/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B5095" w14:textId="029705F8" w:rsidR="00161D82" w:rsidRDefault="00161D82">
    <w:pPr>
      <w:pStyle w:val="Cabealho"/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159A1" w14:textId="3563337A" w:rsidR="00161D82" w:rsidRDefault="00161D82">
    <w:pPr>
      <w:pStyle w:val="Cabealho"/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1B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1A" w14:textId="39BAA676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F4BA82A" wp14:editId="7BE45B51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581" name="Imagem 5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1C" w14:textId="77777777" w:rsidR="00161D82" w:rsidRDefault="00161D82"/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4A8E7" w14:textId="683E3424" w:rsidR="00161D82" w:rsidRDefault="00161D82">
    <w:pPr>
      <w:pStyle w:val="Cabealho"/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2A1DB" w14:textId="78F6BF00" w:rsidR="00161D82" w:rsidRDefault="00161D82">
    <w:pPr>
      <w:pStyle w:val="Cabealho"/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1E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1D" w14:textId="2D0A4A1A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3F4BA82C" wp14:editId="029027D8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583" name="Imagem 5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1F" w14:textId="77777777" w:rsidR="00161D82" w:rsidRDefault="00161D82"/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5A558" w14:textId="4890E039" w:rsidR="00161D82" w:rsidRDefault="00161D82">
    <w:pPr>
      <w:pStyle w:val="Cabealho"/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F1235" w14:textId="17E14355" w:rsidR="00161D82" w:rsidRDefault="00161D82">
    <w:pPr>
      <w:pStyle w:val="Cabealho"/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21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20" w14:textId="37E0D7D7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3F4BA82E" wp14:editId="6F552EDB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585" name="Imagem 5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22" w14:textId="77777777" w:rsidR="00161D82" w:rsidRDefault="00161D82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B4ABF" w14:textId="6C5AB98D" w:rsidR="00161D82" w:rsidRDefault="00161D82">
    <w:pPr>
      <w:pStyle w:val="Cabealho"/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3A58F" w14:textId="7EC99EE2" w:rsidR="00161D82" w:rsidRDefault="00161D82">
    <w:pPr>
      <w:pStyle w:val="Cabealho"/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0A80" w14:textId="70E74244" w:rsidR="00161D82" w:rsidRDefault="00161D82">
    <w:pPr>
      <w:pStyle w:val="Cabealho"/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24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23" w14:textId="72E624FC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F4BA830" wp14:editId="31F379E7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587" name="Imagem 5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25" w14:textId="77777777" w:rsidR="00161D82" w:rsidRDefault="00161D82"/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06CB9" w14:textId="47C52347" w:rsidR="00161D82" w:rsidRDefault="00161D82">
    <w:pPr>
      <w:pStyle w:val="Cabealho"/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0651C" w14:textId="7D96D7BD" w:rsidR="00161D82" w:rsidRDefault="00161D82">
    <w:pPr>
      <w:pStyle w:val="Cabealho"/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27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26" w14:textId="1EDF71FD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3F4BA832" wp14:editId="64986483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589" name="Imagem 5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28" w14:textId="77777777" w:rsidR="00161D82" w:rsidRDefault="00161D82"/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2B939" w14:textId="0225C22D" w:rsidR="00161D82" w:rsidRDefault="00161D82">
    <w:pPr>
      <w:pStyle w:val="Cabealho"/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DEF95" w14:textId="04D7108D" w:rsidR="00161D82" w:rsidRDefault="00161D82">
    <w:pPr>
      <w:pStyle w:val="Cabealho"/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2A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29" w14:textId="49A2AA65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3F4BA834" wp14:editId="4554EE60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590" name="Imagem 5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2B" w14:textId="77777777" w:rsidR="00161D82" w:rsidRDefault="00161D82"/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76AEE" w14:textId="7D24B8EB" w:rsidR="00161D82" w:rsidRDefault="00161D82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9DA32" w14:textId="6D5CEA5B" w:rsidR="00161D82" w:rsidRDefault="00161D82">
    <w:pPr>
      <w:pStyle w:val="Cabealho"/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8DC1F" w14:textId="5794741B" w:rsidR="00161D82" w:rsidRDefault="00161D82">
    <w:pPr>
      <w:pStyle w:val="Cabealho"/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2D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2C" w14:textId="75371A81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F4BA836" wp14:editId="6649AB38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592" name="Imagem 5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2E" w14:textId="77777777" w:rsidR="00161D82" w:rsidRDefault="00161D82"/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4BA27" w14:textId="006FAEE0" w:rsidR="00161D82" w:rsidRDefault="00161D82">
    <w:pPr>
      <w:pStyle w:val="Cabealho"/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87849" w14:textId="5E9F8BD2" w:rsidR="00161D82" w:rsidRDefault="00161D82">
    <w:pPr>
      <w:pStyle w:val="Cabealho"/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30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2F" w14:textId="29C3E2BD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703296" behindDoc="1" locked="0" layoutInCell="1" allowOverlap="1" wp14:anchorId="3F4BA838" wp14:editId="333A7516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593" name="Imagem 5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31" w14:textId="77777777" w:rsidR="00161D82" w:rsidRDefault="00161D82"/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A7D6E" w14:textId="5E00C557" w:rsidR="00161D82" w:rsidRDefault="00161D82">
    <w:pPr>
      <w:pStyle w:val="Cabealho"/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41FD" w14:textId="193B5118" w:rsidR="00161D82" w:rsidRDefault="00161D82">
    <w:pPr>
      <w:pStyle w:val="Cabealho"/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33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32" w14:textId="13A2B8E6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3F4BA83A" wp14:editId="64AA9C7D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594" name="Imagem 5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34" w14:textId="77777777" w:rsidR="00161D82" w:rsidRDefault="00161D82"/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64B67" w14:textId="5ADE3244" w:rsidR="00161D82" w:rsidRDefault="00161D82">
    <w:pPr>
      <w:pStyle w:val="Cabealho"/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99FBA" w14:textId="50863791" w:rsidR="00161D82" w:rsidRDefault="00161D82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860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860"/>
    </w:tblGrid>
    <w:tr w:rsidR="00161D82" w:rsidRPr="00B22BF2" w14:paraId="3F4BA6DF" w14:textId="77777777" w:rsidTr="00DD5188">
      <w:trPr>
        <w:trHeight w:val="342"/>
        <w:jc w:val="center"/>
      </w:trPr>
      <w:tc>
        <w:tcPr>
          <w:tcW w:w="14860" w:type="dxa"/>
          <w:shd w:val="clear" w:color="auto" w:fill="auto"/>
          <w:vAlign w:val="center"/>
        </w:tcPr>
        <w:p w14:paraId="3F4BA6DE" w14:textId="2097857E" w:rsidR="00161D82" w:rsidRPr="00B22BF2" w:rsidRDefault="00161D82" w:rsidP="00B22BF2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34688" behindDoc="1" locked="0" layoutInCell="1" allowOverlap="1" wp14:anchorId="3F4BA804" wp14:editId="0D33EA7D">
                <wp:simplePos x="0" y="0"/>
                <wp:positionH relativeFrom="column">
                  <wp:posOffset>7909560</wp:posOffset>
                </wp:positionH>
                <wp:positionV relativeFrom="paragraph">
                  <wp:posOffset>-332740</wp:posOffset>
                </wp:positionV>
                <wp:extent cx="967740" cy="458470"/>
                <wp:effectExtent l="0" t="0" r="3810" b="0"/>
                <wp:wrapNone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6E0" w14:textId="77777777" w:rsidR="00161D82" w:rsidRPr="00B22BF2" w:rsidRDefault="00161D82" w:rsidP="00B22BF2">
    <w:pPr>
      <w:pStyle w:val="Cabealho"/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36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35" w14:textId="480EA8C4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3F4BA83C" wp14:editId="00425CE7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596" name="Imagem 5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37" w14:textId="77777777" w:rsidR="00161D82" w:rsidRDefault="00161D82"/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717FD" w14:textId="649C055A" w:rsidR="00161D82" w:rsidRDefault="00161D82">
    <w:pPr>
      <w:pStyle w:val="Cabealho"/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690AD" w14:textId="7B6514AA" w:rsidR="00161D82" w:rsidRDefault="00161D82">
    <w:pPr>
      <w:pStyle w:val="Cabealho"/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39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38" w14:textId="6FD6BDA8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3F4BA83E" wp14:editId="0CF2B634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597" name="Imagem 5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3A" w14:textId="77777777" w:rsidR="00161D82" w:rsidRDefault="00161D82"/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46B07" w14:textId="756D410A" w:rsidR="00161D82" w:rsidRDefault="00161D82">
    <w:pPr>
      <w:pStyle w:val="Cabealho"/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ACDF4" w14:textId="7F218967" w:rsidR="00161D82" w:rsidRDefault="00161D82">
    <w:pPr>
      <w:pStyle w:val="Cabealho"/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8" w:type="dxa"/>
      <w:tblInd w:w="108" w:type="dxa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9228"/>
    </w:tblGrid>
    <w:tr w:rsidR="00161D82" w:rsidRPr="00B22BF2" w14:paraId="3F4BA73C" w14:textId="77777777" w:rsidTr="00D8006E">
      <w:trPr>
        <w:trHeight w:val="310"/>
      </w:trPr>
      <w:tc>
        <w:tcPr>
          <w:tcW w:w="9228" w:type="dxa"/>
          <w:shd w:val="clear" w:color="auto" w:fill="auto"/>
          <w:vAlign w:val="center"/>
        </w:tcPr>
        <w:p w14:paraId="3F4BA73B" w14:textId="44A12A5B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7456" behindDoc="1" locked="0" layoutInCell="1" allowOverlap="1" wp14:anchorId="3F4BA840" wp14:editId="5644A9C7">
                <wp:simplePos x="0" y="0"/>
                <wp:positionH relativeFrom="column">
                  <wp:posOffset>4807585</wp:posOffset>
                </wp:positionH>
                <wp:positionV relativeFrom="paragraph">
                  <wp:posOffset>-264160</wp:posOffset>
                </wp:positionV>
                <wp:extent cx="967740" cy="458470"/>
                <wp:effectExtent l="0" t="0" r="3810" b="0"/>
                <wp:wrapNone/>
                <wp:docPr id="598" name="Imagem 5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3D" w14:textId="77777777" w:rsidR="00161D82" w:rsidRDefault="00161D82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CAF67" w14:textId="1C36D8A2" w:rsidR="00161D82" w:rsidRDefault="00161D82">
    <w:pPr>
      <w:pStyle w:val="Cabealho"/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F46CF" w14:textId="16385570" w:rsidR="00161D82" w:rsidRDefault="00161D82">
    <w:pPr>
      <w:pStyle w:val="Cabealho"/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901" w:type="dxa"/>
      <w:jc w:val="center"/>
      <w:tblBorders>
        <w:bottom w:val="single" w:sz="24" w:space="0" w:color="auto"/>
      </w:tblBorders>
      <w:tblLook w:val="04A0" w:firstRow="1" w:lastRow="0" w:firstColumn="1" w:lastColumn="0" w:noHBand="0" w:noVBand="1"/>
    </w:tblPr>
    <w:tblGrid>
      <w:gridCol w:w="14901"/>
    </w:tblGrid>
    <w:tr w:rsidR="00161D82" w:rsidRPr="00B22BF2" w14:paraId="3F4BA73F" w14:textId="77777777" w:rsidTr="00D8006E">
      <w:trPr>
        <w:trHeight w:val="178"/>
        <w:jc w:val="center"/>
      </w:trPr>
      <w:tc>
        <w:tcPr>
          <w:tcW w:w="14901" w:type="dxa"/>
          <w:shd w:val="clear" w:color="auto" w:fill="auto"/>
          <w:vAlign w:val="center"/>
        </w:tcPr>
        <w:p w14:paraId="3F4BA73E" w14:textId="0A3262DD" w:rsidR="00161D82" w:rsidRPr="00B22BF2" w:rsidRDefault="00161D82" w:rsidP="00D8006E">
          <w:pPr>
            <w:spacing w:before="120"/>
            <w:ind w:right="57"/>
            <w:jc w:val="center"/>
            <w:rPr>
              <w:rFonts w:ascii="Arial" w:hAnsi="Arial"/>
            </w:rPr>
          </w:pPr>
          <w:r>
            <w:rPr>
              <w:noProof/>
            </w:rPr>
            <w:drawing>
              <wp:anchor distT="0" distB="0" distL="114300" distR="114300" simplePos="0" relativeHeight="251668480" behindDoc="1" locked="0" layoutInCell="1" allowOverlap="1" wp14:anchorId="3F4BA842" wp14:editId="23322B0D">
                <wp:simplePos x="0" y="0"/>
                <wp:positionH relativeFrom="column">
                  <wp:posOffset>8446135</wp:posOffset>
                </wp:positionH>
                <wp:positionV relativeFrom="paragraph">
                  <wp:posOffset>-262890</wp:posOffset>
                </wp:positionV>
                <wp:extent cx="967740" cy="458470"/>
                <wp:effectExtent l="0" t="0" r="3810" b="0"/>
                <wp:wrapNone/>
                <wp:docPr id="599" name="Imagem 5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774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22BF2">
            <w:rPr>
              <w:rFonts w:ascii="Arial" w:hAnsi="Arial"/>
            </w:rPr>
            <w:t>Modalidades Operativas 440 kV SE Bauru</w:t>
          </w:r>
        </w:p>
      </w:tc>
    </w:tr>
  </w:tbl>
  <w:p w14:paraId="3F4BA740" w14:textId="77777777" w:rsidR="00161D82" w:rsidRDefault="00161D8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958CC590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251AC31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9A08CC5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4F7876"/>
    <w:multiLevelType w:val="hybridMultilevel"/>
    <w:tmpl w:val="43E2BF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4D6F41"/>
    <w:multiLevelType w:val="hybridMultilevel"/>
    <w:tmpl w:val="94E6E3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714FE8"/>
    <w:multiLevelType w:val="singleLevel"/>
    <w:tmpl w:val="9044EC52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02F53050"/>
    <w:multiLevelType w:val="hybridMultilevel"/>
    <w:tmpl w:val="5DD658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E05FC1"/>
    <w:multiLevelType w:val="hybridMultilevel"/>
    <w:tmpl w:val="7E8A04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8B6D3D"/>
    <w:multiLevelType w:val="hybridMultilevel"/>
    <w:tmpl w:val="36085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738DA"/>
    <w:multiLevelType w:val="hybridMultilevel"/>
    <w:tmpl w:val="A6C0BC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32758F"/>
    <w:multiLevelType w:val="hybridMultilevel"/>
    <w:tmpl w:val="46FA62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9420B2"/>
    <w:multiLevelType w:val="hybridMultilevel"/>
    <w:tmpl w:val="2458B1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020477"/>
    <w:multiLevelType w:val="singleLevel"/>
    <w:tmpl w:val="FA08A020"/>
    <w:lvl w:ilvl="0">
      <w:start w:val="1"/>
      <w:numFmt w:val="lowerLetter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</w:abstractNum>
  <w:abstractNum w:abstractNumId="13" w15:restartNumberingAfterBreak="0">
    <w:nsid w:val="09524E2C"/>
    <w:multiLevelType w:val="hybridMultilevel"/>
    <w:tmpl w:val="5E148E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A6505"/>
    <w:multiLevelType w:val="hybridMultilevel"/>
    <w:tmpl w:val="545CC0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404672"/>
    <w:multiLevelType w:val="hybridMultilevel"/>
    <w:tmpl w:val="AF468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AF1DB5"/>
    <w:multiLevelType w:val="hybridMultilevel"/>
    <w:tmpl w:val="A7D4F1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7A198F"/>
    <w:multiLevelType w:val="hybridMultilevel"/>
    <w:tmpl w:val="3F60CF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E7E247B"/>
    <w:multiLevelType w:val="multilevel"/>
    <w:tmpl w:val="3A900C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9" w15:restartNumberingAfterBreak="0">
    <w:nsid w:val="0EF500D4"/>
    <w:multiLevelType w:val="hybridMultilevel"/>
    <w:tmpl w:val="D1AEB1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16696C"/>
    <w:multiLevelType w:val="hybridMultilevel"/>
    <w:tmpl w:val="7D7C5B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30F613D"/>
    <w:multiLevelType w:val="singleLevel"/>
    <w:tmpl w:val="5964BDFC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147039BC"/>
    <w:multiLevelType w:val="hybridMultilevel"/>
    <w:tmpl w:val="1CB0E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5EA7221"/>
    <w:multiLevelType w:val="hybridMultilevel"/>
    <w:tmpl w:val="07EE8C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A597282"/>
    <w:multiLevelType w:val="hybridMultilevel"/>
    <w:tmpl w:val="D0A842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A8050E2"/>
    <w:multiLevelType w:val="hybridMultilevel"/>
    <w:tmpl w:val="518E09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EE3374"/>
    <w:multiLevelType w:val="hybridMultilevel"/>
    <w:tmpl w:val="2982D0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D1B5953"/>
    <w:multiLevelType w:val="multilevel"/>
    <w:tmpl w:val="3A900C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8" w15:restartNumberingAfterBreak="0">
    <w:nsid w:val="1D450B2E"/>
    <w:multiLevelType w:val="hybridMultilevel"/>
    <w:tmpl w:val="A336F0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DC40DE9"/>
    <w:multiLevelType w:val="hybridMultilevel"/>
    <w:tmpl w:val="940ACD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E043800"/>
    <w:multiLevelType w:val="multilevel"/>
    <w:tmpl w:val="C3DC763E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1" w15:restartNumberingAfterBreak="0">
    <w:nsid w:val="1FF23CCD"/>
    <w:multiLevelType w:val="singleLevel"/>
    <w:tmpl w:val="9044EC52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32" w15:restartNumberingAfterBreak="0">
    <w:nsid w:val="21101B27"/>
    <w:multiLevelType w:val="hybridMultilevel"/>
    <w:tmpl w:val="B5A298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21F3B9B"/>
    <w:multiLevelType w:val="hybridMultilevel"/>
    <w:tmpl w:val="AE5EE0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52D6ECF"/>
    <w:multiLevelType w:val="hybridMultilevel"/>
    <w:tmpl w:val="27D209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5626226"/>
    <w:multiLevelType w:val="hybridMultilevel"/>
    <w:tmpl w:val="11E4A690"/>
    <w:lvl w:ilvl="0" w:tplc="90BAA658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5EE5C34"/>
    <w:multiLevelType w:val="hybridMultilevel"/>
    <w:tmpl w:val="F78C4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6606165"/>
    <w:multiLevelType w:val="hybridMultilevel"/>
    <w:tmpl w:val="3D74DD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80E4845"/>
    <w:multiLevelType w:val="hybridMultilevel"/>
    <w:tmpl w:val="B0820C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899268B"/>
    <w:multiLevelType w:val="hybridMultilevel"/>
    <w:tmpl w:val="BE9E5B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A1814F9"/>
    <w:multiLevelType w:val="hybridMultilevel"/>
    <w:tmpl w:val="707817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B1C1F5A"/>
    <w:multiLevelType w:val="hybridMultilevel"/>
    <w:tmpl w:val="EE5CD7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C4871CD"/>
    <w:multiLevelType w:val="hybridMultilevel"/>
    <w:tmpl w:val="115665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D611BF7"/>
    <w:multiLevelType w:val="hybridMultilevel"/>
    <w:tmpl w:val="711E09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F0E5BC5"/>
    <w:multiLevelType w:val="hybridMultilevel"/>
    <w:tmpl w:val="6AA23D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0032AE4"/>
    <w:multiLevelType w:val="hybridMultilevel"/>
    <w:tmpl w:val="078AA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3AA31DC"/>
    <w:multiLevelType w:val="hybridMultilevel"/>
    <w:tmpl w:val="E0ACB3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4BC5766"/>
    <w:multiLevelType w:val="hybridMultilevel"/>
    <w:tmpl w:val="5E9AB4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4F30C46"/>
    <w:multiLevelType w:val="hybridMultilevel"/>
    <w:tmpl w:val="FA5422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5123514"/>
    <w:multiLevelType w:val="hybridMultilevel"/>
    <w:tmpl w:val="B59801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E54F81"/>
    <w:multiLevelType w:val="hybridMultilevel"/>
    <w:tmpl w:val="AA921F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69B085A"/>
    <w:multiLevelType w:val="hybridMultilevel"/>
    <w:tmpl w:val="1EAADB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B5743A6"/>
    <w:multiLevelType w:val="hybridMultilevel"/>
    <w:tmpl w:val="F4D2CD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C1663D1"/>
    <w:multiLevelType w:val="hybridMultilevel"/>
    <w:tmpl w:val="19AAEA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C607AA5"/>
    <w:multiLevelType w:val="hybridMultilevel"/>
    <w:tmpl w:val="29609F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CF0031A"/>
    <w:multiLevelType w:val="hybridMultilevel"/>
    <w:tmpl w:val="3B9674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FF72835"/>
    <w:multiLevelType w:val="hybridMultilevel"/>
    <w:tmpl w:val="582024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0CE694C"/>
    <w:multiLevelType w:val="hybridMultilevel"/>
    <w:tmpl w:val="CF06B1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1E946CD"/>
    <w:multiLevelType w:val="hybridMultilevel"/>
    <w:tmpl w:val="C5E8EA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37179FE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0" w15:restartNumberingAfterBreak="0">
    <w:nsid w:val="43BF36A3"/>
    <w:multiLevelType w:val="hybridMultilevel"/>
    <w:tmpl w:val="80CC71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3E146B1"/>
    <w:multiLevelType w:val="hybridMultilevel"/>
    <w:tmpl w:val="736C67B6"/>
    <w:lvl w:ilvl="0" w:tplc="2AE62B2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120243"/>
    <w:multiLevelType w:val="hybridMultilevel"/>
    <w:tmpl w:val="ED0A31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B752E8"/>
    <w:multiLevelType w:val="multilevel"/>
    <w:tmpl w:val="3A900C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4" w15:restartNumberingAfterBreak="0">
    <w:nsid w:val="47427C5D"/>
    <w:multiLevelType w:val="hybridMultilevel"/>
    <w:tmpl w:val="8182E8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834369C"/>
    <w:multiLevelType w:val="hybridMultilevel"/>
    <w:tmpl w:val="649C14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435F1E"/>
    <w:multiLevelType w:val="hybridMultilevel"/>
    <w:tmpl w:val="A31AC6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AE153C4"/>
    <w:multiLevelType w:val="hybridMultilevel"/>
    <w:tmpl w:val="BCF479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C9C49E4"/>
    <w:multiLevelType w:val="hybridMultilevel"/>
    <w:tmpl w:val="675EF4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CC90E8E"/>
    <w:multiLevelType w:val="hybridMultilevel"/>
    <w:tmpl w:val="8B409E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D130DE5"/>
    <w:multiLevelType w:val="hybridMultilevel"/>
    <w:tmpl w:val="B1429C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DB021C8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2" w15:restartNumberingAfterBreak="0">
    <w:nsid w:val="4DE634C7"/>
    <w:multiLevelType w:val="hybridMultilevel"/>
    <w:tmpl w:val="AA6C73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FE131FB"/>
    <w:multiLevelType w:val="hybridMultilevel"/>
    <w:tmpl w:val="9DB245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FFC48B5"/>
    <w:multiLevelType w:val="hybridMultilevel"/>
    <w:tmpl w:val="168431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0510B4E"/>
    <w:multiLevelType w:val="hybridMultilevel"/>
    <w:tmpl w:val="CA42D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0923E8A"/>
    <w:multiLevelType w:val="singleLevel"/>
    <w:tmpl w:val="5964BDFC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7" w15:restartNumberingAfterBreak="0">
    <w:nsid w:val="51002DBE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8" w15:restartNumberingAfterBreak="0">
    <w:nsid w:val="51BF6191"/>
    <w:multiLevelType w:val="hybridMultilevel"/>
    <w:tmpl w:val="C86C4C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2914ED9"/>
    <w:multiLevelType w:val="singleLevel"/>
    <w:tmpl w:val="9044EC52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80" w15:restartNumberingAfterBreak="0">
    <w:nsid w:val="52CB7179"/>
    <w:multiLevelType w:val="hybridMultilevel"/>
    <w:tmpl w:val="FA0C3D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33550BE"/>
    <w:multiLevelType w:val="hybridMultilevel"/>
    <w:tmpl w:val="41F234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33968AB"/>
    <w:multiLevelType w:val="hybridMultilevel"/>
    <w:tmpl w:val="07102B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3AA704D"/>
    <w:multiLevelType w:val="hybridMultilevel"/>
    <w:tmpl w:val="558C6F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5B97514"/>
    <w:multiLevelType w:val="hybridMultilevel"/>
    <w:tmpl w:val="87BE18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68C09CF"/>
    <w:multiLevelType w:val="hybridMultilevel"/>
    <w:tmpl w:val="D396C5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6D26C60"/>
    <w:multiLevelType w:val="hybridMultilevel"/>
    <w:tmpl w:val="F626CB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6FF3383"/>
    <w:multiLevelType w:val="hybridMultilevel"/>
    <w:tmpl w:val="F29C04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7DC4EAD"/>
    <w:multiLevelType w:val="hybridMultilevel"/>
    <w:tmpl w:val="2B12A8FC"/>
    <w:lvl w:ilvl="0" w:tplc="3628033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82962FE"/>
    <w:multiLevelType w:val="hybridMultilevel"/>
    <w:tmpl w:val="10D87CA8"/>
    <w:lvl w:ilvl="0" w:tplc="9D3449E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8A6209D"/>
    <w:multiLevelType w:val="hybridMultilevel"/>
    <w:tmpl w:val="3070BF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94D315D"/>
    <w:multiLevelType w:val="hybridMultilevel"/>
    <w:tmpl w:val="6180D8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9512F06"/>
    <w:multiLevelType w:val="hybridMultilevel"/>
    <w:tmpl w:val="4F829F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A511A51"/>
    <w:multiLevelType w:val="hybridMultilevel"/>
    <w:tmpl w:val="A64C546C"/>
    <w:lvl w:ilvl="0" w:tplc="E35CE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B255B6B"/>
    <w:multiLevelType w:val="hybridMultilevel"/>
    <w:tmpl w:val="B5CCE3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BCC6559"/>
    <w:multiLevelType w:val="hybridMultilevel"/>
    <w:tmpl w:val="A2D8B9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C090EE7"/>
    <w:multiLevelType w:val="hybridMultilevel"/>
    <w:tmpl w:val="C68A4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C7129AF"/>
    <w:multiLevelType w:val="multilevel"/>
    <w:tmpl w:val="5CD827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98" w15:restartNumberingAfterBreak="0">
    <w:nsid w:val="614304F1"/>
    <w:multiLevelType w:val="hybridMultilevel"/>
    <w:tmpl w:val="8BD4B7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213327C"/>
    <w:multiLevelType w:val="hybridMultilevel"/>
    <w:tmpl w:val="898AF2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9A66033"/>
    <w:multiLevelType w:val="hybridMultilevel"/>
    <w:tmpl w:val="9F5C3B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A6F613A"/>
    <w:multiLevelType w:val="hybridMultilevel"/>
    <w:tmpl w:val="B1489E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AED4ED9"/>
    <w:multiLevelType w:val="hybridMultilevel"/>
    <w:tmpl w:val="D2A81B94"/>
    <w:lvl w:ilvl="0" w:tplc="E35CE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B4C0D5B"/>
    <w:multiLevelType w:val="singleLevel"/>
    <w:tmpl w:val="5964BDFC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4" w15:restartNumberingAfterBreak="0">
    <w:nsid w:val="6C5B1D28"/>
    <w:multiLevelType w:val="hybridMultilevel"/>
    <w:tmpl w:val="5D38CB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FE15B95"/>
    <w:multiLevelType w:val="hybridMultilevel"/>
    <w:tmpl w:val="67A249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02A5544"/>
    <w:multiLevelType w:val="hybridMultilevel"/>
    <w:tmpl w:val="AD60B3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12E4819"/>
    <w:multiLevelType w:val="hybridMultilevel"/>
    <w:tmpl w:val="20A0F2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1D41C50"/>
    <w:multiLevelType w:val="hybridMultilevel"/>
    <w:tmpl w:val="BBE61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2B67E72"/>
    <w:multiLevelType w:val="hybridMultilevel"/>
    <w:tmpl w:val="6D0CD4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2F20CF8"/>
    <w:multiLevelType w:val="hybridMultilevel"/>
    <w:tmpl w:val="27D209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3321DC9"/>
    <w:multiLevelType w:val="hybridMultilevel"/>
    <w:tmpl w:val="DBC8215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2" w15:restartNumberingAfterBreak="0">
    <w:nsid w:val="733E56D7"/>
    <w:multiLevelType w:val="hybridMultilevel"/>
    <w:tmpl w:val="5A4462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76477D3"/>
    <w:multiLevelType w:val="hybridMultilevel"/>
    <w:tmpl w:val="8AB0EC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7FA7EE4"/>
    <w:multiLevelType w:val="multilevel"/>
    <w:tmpl w:val="5096227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6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5" w15:restartNumberingAfterBreak="0">
    <w:nsid w:val="7877378C"/>
    <w:multiLevelType w:val="hybridMultilevel"/>
    <w:tmpl w:val="29609F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D9B05B9"/>
    <w:multiLevelType w:val="multilevel"/>
    <w:tmpl w:val="12327060"/>
    <w:lvl w:ilvl="0">
      <w:start w:val="2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17" w15:restartNumberingAfterBreak="0">
    <w:nsid w:val="7DB96C97"/>
    <w:multiLevelType w:val="hybridMultilevel"/>
    <w:tmpl w:val="BB7AB5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E2806E1"/>
    <w:multiLevelType w:val="hybridMultilevel"/>
    <w:tmpl w:val="AC746D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E404147"/>
    <w:multiLevelType w:val="hybridMultilevel"/>
    <w:tmpl w:val="E5B62C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EB2473C"/>
    <w:multiLevelType w:val="hybridMultilevel"/>
    <w:tmpl w:val="2C0414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8464504">
    <w:abstractNumId w:val="77"/>
  </w:num>
  <w:num w:numId="2" w16cid:durableId="834421445">
    <w:abstractNumId w:val="59"/>
  </w:num>
  <w:num w:numId="3" w16cid:durableId="2096392631">
    <w:abstractNumId w:val="31"/>
  </w:num>
  <w:num w:numId="4" w16cid:durableId="1428381297">
    <w:abstractNumId w:val="79"/>
  </w:num>
  <w:num w:numId="5" w16cid:durableId="754984472">
    <w:abstractNumId w:val="5"/>
  </w:num>
  <w:num w:numId="6" w16cid:durableId="98990984">
    <w:abstractNumId w:val="12"/>
  </w:num>
  <w:num w:numId="7" w16cid:durableId="2112048091">
    <w:abstractNumId w:val="71"/>
  </w:num>
  <w:num w:numId="8" w16cid:durableId="1042051179">
    <w:abstractNumId w:val="76"/>
  </w:num>
  <w:num w:numId="9" w16cid:durableId="1302345125">
    <w:abstractNumId w:val="103"/>
  </w:num>
  <w:num w:numId="10" w16cid:durableId="349911366">
    <w:abstractNumId w:val="21"/>
  </w:num>
  <w:num w:numId="11" w16cid:durableId="1516771502">
    <w:abstractNumId w:val="116"/>
  </w:num>
  <w:num w:numId="12" w16cid:durableId="1632124986">
    <w:abstractNumId w:val="30"/>
  </w:num>
  <w:num w:numId="13" w16cid:durableId="487331594">
    <w:abstractNumId w:val="2"/>
  </w:num>
  <w:num w:numId="14" w16cid:durableId="1876308826">
    <w:abstractNumId w:val="1"/>
  </w:num>
  <w:num w:numId="15" w16cid:durableId="1573000258">
    <w:abstractNumId w:val="0"/>
  </w:num>
  <w:num w:numId="16" w16cid:durableId="1934779177">
    <w:abstractNumId w:val="27"/>
  </w:num>
  <w:num w:numId="17" w16cid:durableId="975110854">
    <w:abstractNumId w:val="101"/>
  </w:num>
  <w:num w:numId="18" w16cid:durableId="1328090573">
    <w:abstractNumId w:val="108"/>
  </w:num>
  <w:num w:numId="19" w16cid:durableId="2086107092">
    <w:abstractNumId w:val="113"/>
  </w:num>
  <w:num w:numId="20" w16cid:durableId="1687752449">
    <w:abstractNumId w:val="22"/>
  </w:num>
  <w:num w:numId="21" w16cid:durableId="68037416">
    <w:abstractNumId w:val="70"/>
  </w:num>
  <w:num w:numId="22" w16cid:durableId="264113100">
    <w:abstractNumId w:val="95"/>
  </w:num>
  <w:num w:numId="23" w16cid:durableId="1014914184">
    <w:abstractNumId w:val="60"/>
  </w:num>
  <w:num w:numId="24" w16cid:durableId="390345207">
    <w:abstractNumId w:val="28"/>
  </w:num>
  <w:num w:numId="25" w16cid:durableId="715814347">
    <w:abstractNumId w:val="86"/>
  </w:num>
  <w:num w:numId="26" w16cid:durableId="599487416">
    <w:abstractNumId w:val="18"/>
  </w:num>
  <w:num w:numId="27" w16cid:durableId="1304694057">
    <w:abstractNumId w:val="63"/>
  </w:num>
  <w:num w:numId="28" w16cid:durableId="2116318821">
    <w:abstractNumId w:val="32"/>
  </w:num>
  <w:num w:numId="29" w16cid:durableId="791705429">
    <w:abstractNumId w:val="10"/>
  </w:num>
  <w:num w:numId="30" w16cid:durableId="983390518">
    <w:abstractNumId w:val="55"/>
  </w:num>
  <w:num w:numId="31" w16cid:durableId="860898606">
    <w:abstractNumId w:val="57"/>
  </w:num>
  <w:num w:numId="32" w16cid:durableId="63575184">
    <w:abstractNumId w:val="114"/>
  </w:num>
  <w:num w:numId="33" w16cid:durableId="1071851820">
    <w:abstractNumId w:val="14"/>
  </w:num>
  <w:num w:numId="34" w16cid:durableId="887569577">
    <w:abstractNumId w:val="58"/>
  </w:num>
  <w:num w:numId="35" w16cid:durableId="478886943">
    <w:abstractNumId w:val="16"/>
  </w:num>
  <w:num w:numId="36" w16cid:durableId="1437481105">
    <w:abstractNumId w:val="7"/>
  </w:num>
  <w:num w:numId="37" w16cid:durableId="1050693071">
    <w:abstractNumId w:val="107"/>
  </w:num>
  <w:num w:numId="38" w16cid:durableId="1750346324">
    <w:abstractNumId w:val="56"/>
  </w:num>
  <w:num w:numId="39" w16cid:durableId="1310130968">
    <w:abstractNumId w:val="17"/>
  </w:num>
  <w:num w:numId="40" w16cid:durableId="2120222103">
    <w:abstractNumId w:val="119"/>
  </w:num>
  <w:num w:numId="41" w16cid:durableId="954093538">
    <w:abstractNumId w:val="4"/>
  </w:num>
  <w:num w:numId="42" w16cid:durableId="1523669626">
    <w:abstractNumId w:val="111"/>
  </w:num>
  <w:num w:numId="43" w16cid:durableId="2094861190">
    <w:abstractNumId w:val="20"/>
  </w:num>
  <w:num w:numId="44" w16cid:durableId="1460685804">
    <w:abstractNumId w:val="52"/>
  </w:num>
  <w:num w:numId="45" w16cid:durableId="1891191219">
    <w:abstractNumId w:val="24"/>
  </w:num>
  <w:num w:numId="46" w16cid:durableId="291908981">
    <w:abstractNumId w:val="11"/>
  </w:num>
  <w:num w:numId="47" w16cid:durableId="870656205">
    <w:abstractNumId w:val="49"/>
  </w:num>
  <w:num w:numId="48" w16cid:durableId="2119593810">
    <w:abstractNumId w:val="46"/>
  </w:num>
  <w:num w:numId="49" w16cid:durableId="766578683">
    <w:abstractNumId w:val="38"/>
  </w:num>
  <w:num w:numId="50" w16cid:durableId="1785805467">
    <w:abstractNumId w:val="29"/>
  </w:num>
  <w:num w:numId="51" w16cid:durableId="1218129521">
    <w:abstractNumId w:val="43"/>
  </w:num>
  <w:num w:numId="52" w16cid:durableId="1003897284">
    <w:abstractNumId w:val="112"/>
  </w:num>
  <w:num w:numId="53" w16cid:durableId="49154754">
    <w:abstractNumId w:val="68"/>
  </w:num>
  <w:num w:numId="54" w16cid:durableId="300961322">
    <w:abstractNumId w:val="65"/>
  </w:num>
  <w:num w:numId="55" w16cid:durableId="1089473134">
    <w:abstractNumId w:val="83"/>
  </w:num>
  <w:num w:numId="56" w16cid:durableId="356582373">
    <w:abstractNumId w:val="66"/>
  </w:num>
  <w:num w:numId="57" w16cid:durableId="1407218978">
    <w:abstractNumId w:val="90"/>
  </w:num>
  <w:num w:numId="58" w16cid:durableId="1642345263">
    <w:abstractNumId w:val="87"/>
  </w:num>
  <w:num w:numId="59" w16cid:durableId="457266229">
    <w:abstractNumId w:val="8"/>
  </w:num>
  <w:num w:numId="60" w16cid:durableId="1189099207">
    <w:abstractNumId w:val="37"/>
  </w:num>
  <w:num w:numId="61" w16cid:durableId="1054937550">
    <w:abstractNumId w:val="45"/>
  </w:num>
  <w:num w:numId="62" w16cid:durableId="732627424">
    <w:abstractNumId w:val="42"/>
  </w:num>
  <w:num w:numId="63" w16cid:durableId="1751076185">
    <w:abstractNumId w:val="118"/>
  </w:num>
  <w:num w:numId="64" w16cid:durableId="1604873967">
    <w:abstractNumId w:val="84"/>
  </w:num>
  <w:num w:numId="65" w16cid:durableId="340859170">
    <w:abstractNumId w:val="35"/>
  </w:num>
  <w:num w:numId="66" w16cid:durableId="1999192278">
    <w:abstractNumId w:val="89"/>
  </w:num>
  <w:num w:numId="67" w16cid:durableId="480775721">
    <w:abstractNumId w:val="92"/>
  </w:num>
  <w:num w:numId="68" w16cid:durableId="296422210">
    <w:abstractNumId w:val="44"/>
  </w:num>
  <w:num w:numId="69" w16cid:durableId="44792667">
    <w:abstractNumId w:val="98"/>
  </w:num>
  <w:num w:numId="70" w16cid:durableId="1241332056">
    <w:abstractNumId w:val="36"/>
  </w:num>
  <w:num w:numId="71" w16cid:durableId="1424064142">
    <w:abstractNumId w:val="51"/>
  </w:num>
  <w:num w:numId="72" w16cid:durableId="359667183">
    <w:abstractNumId w:val="74"/>
  </w:num>
  <w:num w:numId="73" w16cid:durableId="416251606">
    <w:abstractNumId w:val="120"/>
  </w:num>
  <w:num w:numId="74" w16cid:durableId="27027983">
    <w:abstractNumId w:val="13"/>
  </w:num>
  <w:num w:numId="75" w16cid:durableId="1377849588">
    <w:abstractNumId w:val="26"/>
  </w:num>
  <w:num w:numId="76" w16cid:durableId="708380627">
    <w:abstractNumId w:val="6"/>
  </w:num>
  <w:num w:numId="77" w16cid:durableId="1220164507">
    <w:abstractNumId w:val="39"/>
  </w:num>
  <w:num w:numId="78" w16cid:durableId="1900171873">
    <w:abstractNumId w:val="64"/>
  </w:num>
  <w:num w:numId="79" w16cid:durableId="838346152">
    <w:abstractNumId w:val="15"/>
  </w:num>
  <w:num w:numId="80" w16cid:durableId="157886119">
    <w:abstractNumId w:val="117"/>
  </w:num>
  <w:num w:numId="81" w16cid:durableId="253321060">
    <w:abstractNumId w:val="96"/>
  </w:num>
  <w:num w:numId="82" w16cid:durableId="379482846">
    <w:abstractNumId w:val="94"/>
  </w:num>
  <w:num w:numId="83" w16cid:durableId="1224214179">
    <w:abstractNumId w:val="53"/>
  </w:num>
  <w:num w:numId="84" w16cid:durableId="374815286">
    <w:abstractNumId w:val="40"/>
  </w:num>
  <w:num w:numId="85" w16cid:durableId="1841120456">
    <w:abstractNumId w:val="3"/>
  </w:num>
  <w:num w:numId="86" w16cid:durableId="262109747">
    <w:abstractNumId w:val="73"/>
  </w:num>
  <w:num w:numId="87" w16cid:durableId="1178614733">
    <w:abstractNumId w:val="41"/>
  </w:num>
  <w:num w:numId="88" w16cid:durableId="1693065668">
    <w:abstractNumId w:val="109"/>
  </w:num>
  <w:num w:numId="89" w16cid:durableId="1403210444">
    <w:abstractNumId w:val="67"/>
  </w:num>
  <w:num w:numId="90" w16cid:durableId="24992010">
    <w:abstractNumId w:val="99"/>
  </w:num>
  <w:num w:numId="91" w16cid:durableId="646671544">
    <w:abstractNumId w:val="47"/>
  </w:num>
  <w:num w:numId="92" w16cid:durableId="1764841464">
    <w:abstractNumId w:val="23"/>
  </w:num>
  <w:num w:numId="93" w16cid:durableId="168720091">
    <w:abstractNumId w:val="106"/>
  </w:num>
  <w:num w:numId="94" w16cid:durableId="1287199094">
    <w:abstractNumId w:val="61"/>
  </w:num>
  <w:num w:numId="95" w16cid:durableId="890387404">
    <w:abstractNumId w:val="88"/>
  </w:num>
  <w:num w:numId="96" w16cid:durableId="1669019165">
    <w:abstractNumId w:val="110"/>
  </w:num>
  <w:num w:numId="97" w16cid:durableId="1182669256">
    <w:abstractNumId w:val="69"/>
  </w:num>
  <w:num w:numId="98" w16cid:durableId="1665234152">
    <w:abstractNumId w:val="81"/>
  </w:num>
  <w:num w:numId="99" w16cid:durableId="766001508">
    <w:abstractNumId w:val="105"/>
  </w:num>
  <w:num w:numId="100" w16cid:durableId="1271813538">
    <w:abstractNumId w:val="115"/>
  </w:num>
  <w:num w:numId="101" w16cid:durableId="534806326">
    <w:abstractNumId w:val="19"/>
  </w:num>
  <w:num w:numId="102" w16cid:durableId="1273904729">
    <w:abstractNumId w:val="100"/>
  </w:num>
  <w:num w:numId="103" w16cid:durableId="690105820">
    <w:abstractNumId w:val="62"/>
  </w:num>
  <w:num w:numId="104" w16cid:durableId="1020545317">
    <w:abstractNumId w:val="104"/>
  </w:num>
  <w:num w:numId="105" w16cid:durableId="2111119193">
    <w:abstractNumId w:val="85"/>
  </w:num>
  <w:num w:numId="106" w16cid:durableId="183056006">
    <w:abstractNumId w:val="82"/>
  </w:num>
  <w:num w:numId="107" w16cid:durableId="415908853">
    <w:abstractNumId w:val="9"/>
  </w:num>
  <w:num w:numId="108" w16cid:durableId="1968243212">
    <w:abstractNumId w:val="25"/>
  </w:num>
  <w:num w:numId="109" w16cid:durableId="1694185949">
    <w:abstractNumId w:val="33"/>
  </w:num>
  <w:num w:numId="110" w16cid:durableId="782767998">
    <w:abstractNumId w:val="50"/>
  </w:num>
  <w:num w:numId="111" w16cid:durableId="679165720">
    <w:abstractNumId w:val="75"/>
  </w:num>
  <w:num w:numId="112" w16cid:durableId="1007901410">
    <w:abstractNumId w:val="78"/>
  </w:num>
  <w:num w:numId="113" w16cid:durableId="564488183">
    <w:abstractNumId w:val="48"/>
  </w:num>
  <w:num w:numId="114" w16cid:durableId="1694573838">
    <w:abstractNumId w:val="72"/>
  </w:num>
  <w:num w:numId="115" w16cid:durableId="1906725011">
    <w:abstractNumId w:val="97"/>
  </w:num>
  <w:num w:numId="116" w16cid:durableId="279261841">
    <w:abstractNumId w:val="93"/>
  </w:num>
  <w:num w:numId="117" w16cid:durableId="1062485790">
    <w:abstractNumId w:val="102"/>
  </w:num>
  <w:num w:numId="118" w16cid:durableId="641230004">
    <w:abstractNumId w:val="80"/>
  </w:num>
  <w:num w:numId="119" w16cid:durableId="508983929">
    <w:abstractNumId w:val="91"/>
  </w:num>
  <w:num w:numId="120" w16cid:durableId="629822608">
    <w:abstractNumId w:val="34"/>
  </w:num>
  <w:num w:numId="121" w16cid:durableId="705132841">
    <w:abstractNumId w:val="54"/>
  </w:num>
  <w:numIdMacAtCleanup w:val="1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17"/>
    <w:rsid w:val="00000C4A"/>
    <w:rsid w:val="00002197"/>
    <w:rsid w:val="00011483"/>
    <w:rsid w:val="00014B2B"/>
    <w:rsid w:val="0001511C"/>
    <w:rsid w:val="0001798D"/>
    <w:rsid w:val="000210A8"/>
    <w:rsid w:val="000219DE"/>
    <w:rsid w:val="0002297F"/>
    <w:rsid w:val="00024EE8"/>
    <w:rsid w:val="000259DC"/>
    <w:rsid w:val="00026774"/>
    <w:rsid w:val="00033EDA"/>
    <w:rsid w:val="00034138"/>
    <w:rsid w:val="000341EB"/>
    <w:rsid w:val="00035972"/>
    <w:rsid w:val="00042E54"/>
    <w:rsid w:val="000478D7"/>
    <w:rsid w:val="00047E19"/>
    <w:rsid w:val="00050124"/>
    <w:rsid w:val="000527F8"/>
    <w:rsid w:val="00053A1D"/>
    <w:rsid w:val="00053EDD"/>
    <w:rsid w:val="00063482"/>
    <w:rsid w:val="00064907"/>
    <w:rsid w:val="0006533A"/>
    <w:rsid w:val="00066558"/>
    <w:rsid w:val="00067768"/>
    <w:rsid w:val="00067F6C"/>
    <w:rsid w:val="00072F0F"/>
    <w:rsid w:val="00073009"/>
    <w:rsid w:val="000734B3"/>
    <w:rsid w:val="00074CC6"/>
    <w:rsid w:val="00080840"/>
    <w:rsid w:val="00080AF3"/>
    <w:rsid w:val="000833B9"/>
    <w:rsid w:val="000849FE"/>
    <w:rsid w:val="000959D4"/>
    <w:rsid w:val="00097BC0"/>
    <w:rsid w:val="000A135B"/>
    <w:rsid w:val="000A1B7A"/>
    <w:rsid w:val="000A24A3"/>
    <w:rsid w:val="000A5C38"/>
    <w:rsid w:val="000A62EE"/>
    <w:rsid w:val="000B442D"/>
    <w:rsid w:val="000B6FBB"/>
    <w:rsid w:val="000B747C"/>
    <w:rsid w:val="000C0DEE"/>
    <w:rsid w:val="000C1101"/>
    <w:rsid w:val="000C154F"/>
    <w:rsid w:val="000C258F"/>
    <w:rsid w:val="000C294A"/>
    <w:rsid w:val="000C514E"/>
    <w:rsid w:val="000C593E"/>
    <w:rsid w:val="000D0B95"/>
    <w:rsid w:val="000D111F"/>
    <w:rsid w:val="000D29EE"/>
    <w:rsid w:val="000D6B46"/>
    <w:rsid w:val="000D6C3D"/>
    <w:rsid w:val="000E0B9C"/>
    <w:rsid w:val="000E4336"/>
    <w:rsid w:val="000E55D5"/>
    <w:rsid w:val="000E7103"/>
    <w:rsid w:val="000F1573"/>
    <w:rsid w:val="000F1F53"/>
    <w:rsid w:val="000F2444"/>
    <w:rsid w:val="000F6E61"/>
    <w:rsid w:val="000F6F08"/>
    <w:rsid w:val="000F6FA7"/>
    <w:rsid w:val="000F721C"/>
    <w:rsid w:val="00105E2D"/>
    <w:rsid w:val="0010621B"/>
    <w:rsid w:val="00106E7E"/>
    <w:rsid w:val="00107D45"/>
    <w:rsid w:val="001119A1"/>
    <w:rsid w:val="001121F0"/>
    <w:rsid w:val="00112D40"/>
    <w:rsid w:val="001131EF"/>
    <w:rsid w:val="00116535"/>
    <w:rsid w:val="00116DF8"/>
    <w:rsid w:val="0012108E"/>
    <w:rsid w:val="00124431"/>
    <w:rsid w:val="0013576A"/>
    <w:rsid w:val="00135ABC"/>
    <w:rsid w:val="00135F93"/>
    <w:rsid w:val="00137F26"/>
    <w:rsid w:val="0014164A"/>
    <w:rsid w:val="001443DA"/>
    <w:rsid w:val="00146BC0"/>
    <w:rsid w:val="00150424"/>
    <w:rsid w:val="00151870"/>
    <w:rsid w:val="00151EA5"/>
    <w:rsid w:val="0015287D"/>
    <w:rsid w:val="00154A00"/>
    <w:rsid w:val="00155353"/>
    <w:rsid w:val="00157FDE"/>
    <w:rsid w:val="00161D82"/>
    <w:rsid w:val="00166B5B"/>
    <w:rsid w:val="00166D6F"/>
    <w:rsid w:val="0016730B"/>
    <w:rsid w:val="0017025A"/>
    <w:rsid w:val="00171292"/>
    <w:rsid w:val="00171ACE"/>
    <w:rsid w:val="001738B3"/>
    <w:rsid w:val="00173EE0"/>
    <w:rsid w:val="001744D1"/>
    <w:rsid w:val="00180EDE"/>
    <w:rsid w:val="0018686C"/>
    <w:rsid w:val="001870F1"/>
    <w:rsid w:val="00192805"/>
    <w:rsid w:val="00195EB7"/>
    <w:rsid w:val="001A0905"/>
    <w:rsid w:val="001A1587"/>
    <w:rsid w:val="001A2A6F"/>
    <w:rsid w:val="001A32DD"/>
    <w:rsid w:val="001A392E"/>
    <w:rsid w:val="001A39D3"/>
    <w:rsid w:val="001A3E56"/>
    <w:rsid w:val="001B3246"/>
    <w:rsid w:val="001B3697"/>
    <w:rsid w:val="001B44F9"/>
    <w:rsid w:val="001B5937"/>
    <w:rsid w:val="001C088B"/>
    <w:rsid w:val="001C13D9"/>
    <w:rsid w:val="001C49A2"/>
    <w:rsid w:val="001C4AAD"/>
    <w:rsid w:val="001C5575"/>
    <w:rsid w:val="001C61A3"/>
    <w:rsid w:val="001C61DE"/>
    <w:rsid w:val="001D2781"/>
    <w:rsid w:val="001D618C"/>
    <w:rsid w:val="001E03D7"/>
    <w:rsid w:val="001E1B52"/>
    <w:rsid w:val="001E1C0F"/>
    <w:rsid w:val="001E4378"/>
    <w:rsid w:val="001E4D3C"/>
    <w:rsid w:val="001E5F43"/>
    <w:rsid w:val="001E7358"/>
    <w:rsid w:val="001E7D04"/>
    <w:rsid w:val="001F0F99"/>
    <w:rsid w:val="001F56B3"/>
    <w:rsid w:val="001F5EE8"/>
    <w:rsid w:val="001F6B8E"/>
    <w:rsid w:val="001F7D19"/>
    <w:rsid w:val="001F7D27"/>
    <w:rsid w:val="00201C4C"/>
    <w:rsid w:val="002034B6"/>
    <w:rsid w:val="00203E8C"/>
    <w:rsid w:val="002044D1"/>
    <w:rsid w:val="002067C7"/>
    <w:rsid w:val="0021189C"/>
    <w:rsid w:val="002136A9"/>
    <w:rsid w:val="002152E1"/>
    <w:rsid w:val="002154FE"/>
    <w:rsid w:val="00216527"/>
    <w:rsid w:val="00216C4E"/>
    <w:rsid w:val="0021766E"/>
    <w:rsid w:val="00220D35"/>
    <w:rsid w:val="00221879"/>
    <w:rsid w:val="00224A85"/>
    <w:rsid w:val="00230D9A"/>
    <w:rsid w:val="0023162A"/>
    <w:rsid w:val="00232C45"/>
    <w:rsid w:val="002341DA"/>
    <w:rsid w:val="00237C8C"/>
    <w:rsid w:val="002403AF"/>
    <w:rsid w:val="00241AF0"/>
    <w:rsid w:val="0024527C"/>
    <w:rsid w:val="00247828"/>
    <w:rsid w:val="00247C53"/>
    <w:rsid w:val="00247FD1"/>
    <w:rsid w:val="00251047"/>
    <w:rsid w:val="002536D0"/>
    <w:rsid w:val="00256BEA"/>
    <w:rsid w:val="002572F3"/>
    <w:rsid w:val="00257463"/>
    <w:rsid w:val="00260E20"/>
    <w:rsid w:val="0026291D"/>
    <w:rsid w:val="00266967"/>
    <w:rsid w:val="00266A4A"/>
    <w:rsid w:val="00271E94"/>
    <w:rsid w:val="00272DEB"/>
    <w:rsid w:val="00273682"/>
    <w:rsid w:val="002831D9"/>
    <w:rsid w:val="00290442"/>
    <w:rsid w:val="0029111B"/>
    <w:rsid w:val="002933C9"/>
    <w:rsid w:val="00293E4C"/>
    <w:rsid w:val="00295E94"/>
    <w:rsid w:val="00296747"/>
    <w:rsid w:val="00296A96"/>
    <w:rsid w:val="00296F21"/>
    <w:rsid w:val="0029737F"/>
    <w:rsid w:val="002A1A28"/>
    <w:rsid w:val="002A6F9A"/>
    <w:rsid w:val="002A7392"/>
    <w:rsid w:val="002B0F1A"/>
    <w:rsid w:val="002B1484"/>
    <w:rsid w:val="002B542F"/>
    <w:rsid w:val="002B5D72"/>
    <w:rsid w:val="002B6E91"/>
    <w:rsid w:val="002B6ED2"/>
    <w:rsid w:val="002B7C9C"/>
    <w:rsid w:val="002C21D2"/>
    <w:rsid w:val="002C4762"/>
    <w:rsid w:val="002C65A3"/>
    <w:rsid w:val="002D04B4"/>
    <w:rsid w:val="002D32A6"/>
    <w:rsid w:val="002D358E"/>
    <w:rsid w:val="002D53CD"/>
    <w:rsid w:val="002D5F92"/>
    <w:rsid w:val="002D7811"/>
    <w:rsid w:val="002D7F9A"/>
    <w:rsid w:val="002E08A2"/>
    <w:rsid w:val="002E3D6F"/>
    <w:rsid w:val="002E490D"/>
    <w:rsid w:val="002E5DDC"/>
    <w:rsid w:val="002E6A8F"/>
    <w:rsid w:val="002F0BD4"/>
    <w:rsid w:val="002F111E"/>
    <w:rsid w:val="002F2FC8"/>
    <w:rsid w:val="002F557E"/>
    <w:rsid w:val="002F5833"/>
    <w:rsid w:val="003018BB"/>
    <w:rsid w:val="00302BCC"/>
    <w:rsid w:val="00302F8F"/>
    <w:rsid w:val="00305B08"/>
    <w:rsid w:val="0030615B"/>
    <w:rsid w:val="00310C9A"/>
    <w:rsid w:val="00315D4B"/>
    <w:rsid w:val="00316E28"/>
    <w:rsid w:val="003173B3"/>
    <w:rsid w:val="00320509"/>
    <w:rsid w:val="00322961"/>
    <w:rsid w:val="003243E4"/>
    <w:rsid w:val="00326D31"/>
    <w:rsid w:val="003278D6"/>
    <w:rsid w:val="00327C9C"/>
    <w:rsid w:val="00330A68"/>
    <w:rsid w:val="00333374"/>
    <w:rsid w:val="00333A95"/>
    <w:rsid w:val="003340C3"/>
    <w:rsid w:val="00334C28"/>
    <w:rsid w:val="00335CD4"/>
    <w:rsid w:val="00336AA2"/>
    <w:rsid w:val="0033762C"/>
    <w:rsid w:val="00337B30"/>
    <w:rsid w:val="00341978"/>
    <w:rsid w:val="00344857"/>
    <w:rsid w:val="00344ABC"/>
    <w:rsid w:val="00346FD9"/>
    <w:rsid w:val="00353DD7"/>
    <w:rsid w:val="00353E50"/>
    <w:rsid w:val="003547D5"/>
    <w:rsid w:val="00354910"/>
    <w:rsid w:val="003562B0"/>
    <w:rsid w:val="00356B2D"/>
    <w:rsid w:val="003603C4"/>
    <w:rsid w:val="00365095"/>
    <w:rsid w:val="00370AC9"/>
    <w:rsid w:val="00375D9A"/>
    <w:rsid w:val="00376D0D"/>
    <w:rsid w:val="00376FD6"/>
    <w:rsid w:val="00376FE6"/>
    <w:rsid w:val="0038105F"/>
    <w:rsid w:val="0038193E"/>
    <w:rsid w:val="00383604"/>
    <w:rsid w:val="00384C90"/>
    <w:rsid w:val="0038726C"/>
    <w:rsid w:val="00395F39"/>
    <w:rsid w:val="00396CD4"/>
    <w:rsid w:val="003A0C7D"/>
    <w:rsid w:val="003A47FD"/>
    <w:rsid w:val="003A6131"/>
    <w:rsid w:val="003A6385"/>
    <w:rsid w:val="003A6AA0"/>
    <w:rsid w:val="003A7F96"/>
    <w:rsid w:val="003B1141"/>
    <w:rsid w:val="003B170F"/>
    <w:rsid w:val="003B2603"/>
    <w:rsid w:val="003B411D"/>
    <w:rsid w:val="003B5B95"/>
    <w:rsid w:val="003C05E0"/>
    <w:rsid w:val="003C078F"/>
    <w:rsid w:val="003C09DF"/>
    <w:rsid w:val="003C386C"/>
    <w:rsid w:val="003C600D"/>
    <w:rsid w:val="003C7025"/>
    <w:rsid w:val="003C7724"/>
    <w:rsid w:val="003C7F43"/>
    <w:rsid w:val="003D0F6D"/>
    <w:rsid w:val="003D2C47"/>
    <w:rsid w:val="003D49C8"/>
    <w:rsid w:val="003D7D55"/>
    <w:rsid w:val="003D7F7B"/>
    <w:rsid w:val="003E0E9D"/>
    <w:rsid w:val="003E7F69"/>
    <w:rsid w:val="003F11DF"/>
    <w:rsid w:val="003F17A1"/>
    <w:rsid w:val="003F376C"/>
    <w:rsid w:val="003F398D"/>
    <w:rsid w:val="003F517F"/>
    <w:rsid w:val="003F7B23"/>
    <w:rsid w:val="00405259"/>
    <w:rsid w:val="00406554"/>
    <w:rsid w:val="00406BFB"/>
    <w:rsid w:val="00407E88"/>
    <w:rsid w:val="00411444"/>
    <w:rsid w:val="00416563"/>
    <w:rsid w:val="004204CF"/>
    <w:rsid w:val="00421648"/>
    <w:rsid w:val="0042478C"/>
    <w:rsid w:val="004257E9"/>
    <w:rsid w:val="00425CA2"/>
    <w:rsid w:val="0043104B"/>
    <w:rsid w:val="0043241A"/>
    <w:rsid w:val="00432E92"/>
    <w:rsid w:val="004342FB"/>
    <w:rsid w:val="004351C6"/>
    <w:rsid w:val="004355CC"/>
    <w:rsid w:val="00435D0E"/>
    <w:rsid w:val="00440B66"/>
    <w:rsid w:val="004421C8"/>
    <w:rsid w:val="00447553"/>
    <w:rsid w:val="00447BA3"/>
    <w:rsid w:val="0045157E"/>
    <w:rsid w:val="004542C8"/>
    <w:rsid w:val="00455C63"/>
    <w:rsid w:val="004564C0"/>
    <w:rsid w:val="00456818"/>
    <w:rsid w:val="004618CB"/>
    <w:rsid w:val="00462514"/>
    <w:rsid w:val="00463417"/>
    <w:rsid w:val="00465015"/>
    <w:rsid w:val="00470124"/>
    <w:rsid w:val="004711B5"/>
    <w:rsid w:val="00474E8F"/>
    <w:rsid w:val="0047797D"/>
    <w:rsid w:val="00481B7D"/>
    <w:rsid w:val="00482D74"/>
    <w:rsid w:val="00483588"/>
    <w:rsid w:val="004846CE"/>
    <w:rsid w:val="0048733C"/>
    <w:rsid w:val="004926B7"/>
    <w:rsid w:val="00492890"/>
    <w:rsid w:val="0049547D"/>
    <w:rsid w:val="00496124"/>
    <w:rsid w:val="004963FB"/>
    <w:rsid w:val="00496F6D"/>
    <w:rsid w:val="0049723E"/>
    <w:rsid w:val="004A0F9B"/>
    <w:rsid w:val="004A2D44"/>
    <w:rsid w:val="004A316E"/>
    <w:rsid w:val="004A7951"/>
    <w:rsid w:val="004A7DA4"/>
    <w:rsid w:val="004A7FB3"/>
    <w:rsid w:val="004B1ED7"/>
    <w:rsid w:val="004B26D4"/>
    <w:rsid w:val="004B31EB"/>
    <w:rsid w:val="004B3D04"/>
    <w:rsid w:val="004B4D37"/>
    <w:rsid w:val="004B61AE"/>
    <w:rsid w:val="004B6FE7"/>
    <w:rsid w:val="004B77CF"/>
    <w:rsid w:val="004C18F2"/>
    <w:rsid w:val="004C3DE4"/>
    <w:rsid w:val="004C70F3"/>
    <w:rsid w:val="004D0ED6"/>
    <w:rsid w:val="004D3742"/>
    <w:rsid w:val="004D3EFB"/>
    <w:rsid w:val="004D40EF"/>
    <w:rsid w:val="004D44AE"/>
    <w:rsid w:val="004D4B2E"/>
    <w:rsid w:val="004D55CB"/>
    <w:rsid w:val="004D56B7"/>
    <w:rsid w:val="004E32AE"/>
    <w:rsid w:val="004E34B2"/>
    <w:rsid w:val="004E633B"/>
    <w:rsid w:val="004F005A"/>
    <w:rsid w:val="004F3034"/>
    <w:rsid w:val="004F4EA8"/>
    <w:rsid w:val="004F7461"/>
    <w:rsid w:val="00502974"/>
    <w:rsid w:val="00503329"/>
    <w:rsid w:val="005057E3"/>
    <w:rsid w:val="005072AA"/>
    <w:rsid w:val="00512604"/>
    <w:rsid w:val="00512E60"/>
    <w:rsid w:val="00512EC4"/>
    <w:rsid w:val="0051323C"/>
    <w:rsid w:val="005132F0"/>
    <w:rsid w:val="00516C8D"/>
    <w:rsid w:val="0052020C"/>
    <w:rsid w:val="00522FE7"/>
    <w:rsid w:val="00526E08"/>
    <w:rsid w:val="00531C43"/>
    <w:rsid w:val="00531E2F"/>
    <w:rsid w:val="00531E3A"/>
    <w:rsid w:val="005340D3"/>
    <w:rsid w:val="00534840"/>
    <w:rsid w:val="00534E1B"/>
    <w:rsid w:val="005357B1"/>
    <w:rsid w:val="00536AEC"/>
    <w:rsid w:val="005406D1"/>
    <w:rsid w:val="00541C0C"/>
    <w:rsid w:val="00546C86"/>
    <w:rsid w:val="0055166B"/>
    <w:rsid w:val="0055684E"/>
    <w:rsid w:val="00557EF0"/>
    <w:rsid w:val="00560286"/>
    <w:rsid w:val="00564B87"/>
    <w:rsid w:val="00565F94"/>
    <w:rsid w:val="0057052C"/>
    <w:rsid w:val="005713B2"/>
    <w:rsid w:val="00573091"/>
    <w:rsid w:val="00573AB7"/>
    <w:rsid w:val="00576B28"/>
    <w:rsid w:val="0057791A"/>
    <w:rsid w:val="00581181"/>
    <w:rsid w:val="00582DF1"/>
    <w:rsid w:val="00585DE3"/>
    <w:rsid w:val="00591422"/>
    <w:rsid w:val="00592BA3"/>
    <w:rsid w:val="00594BB9"/>
    <w:rsid w:val="00595D05"/>
    <w:rsid w:val="005973F3"/>
    <w:rsid w:val="005A01F0"/>
    <w:rsid w:val="005A086D"/>
    <w:rsid w:val="005A262F"/>
    <w:rsid w:val="005A2A05"/>
    <w:rsid w:val="005A37CD"/>
    <w:rsid w:val="005A3880"/>
    <w:rsid w:val="005A4C21"/>
    <w:rsid w:val="005A7BEA"/>
    <w:rsid w:val="005B0644"/>
    <w:rsid w:val="005B2A5D"/>
    <w:rsid w:val="005B4A76"/>
    <w:rsid w:val="005B4A7E"/>
    <w:rsid w:val="005C12E5"/>
    <w:rsid w:val="005C14FE"/>
    <w:rsid w:val="005C2986"/>
    <w:rsid w:val="005C340A"/>
    <w:rsid w:val="005C62D2"/>
    <w:rsid w:val="005D112F"/>
    <w:rsid w:val="005D50E2"/>
    <w:rsid w:val="005D54F0"/>
    <w:rsid w:val="005E1328"/>
    <w:rsid w:val="005E54E1"/>
    <w:rsid w:val="005E5E6A"/>
    <w:rsid w:val="005E69D7"/>
    <w:rsid w:val="005E7043"/>
    <w:rsid w:val="005E7183"/>
    <w:rsid w:val="005E78A0"/>
    <w:rsid w:val="005F2F01"/>
    <w:rsid w:val="005F6708"/>
    <w:rsid w:val="005F7E36"/>
    <w:rsid w:val="0060030B"/>
    <w:rsid w:val="00600704"/>
    <w:rsid w:val="0060211B"/>
    <w:rsid w:val="006042E4"/>
    <w:rsid w:val="00605F4A"/>
    <w:rsid w:val="00607B33"/>
    <w:rsid w:val="00613A31"/>
    <w:rsid w:val="00613D4D"/>
    <w:rsid w:val="006149D7"/>
    <w:rsid w:val="00620C84"/>
    <w:rsid w:val="0062119F"/>
    <w:rsid w:val="006247DA"/>
    <w:rsid w:val="0062585C"/>
    <w:rsid w:val="00637C42"/>
    <w:rsid w:val="00643D2A"/>
    <w:rsid w:val="00647497"/>
    <w:rsid w:val="006526D8"/>
    <w:rsid w:val="00652BAE"/>
    <w:rsid w:val="00654425"/>
    <w:rsid w:val="00654D17"/>
    <w:rsid w:val="0065731A"/>
    <w:rsid w:val="0066168A"/>
    <w:rsid w:val="00661EDB"/>
    <w:rsid w:val="00662D5C"/>
    <w:rsid w:val="006660AE"/>
    <w:rsid w:val="0066700A"/>
    <w:rsid w:val="00667776"/>
    <w:rsid w:val="00667A9E"/>
    <w:rsid w:val="006711D6"/>
    <w:rsid w:val="0067170A"/>
    <w:rsid w:val="00671E70"/>
    <w:rsid w:val="0067348C"/>
    <w:rsid w:val="00677985"/>
    <w:rsid w:val="006807A0"/>
    <w:rsid w:val="00681232"/>
    <w:rsid w:val="00681518"/>
    <w:rsid w:val="006855AC"/>
    <w:rsid w:val="00687529"/>
    <w:rsid w:val="00687FB5"/>
    <w:rsid w:val="0069034D"/>
    <w:rsid w:val="006907CC"/>
    <w:rsid w:val="006908D4"/>
    <w:rsid w:val="00692424"/>
    <w:rsid w:val="006A7BCF"/>
    <w:rsid w:val="006B0C60"/>
    <w:rsid w:val="006B6104"/>
    <w:rsid w:val="006B616F"/>
    <w:rsid w:val="006B6D91"/>
    <w:rsid w:val="006C01BE"/>
    <w:rsid w:val="006C28F8"/>
    <w:rsid w:val="006C4514"/>
    <w:rsid w:val="006C728F"/>
    <w:rsid w:val="006D314A"/>
    <w:rsid w:val="006D5388"/>
    <w:rsid w:val="006D5D2C"/>
    <w:rsid w:val="006D64A7"/>
    <w:rsid w:val="006D65EF"/>
    <w:rsid w:val="006D7530"/>
    <w:rsid w:val="006E0241"/>
    <w:rsid w:val="006E10B0"/>
    <w:rsid w:val="006E10BD"/>
    <w:rsid w:val="006E1553"/>
    <w:rsid w:val="006E1916"/>
    <w:rsid w:val="006E1A71"/>
    <w:rsid w:val="006E1AB7"/>
    <w:rsid w:val="006E3428"/>
    <w:rsid w:val="006E4859"/>
    <w:rsid w:val="006F1DA8"/>
    <w:rsid w:val="006F4483"/>
    <w:rsid w:val="00700588"/>
    <w:rsid w:val="007023AE"/>
    <w:rsid w:val="00704DF6"/>
    <w:rsid w:val="00707C9D"/>
    <w:rsid w:val="007101FE"/>
    <w:rsid w:val="007117A8"/>
    <w:rsid w:val="00712A91"/>
    <w:rsid w:val="00713765"/>
    <w:rsid w:val="007147F5"/>
    <w:rsid w:val="007160FC"/>
    <w:rsid w:val="00716D11"/>
    <w:rsid w:val="00717180"/>
    <w:rsid w:val="00717A02"/>
    <w:rsid w:val="00720B78"/>
    <w:rsid w:val="00720FBE"/>
    <w:rsid w:val="007240BF"/>
    <w:rsid w:val="0072589F"/>
    <w:rsid w:val="00726A82"/>
    <w:rsid w:val="00731622"/>
    <w:rsid w:val="007350CE"/>
    <w:rsid w:val="007472B1"/>
    <w:rsid w:val="007478DC"/>
    <w:rsid w:val="0075006E"/>
    <w:rsid w:val="00754339"/>
    <w:rsid w:val="00761F97"/>
    <w:rsid w:val="00762CF8"/>
    <w:rsid w:val="00762F9B"/>
    <w:rsid w:val="00764DBF"/>
    <w:rsid w:val="007721D4"/>
    <w:rsid w:val="0077451A"/>
    <w:rsid w:val="007753E2"/>
    <w:rsid w:val="00776E51"/>
    <w:rsid w:val="007804C4"/>
    <w:rsid w:val="00781454"/>
    <w:rsid w:val="007818D2"/>
    <w:rsid w:val="00781F3D"/>
    <w:rsid w:val="00782BEC"/>
    <w:rsid w:val="0078565A"/>
    <w:rsid w:val="00786F2F"/>
    <w:rsid w:val="00787E5A"/>
    <w:rsid w:val="007959E9"/>
    <w:rsid w:val="00795DF4"/>
    <w:rsid w:val="007A1420"/>
    <w:rsid w:val="007A3285"/>
    <w:rsid w:val="007A597A"/>
    <w:rsid w:val="007A75FC"/>
    <w:rsid w:val="007A7CB5"/>
    <w:rsid w:val="007B24B1"/>
    <w:rsid w:val="007B2F66"/>
    <w:rsid w:val="007B5D3A"/>
    <w:rsid w:val="007B61F2"/>
    <w:rsid w:val="007B72AC"/>
    <w:rsid w:val="007C0487"/>
    <w:rsid w:val="007C245C"/>
    <w:rsid w:val="007C24CC"/>
    <w:rsid w:val="007C2A02"/>
    <w:rsid w:val="007C2FB7"/>
    <w:rsid w:val="007C3576"/>
    <w:rsid w:val="007C7921"/>
    <w:rsid w:val="007D0137"/>
    <w:rsid w:val="007D3E8E"/>
    <w:rsid w:val="007D5F9B"/>
    <w:rsid w:val="007D6DA4"/>
    <w:rsid w:val="007D7092"/>
    <w:rsid w:val="007D72B5"/>
    <w:rsid w:val="007D7CC9"/>
    <w:rsid w:val="007E3A0F"/>
    <w:rsid w:val="007E429B"/>
    <w:rsid w:val="007E4DB5"/>
    <w:rsid w:val="007E655A"/>
    <w:rsid w:val="007F04A2"/>
    <w:rsid w:val="007F4BCC"/>
    <w:rsid w:val="007F4D96"/>
    <w:rsid w:val="007F5B9B"/>
    <w:rsid w:val="008006A6"/>
    <w:rsid w:val="00800B8D"/>
    <w:rsid w:val="00801235"/>
    <w:rsid w:val="008023F3"/>
    <w:rsid w:val="00803C3D"/>
    <w:rsid w:val="00805F8A"/>
    <w:rsid w:val="0081054A"/>
    <w:rsid w:val="0081193A"/>
    <w:rsid w:val="00812225"/>
    <w:rsid w:val="00813006"/>
    <w:rsid w:val="00813044"/>
    <w:rsid w:val="0081382D"/>
    <w:rsid w:val="008172ED"/>
    <w:rsid w:val="008220FE"/>
    <w:rsid w:val="008224A9"/>
    <w:rsid w:val="00826B20"/>
    <w:rsid w:val="00831895"/>
    <w:rsid w:val="00833AC8"/>
    <w:rsid w:val="008347D7"/>
    <w:rsid w:val="00836688"/>
    <w:rsid w:val="00836ADB"/>
    <w:rsid w:val="00837A1E"/>
    <w:rsid w:val="0084207F"/>
    <w:rsid w:val="008458F5"/>
    <w:rsid w:val="0084665C"/>
    <w:rsid w:val="00847457"/>
    <w:rsid w:val="00847530"/>
    <w:rsid w:val="008475EF"/>
    <w:rsid w:val="00847A20"/>
    <w:rsid w:val="008502AB"/>
    <w:rsid w:val="008504D4"/>
    <w:rsid w:val="00852D67"/>
    <w:rsid w:val="00854E5D"/>
    <w:rsid w:val="008562E5"/>
    <w:rsid w:val="008578D3"/>
    <w:rsid w:val="00860C3D"/>
    <w:rsid w:val="00866E3A"/>
    <w:rsid w:val="00866FC3"/>
    <w:rsid w:val="00867637"/>
    <w:rsid w:val="0087141E"/>
    <w:rsid w:val="008730D9"/>
    <w:rsid w:val="00873A34"/>
    <w:rsid w:val="00874940"/>
    <w:rsid w:val="008751A6"/>
    <w:rsid w:val="00876E17"/>
    <w:rsid w:val="00882696"/>
    <w:rsid w:val="0088478F"/>
    <w:rsid w:val="00884FC6"/>
    <w:rsid w:val="00885E4F"/>
    <w:rsid w:val="00887754"/>
    <w:rsid w:val="0089042D"/>
    <w:rsid w:val="0089384C"/>
    <w:rsid w:val="008A23A9"/>
    <w:rsid w:val="008A299D"/>
    <w:rsid w:val="008A3CF9"/>
    <w:rsid w:val="008A3D20"/>
    <w:rsid w:val="008A667C"/>
    <w:rsid w:val="008A776D"/>
    <w:rsid w:val="008B0437"/>
    <w:rsid w:val="008B33AD"/>
    <w:rsid w:val="008B34D7"/>
    <w:rsid w:val="008C0367"/>
    <w:rsid w:val="008C06AD"/>
    <w:rsid w:val="008C2F81"/>
    <w:rsid w:val="008C5019"/>
    <w:rsid w:val="008C624F"/>
    <w:rsid w:val="008C7838"/>
    <w:rsid w:val="008D112B"/>
    <w:rsid w:val="008D1344"/>
    <w:rsid w:val="008D1E73"/>
    <w:rsid w:val="008D45E4"/>
    <w:rsid w:val="008D565E"/>
    <w:rsid w:val="008D6E8C"/>
    <w:rsid w:val="008D7845"/>
    <w:rsid w:val="008E137A"/>
    <w:rsid w:val="008E1E21"/>
    <w:rsid w:val="008E3623"/>
    <w:rsid w:val="008F21A2"/>
    <w:rsid w:val="008F264E"/>
    <w:rsid w:val="008F6415"/>
    <w:rsid w:val="008F77F5"/>
    <w:rsid w:val="00902FD1"/>
    <w:rsid w:val="00903367"/>
    <w:rsid w:val="00903D60"/>
    <w:rsid w:val="00906B2A"/>
    <w:rsid w:val="00910995"/>
    <w:rsid w:val="009115E0"/>
    <w:rsid w:val="00913C82"/>
    <w:rsid w:val="00916CCB"/>
    <w:rsid w:val="00916F8A"/>
    <w:rsid w:val="00920C93"/>
    <w:rsid w:val="00922782"/>
    <w:rsid w:val="00922900"/>
    <w:rsid w:val="009252F7"/>
    <w:rsid w:val="00930CB8"/>
    <w:rsid w:val="00930F61"/>
    <w:rsid w:val="00931A51"/>
    <w:rsid w:val="00932902"/>
    <w:rsid w:val="00932D2B"/>
    <w:rsid w:val="0093318E"/>
    <w:rsid w:val="00933C10"/>
    <w:rsid w:val="009361BE"/>
    <w:rsid w:val="009362A8"/>
    <w:rsid w:val="00936633"/>
    <w:rsid w:val="00943A40"/>
    <w:rsid w:val="00944001"/>
    <w:rsid w:val="009464A4"/>
    <w:rsid w:val="00947234"/>
    <w:rsid w:val="00952E38"/>
    <w:rsid w:val="00953B97"/>
    <w:rsid w:val="009549A4"/>
    <w:rsid w:val="00962BDE"/>
    <w:rsid w:val="00963116"/>
    <w:rsid w:val="00965527"/>
    <w:rsid w:val="00982FB4"/>
    <w:rsid w:val="00986B28"/>
    <w:rsid w:val="009906EE"/>
    <w:rsid w:val="00994767"/>
    <w:rsid w:val="0099521A"/>
    <w:rsid w:val="009A4C1A"/>
    <w:rsid w:val="009A534F"/>
    <w:rsid w:val="009B20C1"/>
    <w:rsid w:val="009B6B30"/>
    <w:rsid w:val="009B7EA0"/>
    <w:rsid w:val="009C19E8"/>
    <w:rsid w:val="009D0CF3"/>
    <w:rsid w:val="009D32B0"/>
    <w:rsid w:val="009D3EE0"/>
    <w:rsid w:val="009D483B"/>
    <w:rsid w:val="009D5BD8"/>
    <w:rsid w:val="009D6251"/>
    <w:rsid w:val="009D6B4C"/>
    <w:rsid w:val="009E12A6"/>
    <w:rsid w:val="009E35D3"/>
    <w:rsid w:val="009E3D4D"/>
    <w:rsid w:val="009E55A3"/>
    <w:rsid w:val="009E5B9E"/>
    <w:rsid w:val="009E71DF"/>
    <w:rsid w:val="009F44CA"/>
    <w:rsid w:val="009F58BA"/>
    <w:rsid w:val="009F58EC"/>
    <w:rsid w:val="009F5E0F"/>
    <w:rsid w:val="009F6216"/>
    <w:rsid w:val="00A00580"/>
    <w:rsid w:val="00A0370C"/>
    <w:rsid w:val="00A041EA"/>
    <w:rsid w:val="00A06E1A"/>
    <w:rsid w:val="00A14F92"/>
    <w:rsid w:val="00A169A4"/>
    <w:rsid w:val="00A16D10"/>
    <w:rsid w:val="00A171F8"/>
    <w:rsid w:val="00A203EA"/>
    <w:rsid w:val="00A2175C"/>
    <w:rsid w:val="00A21E0A"/>
    <w:rsid w:val="00A22769"/>
    <w:rsid w:val="00A241A8"/>
    <w:rsid w:val="00A2454C"/>
    <w:rsid w:val="00A24719"/>
    <w:rsid w:val="00A2501B"/>
    <w:rsid w:val="00A25529"/>
    <w:rsid w:val="00A25813"/>
    <w:rsid w:val="00A31274"/>
    <w:rsid w:val="00A33750"/>
    <w:rsid w:val="00A40A36"/>
    <w:rsid w:val="00A41B8B"/>
    <w:rsid w:val="00A425FC"/>
    <w:rsid w:val="00A44699"/>
    <w:rsid w:val="00A44CA5"/>
    <w:rsid w:val="00A45947"/>
    <w:rsid w:val="00A45F18"/>
    <w:rsid w:val="00A46FA6"/>
    <w:rsid w:val="00A51250"/>
    <w:rsid w:val="00A57EB3"/>
    <w:rsid w:val="00A6052B"/>
    <w:rsid w:val="00A64C5C"/>
    <w:rsid w:val="00A65E0E"/>
    <w:rsid w:val="00A6600F"/>
    <w:rsid w:val="00A6790D"/>
    <w:rsid w:val="00A71313"/>
    <w:rsid w:val="00A71FE5"/>
    <w:rsid w:val="00A7442C"/>
    <w:rsid w:val="00A7458C"/>
    <w:rsid w:val="00A76BF0"/>
    <w:rsid w:val="00A82A10"/>
    <w:rsid w:val="00A85A14"/>
    <w:rsid w:val="00A85CD8"/>
    <w:rsid w:val="00A85F09"/>
    <w:rsid w:val="00A86088"/>
    <w:rsid w:val="00A92EE4"/>
    <w:rsid w:val="00A95694"/>
    <w:rsid w:val="00A967E8"/>
    <w:rsid w:val="00AA0762"/>
    <w:rsid w:val="00AA213E"/>
    <w:rsid w:val="00AA457E"/>
    <w:rsid w:val="00AA5682"/>
    <w:rsid w:val="00AA5FD0"/>
    <w:rsid w:val="00AA71BB"/>
    <w:rsid w:val="00AA768F"/>
    <w:rsid w:val="00AB195E"/>
    <w:rsid w:val="00AB4B63"/>
    <w:rsid w:val="00AB4E7D"/>
    <w:rsid w:val="00AB62A9"/>
    <w:rsid w:val="00AC33F2"/>
    <w:rsid w:val="00AC471D"/>
    <w:rsid w:val="00AC5FCD"/>
    <w:rsid w:val="00AC661E"/>
    <w:rsid w:val="00AC6654"/>
    <w:rsid w:val="00AC7683"/>
    <w:rsid w:val="00AE0204"/>
    <w:rsid w:val="00AE0C12"/>
    <w:rsid w:val="00AE11F0"/>
    <w:rsid w:val="00AE1872"/>
    <w:rsid w:val="00AE3B3E"/>
    <w:rsid w:val="00AE499C"/>
    <w:rsid w:val="00AE4BB0"/>
    <w:rsid w:val="00AE4FBB"/>
    <w:rsid w:val="00AE7F7B"/>
    <w:rsid w:val="00AF1962"/>
    <w:rsid w:val="00AF241F"/>
    <w:rsid w:val="00AF55B3"/>
    <w:rsid w:val="00AF69C1"/>
    <w:rsid w:val="00AF6B3D"/>
    <w:rsid w:val="00AF7BCE"/>
    <w:rsid w:val="00B02A1A"/>
    <w:rsid w:val="00B051EB"/>
    <w:rsid w:val="00B07623"/>
    <w:rsid w:val="00B12D2C"/>
    <w:rsid w:val="00B15712"/>
    <w:rsid w:val="00B15986"/>
    <w:rsid w:val="00B22BF2"/>
    <w:rsid w:val="00B24627"/>
    <w:rsid w:val="00B24CD8"/>
    <w:rsid w:val="00B2729F"/>
    <w:rsid w:val="00B32F03"/>
    <w:rsid w:val="00B343AC"/>
    <w:rsid w:val="00B34E8C"/>
    <w:rsid w:val="00B352E8"/>
    <w:rsid w:val="00B356C4"/>
    <w:rsid w:val="00B3678C"/>
    <w:rsid w:val="00B40EA0"/>
    <w:rsid w:val="00B41676"/>
    <w:rsid w:val="00B42A9E"/>
    <w:rsid w:val="00B45C1F"/>
    <w:rsid w:val="00B46A81"/>
    <w:rsid w:val="00B47A95"/>
    <w:rsid w:val="00B5160D"/>
    <w:rsid w:val="00B57312"/>
    <w:rsid w:val="00B60A2B"/>
    <w:rsid w:val="00B61813"/>
    <w:rsid w:val="00B62FD8"/>
    <w:rsid w:val="00B65287"/>
    <w:rsid w:val="00B6719C"/>
    <w:rsid w:val="00B73F55"/>
    <w:rsid w:val="00B74E02"/>
    <w:rsid w:val="00B755EF"/>
    <w:rsid w:val="00B7621F"/>
    <w:rsid w:val="00B77DB6"/>
    <w:rsid w:val="00B77F70"/>
    <w:rsid w:val="00B822A0"/>
    <w:rsid w:val="00B847B9"/>
    <w:rsid w:val="00B86931"/>
    <w:rsid w:val="00B87C86"/>
    <w:rsid w:val="00B91492"/>
    <w:rsid w:val="00B916B0"/>
    <w:rsid w:val="00B935CD"/>
    <w:rsid w:val="00B94CE2"/>
    <w:rsid w:val="00B97333"/>
    <w:rsid w:val="00BA257F"/>
    <w:rsid w:val="00BB1166"/>
    <w:rsid w:val="00BB1527"/>
    <w:rsid w:val="00BB1583"/>
    <w:rsid w:val="00BB2C9D"/>
    <w:rsid w:val="00BB34AF"/>
    <w:rsid w:val="00BB5BCD"/>
    <w:rsid w:val="00BB67C5"/>
    <w:rsid w:val="00BC0871"/>
    <w:rsid w:val="00BC2CA9"/>
    <w:rsid w:val="00BC3588"/>
    <w:rsid w:val="00BC36E2"/>
    <w:rsid w:val="00BC3719"/>
    <w:rsid w:val="00BC5E3B"/>
    <w:rsid w:val="00BC5E40"/>
    <w:rsid w:val="00BD1835"/>
    <w:rsid w:val="00BD42BB"/>
    <w:rsid w:val="00BD62C8"/>
    <w:rsid w:val="00BD6D1D"/>
    <w:rsid w:val="00BE2158"/>
    <w:rsid w:val="00BE2775"/>
    <w:rsid w:val="00BE5E3D"/>
    <w:rsid w:val="00BE624B"/>
    <w:rsid w:val="00BF01CA"/>
    <w:rsid w:val="00BF0A45"/>
    <w:rsid w:val="00BF27B2"/>
    <w:rsid w:val="00BF330D"/>
    <w:rsid w:val="00BF5CF9"/>
    <w:rsid w:val="00BF63E3"/>
    <w:rsid w:val="00BF65C3"/>
    <w:rsid w:val="00BF7584"/>
    <w:rsid w:val="00C01D16"/>
    <w:rsid w:val="00C02AD8"/>
    <w:rsid w:val="00C0335D"/>
    <w:rsid w:val="00C045BA"/>
    <w:rsid w:val="00C07D12"/>
    <w:rsid w:val="00C11335"/>
    <w:rsid w:val="00C140A9"/>
    <w:rsid w:val="00C14911"/>
    <w:rsid w:val="00C15016"/>
    <w:rsid w:val="00C1542E"/>
    <w:rsid w:val="00C156C7"/>
    <w:rsid w:val="00C16C32"/>
    <w:rsid w:val="00C204F4"/>
    <w:rsid w:val="00C2070E"/>
    <w:rsid w:val="00C20AD1"/>
    <w:rsid w:val="00C21514"/>
    <w:rsid w:val="00C22198"/>
    <w:rsid w:val="00C22B66"/>
    <w:rsid w:val="00C24486"/>
    <w:rsid w:val="00C24678"/>
    <w:rsid w:val="00C302FD"/>
    <w:rsid w:val="00C3384B"/>
    <w:rsid w:val="00C339F3"/>
    <w:rsid w:val="00C35982"/>
    <w:rsid w:val="00C37EBA"/>
    <w:rsid w:val="00C41F10"/>
    <w:rsid w:val="00C42928"/>
    <w:rsid w:val="00C43A90"/>
    <w:rsid w:val="00C511AB"/>
    <w:rsid w:val="00C52C10"/>
    <w:rsid w:val="00C53370"/>
    <w:rsid w:val="00C64561"/>
    <w:rsid w:val="00C646CA"/>
    <w:rsid w:val="00C651C0"/>
    <w:rsid w:val="00C70758"/>
    <w:rsid w:val="00C70B95"/>
    <w:rsid w:val="00C71CA7"/>
    <w:rsid w:val="00C72439"/>
    <w:rsid w:val="00C72DC1"/>
    <w:rsid w:val="00C73474"/>
    <w:rsid w:val="00C74041"/>
    <w:rsid w:val="00C767F0"/>
    <w:rsid w:val="00C76CD2"/>
    <w:rsid w:val="00C8060A"/>
    <w:rsid w:val="00C813D2"/>
    <w:rsid w:val="00C818F2"/>
    <w:rsid w:val="00C83C54"/>
    <w:rsid w:val="00C922E3"/>
    <w:rsid w:val="00CA3290"/>
    <w:rsid w:val="00CA42A1"/>
    <w:rsid w:val="00CA458C"/>
    <w:rsid w:val="00CA7A57"/>
    <w:rsid w:val="00CB1951"/>
    <w:rsid w:val="00CB493C"/>
    <w:rsid w:val="00CB5787"/>
    <w:rsid w:val="00CC0A34"/>
    <w:rsid w:val="00CC6270"/>
    <w:rsid w:val="00CC6B58"/>
    <w:rsid w:val="00CD1CD9"/>
    <w:rsid w:val="00CD2E52"/>
    <w:rsid w:val="00CD30A4"/>
    <w:rsid w:val="00CD3421"/>
    <w:rsid w:val="00CD6592"/>
    <w:rsid w:val="00CD7614"/>
    <w:rsid w:val="00CE0B08"/>
    <w:rsid w:val="00CE3AF0"/>
    <w:rsid w:val="00CE3CA8"/>
    <w:rsid w:val="00CE6E13"/>
    <w:rsid w:val="00CE7FDB"/>
    <w:rsid w:val="00CF3CD9"/>
    <w:rsid w:val="00CF422A"/>
    <w:rsid w:val="00CF7A52"/>
    <w:rsid w:val="00D00D57"/>
    <w:rsid w:val="00D01F85"/>
    <w:rsid w:val="00D05AFF"/>
    <w:rsid w:val="00D066B8"/>
    <w:rsid w:val="00D13FD5"/>
    <w:rsid w:val="00D14AC7"/>
    <w:rsid w:val="00D15A66"/>
    <w:rsid w:val="00D16401"/>
    <w:rsid w:val="00D204FA"/>
    <w:rsid w:val="00D21AAA"/>
    <w:rsid w:val="00D2400E"/>
    <w:rsid w:val="00D2601F"/>
    <w:rsid w:val="00D27198"/>
    <w:rsid w:val="00D32154"/>
    <w:rsid w:val="00D33DE6"/>
    <w:rsid w:val="00D354D8"/>
    <w:rsid w:val="00D35BFE"/>
    <w:rsid w:val="00D36274"/>
    <w:rsid w:val="00D36616"/>
    <w:rsid w:val="00D427AB"/>
    <w:rsid w:val="00D432CC"/>
    <w:rsid w:val="00D45424"/>
    <w:rsid w:val="00D57F2F"/>
    <w:rsid w:val="00D602DA"/>
    <w:rsid w:val="00D6064E"/>
    <w:rsid w:val="00D64809"/>
    <w:rsid w:val="00D64B77"/>
    <w:rsid w:val="00D66851"/>
    <w:rsid w:val="00D71304"/>
    <w:rsid w:val="00D7208D"/>
    <w:rsid w:val="00D7471E"/>
    <w:rsid w:val="00D75EFF"/>
    <w:rsid w:val="00D8006E"/>
    <w:rsid w:val="00D81B85"/>
    <w:rsid w:val="00D82D5D"/>
    <w:rsid w:val="00D8316F"/>
    <w:rsid w:val="00D84615"/>
    <w:rsid w:val="00D84F39"/>
    <w:rsid w:val="00D87555"/>
    <w:rsid w:val="00D87B12"/>
    <w:rsid w:val="00D91E87"/>
    <w:rsid w:val="00D94102"/>
    <w:rsid w:val="00D94E31"/>
    <w:rsid w:val="00D9602A"/>
    <w:rsid w:val="00D9712E"/>
    <w:rsid w:val="00DA2DBF"/>
    <w:rsid w:val="00DA6E6D"/>
    <w:rsid w:val="00DB56DD"/>
    <w:rsid w:val="00DB63DF"/>
    <w:rsid w:val="00DC028E"/>
    <w:rsid w:val="00DC566A"/>
    <w:rsid w:val="00DC5B1B"/>
    <w:rsid w:val="00DC77B0"/>
    <w:rsid w:val="00DD0C8A"/>
    <w:rsid w:val="00DD445D"/>
    <w:rsid w:val="00DD4811"/>
    <w:rsid w:val="00DD5080"/>
    <w:rsid w:val="00DD5188"/>
    <w:rsid w:val="00DD5D7C"/>
    <w:rsid w:val="00DE27CA"/>
    <w:rsid w:val="00DE5B64"/>
    <w:rsid w:val="00DE5CF7"/>
    <w:rsid w:val="00DF5B60"/>
    <w:rsid w:val="00DF5F10"/>
    <w:rsid w:val="00E0025A"/>
    <w:rsid w:val="00E008B7"/>
    <w:rsid w:val="00E05E30"/>
    <w:rsid w:val="00E062F5"/>
    <w:rsid w:val="00E06A36"/>
    <w:rsid w:val="00E10DA8"/>
    <w:rsid w:val="00E13FD8"/>
    <w:rsid w:val="00E154C5"/>
    <w:rsid w:val="00E252F7"/>
    <w:rsid w:val="00E26C01"/>
    <w:rsid w:val="00E365A3"/>
    <w:rsid w:val="00E47064"/>
    <w:rsid w:val="00E4730A"/>
    <w:rsid w:val="00E506AD"/>
    <w:rsid w:val="00E514D7"/>
    <w:rsid w:val="00E52CE2"/>
    <w:rsid w:val="00E54421"/>
    <w:rsid w:val="00E60AE3"/>
    <w:rsid w:val="00E60F8B"/>
    <w:rsid w:val="00E6109E"/>
    <w:rsid w:val="00E621FB"/>
    <w:rsid w:val="00E62802"/>
    <w:rsid w:val="00E67DCE"/>
    <w:rsid w:val="00E70C15"/>
    <w:rsid w:val="00E71773"/>
    <w:rsid w:val="00E72ADD"/>
    <w:rsid w:val="00E73070"/>
    <w:rsid w:val="00E808EF"/>
    <w:rsid w:val="00E850B4"/>
    <w:rsid w:val="00E875E0"/>
    <w:rsid w:val="00E900A6"/>
    <w:rsid w:val="00E90505"/>
    <w:rsid w:val="00E90A32"/>
    <w:rsid w:val="00E92A33"/>
    <w:rsid w:val="00E93218"/>
    <w:rsid w:val="00E943E0"/>
    <w:rsid w:val="00E95DBD"/>
    <w:rsid w:val="00E97ACC"/>
    <w:rsid w:val="00EA0D9B"/>
    <w:rsid w:val="00EA0E14"/>
    <w:rsid w:val="00EA14EE"/>
    <w:rsid w:val="00EA1F9B"/>
    <w:rsid w:val="00EA521C"/>
    <w:rsid w:val="00EA6238"/>
    <w:rsid w:val="00EB031E"/>
    <w:rsid w:val="00EB0C3A"/>
    <w:rsid w:val="00EB369D"/>
    <w:rsid w:val="00EB3B42"/>
    <w:rsid w:val="00EC060C"/>
    <w:rsid w:val="00EC55F8"/>
    <w:rsid w:val="00EC6985"/>
    <w:rsid w:val="00ED0266"/>
    <w:rsid w:val="00ED0574"/>
    <w:rsid w:val="00ED4758"/>
    <w:rsid w:val="00ED54B9"/>
    <w:rsid w:val="00EE0390"/>
    <w:rsid w:val="00EE1896"/>
    <w:rsid w:val="00EE1DB7"/>
    <w:rsid w:val="00EE2B73"/>
    <w:rsid w:val="00EE36F6"/>
    <w:rsid w:val="00EE5DC1"/>
    <w:rsid w:val="00EF0E50"/>
    <w:rsid w:val="00EF14FD"/>
    <w:rsid w:val="00EF372F"/>
    <w:rsid w:val="00EF704E"/>
    <w:rsid w:val="00EF78A6"/>
    <w:rsid w:val="00F03FBA"/>
    <w:rsid w:val="00F04CD0"/>
    <w:rsid w:val="00F06626"/>
    <w:rsid w:val="00F06B2C"/>
    <w:rsid w:val="00F07313"/>
    <w:rsid w:val="00F10797"/>
    <w:rsid w:val="00F10862"/>
    <w:rsid w:val="00F10C51"/>
    <w:rsid w:val="00F12D75"/>
    <w:rsid w:val="00F166CE"/>
    <w:rsid w:val="00F21C2C"/>
    <w:rsid w:val="00F22AB0"/>
    <w:rsid w:val="00F22D07"/>
    <w:rsid w:val="00F23238"/>
    <w:rsid w:val="00F2499B"/>
    <w:rsid w:val="00F2617F"/>
    <w:rsid w:val="00F27AC9"/>
    <w:rsid w:val="00F30E14"/>
    <w:rsid w:val="00F33FED"/>
    <w:rsid w:val="00F3401C"/>
    <w:rsid w:val="00F348E2"/>
    <w:rsid w:val="00F35985"/>
    <w:rsid w:val="00F3680C"/>
    <w:rsid w:val="00F37226"/>
    <w:rsid w:val="00F3743E"/>
    <w:rsid w:val="00F40FDB"/>
    <w:rsid w:val="00F45E1F"/>
    <w:rsid w:val="00F47710"/>
    <w:rsid w:val="00F52F34"/>
    <w:rsid w:val="00F5308B"/>
    <w:rsid w:val="00F53A66"/>
    <w:rsid w:val="00F542BF"/>
    <w:rsid w:val="00F55E6F"/>
    <w:rsid w:val="00F5747B"/>
    <w:rsid w:val="00F6111A"/>
    <w:rsid w:val="00F6167F"/>
    <w:rsid w:val="00F632F6"/>
    <w:rsid w:val="00F634DE"/>
    <w:rsid w:val="00F658AE"/>
    <w:rsid w:val="00F712C0"/>
    <w:rsid w:val="00F72E3F"/>
    <w:rsid w:val="00F73987"/>
    <w:rsid w:val="00F73E60"/>
    <w:rsid w:val="00F73EA2"/>
    <w:rsid w:val="00F73ED0"/>
    <w:rsid w:val="00F75125"/>
    <w:rsid w:val="00F75A7D"/>
    <w:rsid w:val="00F77311"/>
    <w:rsid w:val="00F80D49"/>
    <w:rsid w:val="00F81BD2"/>
    <w:rsid w:val="00F82FC5"/>
    <w:rsid w:val="00F86452"/>
    <w:rsid w:val="00F86611"/>
    <w:rsid w:val="00F871C6"/>
    <w:rsid w:val="00F9126F"/>
    <w:rsid w:val="00F928BE"/>
    <w:rsid w:val="00F971A1"/>
    <w:rsid w:val="00FA1B87"/>
    <w:rsid w:val="00FA2256"/>
    <w:rsid w:val="00FA55DD"/>
    <w:rsid w:val="00FA65DB"/>
    <w:rsid w:val="00FA6DBB"/>
    <w:rsid w:val="00FB0CC7"/>
    <w:rsid w:val="00FB3571"/>
    <w:rsid w:val="00FB4A99"/>
    <w:rsid w:val="00FC0001"/>
    <w:rsid w:val="00FC01CB"/>
    <w:rsid w:val="00FC227A"/>
    <w:rsid w:val="00FC7533"/>
    <w:rsid w:val="00FD1439"/>
    <w:rsid w:val="00FD3251"/>
    <w:rsid w:val="00FE2CF5"/>
    <w:rsid w:val="00FE3DFE"/>
    <w:rsid w:val="00FF446E"/>
    <w:rsid w:val="00FF656F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F4B9B16"/>
  <w15:docId w15:val="{56E2ABCB-0972-4D53-AACC-BE7F11A8D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/>
      <w:sz w:val="28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next w:val="Normal"/>
    <w:qFormat/>
    <w:rsid w:val="00A06E1A"/>
    <w:pPr>
      <w:keepNext/>
      <w:jc w:val="center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link w:val="Ttulo5Char"/>
    <w:qFormat/>
    <w:pPr>
      <w:keepNext/>
      <w:outlineLvl w:val="4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qFormat/>
    <w:pPr>
      <w:keepNext/>
      <w:ind w:firstLine="1134"/>
      <w:jc w:val="center"/>
      <w:outlineLvl w:val="5"/>
    </w:pPr>
    <w:rPr>
      <w:rFonts w:ascii="Arial" w:hAnsi="Arial"/>
      <w:sz w:val="24"/>
      <w:u w:val="single"/>
    </w:rPr>
  </w:style>
  <w:style w:type="paragraph" w:styleId="Ttulo7">
    <w:name w:val="heading 7"/>
    <w:basedOn w:val="Normal"/>
    <w:next w:val="Normal"/>
    <w:qFormat/>
    <w:pPr>
      <w:keepNext/>
      <w:ind w:firstLine="1134"/>
      <w:jc w:val="center"/>
      <w:outlineLvl w:val="6"/>
    </w:pPr>
    <w:rPr>
      <w:rFonts w:ascii="Arial" w:hAnsi="Arial"/>
      <w:b/>
      <w:sz w:val="24"/>
      <w:u w:val="single"/>
    </w:rPr>
  </w:style>
  <w:style w:type="paragraph" w:styleId="Ttulo8">
    <w:name w:val="heading 8"/>
    <w:basedOn w:val="Normal"/>
    <w:next w:val="Normal"/>
    <w:qFormat/>
    <w:pPr>
      <w:keepNext/>
      <w:ind w:left="1134"/>
      <w:jc w:val="center"/>
      <w:outlineLvl w:val="7"/>
    </w:pPr>
    <w:rPr>
      <w:rFonts w:ascii="Arial" w:hAnsi="Arial"/>
      <w:b/>
      <w:sz w:val="24"/>
      <w:u w:val="single"/>
    </w:rPr>
  </w:style>
  <w:style w:type="paragraph" w:styleId="Ttulo9">
    <w:name w:val="heading 9"/>
    <w:basedOn w:val="Normal"/>
    <w:next w:val="Normal"/>
    <w:qFormat/>
    <w:pPr>
      <w:keepNext/>
      <w:ind w:left="1134" w:firstLine="1134"/>
      <w:jc w:val="center"/>
      <w:outlineLvl w:val="8"/>
    </w:pPr>
    <w:rPr>
      <w:rFonts w:ascii="Arial" w:hAnsi="Arial"/>
      <w:b/>
      <w:sz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before="120" w:after="120"/>
      <w:jc w:val="center"/>
    </w:pPr>
    <w:rPr>
      <w:rFonts w:ascii="Arial" w:hAnsi="Arial"/>
      <w:b/>
      <w:sz w:val="48"/>
    </w:rPr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ind w:left="426"/>
      <w:jc w:val="both"/>
    </w:pPr>
    <w:rPr>
      <w:rFonts w:ascii="Arial" w:hAnsi="Arial"/>
      <w:sz w:val="24"/>
    </w:rPr>
  </w:style>
  <w:style w:type="paragraph" w:styleId="Corpodetexto2">
    <w:name w:val="Body Text 2"/>
    <w:basedOn w:val="Normal"/>
    <w:link w:val="Corpodetexto2Char"/>
    <w:pPr>
      <w:jc w:val="both"/>
    </w:pPr>
    <w:rPr>
      <w:rFonts w:ascii="Arial" w:hAnsi="Arial"/>
      <w:sz w:val="24"/>
    </w:rPr>
  </w:style>
  <w:style w:type="paragraph" w:styleId="Recuodecorpodetexto2">
    <w:name w:val="Body Text Indent 2"/>
    <w:basedOn w:val="Normal"/>
    <w:pPr>
      <w:spacing w:before="240"/>
      <w:ind w:firstLine="1134"/>
      <w:jc w:val="both"/>
    </w:pPr>
    <w:rPr>
      <w:rFonts w:ascii="Arial" w:hAnsi="Arial"/>
      <w:sz w:val="22"/>
    </w:rPr>
  </w:style>
  <w:style w:type="paragraph" w:styleId="Recuodecorpodetexto3">
    <w:name w:val="Body Text Indent 3"/>
    <w:basedOn w:val="Normal"/>
    <w:pPr>
      <w:tabs>
        <w:tab w:val="left" w:pos="1134"/>
      </w:tabs>
      <w:ind w:left="720"/>
      <w:jc w:val="both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semiHidden/>
  </w:style>
  <w:style w:type="paragraph" w:styleId="Corpodetexto3">
    <w:name w:val="Body Text 3"/>
    <w:basedOn w:val="Normal"/>
    <w:pPr>
      <w:tabs>
        <w:tab w:val="left" w:pos="993"/>
      </w:tabs>
      <w:jc w:val="both"/>
    </w:pPr>
    <w:rPr>
      <w:rFonts w:ascii="Arial" w:hAnsi="Arial"/>
      <w:b/>
      <w:sz w:val="24"/>
    </w:rPr>
  </w:style>
  <w:style w:type="character" w:styleId="Nmerodepgina">
    <w:name w:val="page number"/>
    <w:basedOn w:val="Fontepargpadro"/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Commarcadores">
    <w:name w:val="List Bullet"/>
    <w:basedOn w:val="Normal"/>
    <w:autoRedefine/>
    <w:pPr>
      <w:numPr>
        <w:numId w:val="13"/>
      </w:numPr>
    </w:pPr>
  </w:style>
  <w:style w:type="paragraph" w:styleId="Commarcadores2">
    <w:name w:val="List Bullet 2"/>
    <w:basedOn w:val="Normal"/>
    <w:autoRedefine/>
    <w:pPr>
      <w:numPr>
        <w:numId w:val="14"/>
      </w:numPr>
    </w:pPr>
  </w:style>
  <w:style w:type="paragraph" w:styleId="Commarcadores3">
    <w:name w:val="List Bullet 3"/>
    <w:basedOn w:val="Normal"/>
    <w:autoRedefine/>
    <w:pPr>
      <w:numPr>
        <w:numId w:val="15"/>
      </w:numPr>
    </w:pPr>
  </w:style>
  <w:style w:type="paragraph" w:styleId="Listadecontinuao">
    <w:name w:val="List Continue"/>
    <w:basedOn w:val="Normal"/>
    <w:pPr>
      <w:spacing w:after="120"/>
      <w:ind w:left="283"/>
    </w:p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Textodebalo">
    <w:name w:val="Balloon Text"/>
    <w:basedOn w:val="Normal"/>
    <w:semiHidden/>
    <w:rsid w:val="00916CCB"/>
    <w:rPr>
      <w:rFonts w:ascii="Tahoma" w:hAnsi="Tahoma" w:cs="Tahoma"/>
      <w:sz w:val="16"/>
      <w:szCs w:val="16"/>
    </w:rPr>
  </w:style>
  <w:style w:type="character" w:customStyle="1" w:styleId="Ttulo5Char">
    <w:name w:val="Título 5 Char"/>
    <w:link w:val="Ttulo5"/>
    <w:rsid w:val="008C2F81"/>
    <w:rPr>
      <w:rFonts w:ascii="Arial" w:hAnsi="Arial"/>
      <w:sz w:val="24"/>
      <w:lang w:val="pt-BR" w:eastAsia="pt-BR" w:bidi="ar-SA"/>
    </w:rPr>
  </w:style>
  <w:style w:type="character" w:customStyle="1" w:styleId="CabealhoChar">
    <w:name w:val="Cabeçalho Char"/>
    <w:link w:val="Cabealho"/>
    <w:rsid w:val="00A25529"/>
  </w:style>
  <w:style w:type="character" w:customStyle="1" w:styleId="RodapChar">
    <w:name w:val="Rodapé Char"/>
    <w:link w:val="Rodap"/>
    <w:uiPriority w:val="99"/>
    <w:rsid w:val="00A25529"/>
  </w:style>
  <w:style w:type="table" w:styleId="Tabelacomgrade">
    <w:name w:val="Table Grid"/>
    <w:basedOn w:val="Tabelanormal"/>
    <w:uiPriority w:val="59"/>
    <w:rsid w:val="00C140A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59"/>
    <w:rsid w:val="00B22B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22BF2"/>
    <w:pPr>
      <w:keepLines/>
      <w:spacing w:before="480" w:line="276" w:lineRule="auto"/>
      <w:outlineLvl w:val="9"/>
    </w:pPr>
    <w:rPr>
      <w:rFonts w:ascii="Cambria" w:hAnsi="Cambria"/>
      <w:b/>
      <w:bCs/>
      <w:color w:val="365F91"/>
      <w:szCs w:val="28"/>
    </w:rPr>
  </w:style>
  <w:style w:type="paragraph" w:styleId="Sumrio1">
    <w:name w:val="toc 1"/>
    <w:basedOn w:val="Normal"/>
    <w:next w:val="Normal"/>
    <w:autoRedefine/>
    <w:uiPriority w:val="39"/>
    <w:rsid w:val="001870F1"/>
    <w:pPr>
      <w:tabs>
        <w:tab w:val="right" w:leader="dot" w:pos="9771"/>
      </w:tabs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rsid w:val="00A06E1A"/>
    <w:pPr>
      <w:tabs>
        <w:tab w:val="left" w:pos="1320"/>
        <w:tab w:val="right" w:leader="dot" w:pos="9771"/>
      </w:tabs>
    </w:pPr>
  </w:style>
  <w:style w:type="paragraph" w:styleId="Sumrio2">
    <w:name w:val="toc 2"/>
    <w:basedOn w:val="Normal"/>
    <w:next w:val="Normal"/>
    <w:autoRedefine/>
    <w:uiPriority w:val="39"/>
    <w:rsid w:val="00B22BF2"/>
    <w:pPr>
      <w:ind w:left="200"/>
    </w:pPr>
  </w:style>
  <w:style w:type="character" w:styleId="Hyperlink">
    <w:name w:val="Hyperlink"/>
    <w:uiPriority w:val="99"/>
    <w:unhideWhenUsed/>
    <w:rsid w:val="00B22BF2"/>
    <w:rPr>
      <w:color w:val="0000FF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26D31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326D31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326D31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326D31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326D31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326D31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styleId="PargrafodaLista">
    <w:name w:val="List Paragraph"/>
    <w:basedOn w:val="Normal"/>
    <w:uiPriority w:val="34"/>
    <w:qFormat/>
    <w:rsid w:val="00D8006E"/>
    <w:pPr>
      <w:ind w:left="720"/>
      <w:contextualSpacing/>
    </w:pPr>
  </w:style>
  <w:style w:type="character" w:customStyle="1" w:styleId="Corpodetexto2Char">
    <w:name w:val="Corpo de texto 2 Char"/>
    <w:basedOn w:val="Fontepargpadro"/>
    <w:link w:val="Corpodetexto2"/>
    <w:rsid w:val="00B32F03"/>
    <w:rPr>
      <w:rFonts w:ascii="Arial" w:hAnsi="Arial"/>
      <w:sz w:val="24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787E5A"/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787E5A"/>
  </w:style>
  <w:style w:type="character" w:customStyle="1" w:styleId="AssuntodocomentrioChar">
    <w:name w:val="Assunto do comentário Char"/>
    <w:basedOn w:val="TextodecomentrioChar"/>
    <w:link w:val="Assuntodocomentrio"/>
    <w:semiHidden/>
    <w:rsid w:val="00787E5A"/>
    <w:rPr>
      <w:b/>
      <w:bCs/>
    </w:rPr>
  </w:style>
  <w:style w:type="paragraph" w:styleId="Reviso">
    <w:name w:val="Revision"/>
    <w:hidden/>
    <w:uiPriority w:val="99"/>
    <w:semiHidden/>
    <w:rsid w:val="00607B33"/>
  </w:style>
  <w:style w:type="character" w:styleId="MenoPendente">
    <w:name w:val="Unresolved Mention"/>
    <w:basedOn w:val="Fontepargpadro"/>
    <w:uiPriority w:val="99"/>
    <w:semiHidden/>
    <w:unhideWhenUsed/>
    <w:rsid w:val="001870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6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89.xml"/><Relationship Id="rId299" Type="http://schemas.openxmlformats.org/officeDocument/2006/relationships/header" Target="header245.xml"/><Relationship Id="rId21" Type="http://schemas.openxmlformats.org/officeDocument/2006/relationships/header" Target="header8.xml"/><Relationship Id="rId63" Type="http://schemas.openxmlformats.org/officeDocument/2006/relationships/header" Target="header43.xml"/><Relationship Id="rId159" Type="http://schemas.openxmlformats.org/officeDocument/2006/relationships/header" Target="header125.xml"/><Relationship Id="rId324" Type="http://schemas.openxmlformats.org/officeDocument/2006/relationships/header" Target="header266.xml"/><Relationship Id="rId170" Type="http://schemas.openxmlformats.org/officeDocument/2006/relationships/header" Target="header134.xml"/><Relationship Id="rId226" Type="http://schemas.openxmlformats.org/officeDocument/2006/relationships/header" Target="header182.xml"/><Relationship Id="rId268" Type="http://schemas.openxmlformats.org/officeDocument/2006/relationships/header" Target="header219.xml"/><Relationship Id="rId32" Type="http://schemas.openxmlformats.org/officeDocument/2006/relationships/header" Target="header16.xml"/><Relationship Id="rId74" Type="http://schemas.openxmlformats.org/officeDocument/2006/relationships/header" Target="header52.xml"/><Relationship Id="rId128" Type="http://schemas.openxmlformats.org/officeDocument/2006/relationships/header" Target="header98.xml"/><Relationship Id="rId335" Type="http://schemas.openxmlformats.org/officeDocument/2006/relationships/header" Target="header275.xml"/><Relationship Id="rId5" Type="http://schemas.openxmlformats.org/officeDocument/2006/relationships/webSettings" Target="webSettings.xml"/><Relationship Id="rId181" Type="http://schemas.openxmlformats.org/officeDocument/2006/relationships/header" Target="header144.xml"/><Relationship Id="rId237" Type="http://schemas.openxmlformats.org/officeDocument/2006/relationships/header" Target="header192.xml"/><Relationship Id="rId279" Type="http://schemas.openxmlformats.org/officeDocument/2006/relationships/header" Target="header228.xml"/><Relationship Id="rId43" Type="http://schemas.openxmlformats.org/officeDocument/2006/relationships/image" Target="media/image10.png"/><Relationship Id="rId139" Type="http://schemas.openxmlformats.org/officeDocument/2006/relationships/header" Target="header108.xml"/><Relationship Id="rId290" Type="http://schemas.openxmlformats.org/officeDocument/2006/relationships/header" Target="header238.xml"/><Relationship Id="rId304" Type="http://schemas.openxmlformats.org/officeDocument/2006/relationships/header" Target="header250.xml"/><Relationship Id="rId346" Type="http://schemas.openxmlformats.org/officeDocument/2006/relationships/fontTable" Target="fontTable.xml"/><Relationship Id="rId85" Type="http://schemas.openxmlformats.org/officeDocument/2006/relationships/header" Target="header62.xml"/><Relationship Id="rId150" Type="http://schemas.openxmlformats.org/officeDocument/2006/relationships/header" Target="header118.xml"/><Relationship Id="rId192" Type="http://schemas.openxmlformats.org/officeDocument/2006/relationships/header" Target="header153.xml"/><Relationship Id="rId206" Type="http://schemas.openxmlformats.org/officeDocument/2006/relationships/header" Target="header165.xml"/><Relationship Id="rId248" Type="http://schemas.openxmlformats.org/officeDocument/2006/relationships/header" Target="header202.xml"/><Relationship Id="rId12" Type="http://schemas.openxmlformats.org/officeDocument/2006/relationships/header" Target="header3.xml"/><Relationship Id="rId108" Type="http://schemas.openxmlformats.org/officeDocument/2006/relationships/header" Target="header81.xml"/><Relationship Id="rId315" Type="http://schemas.openxmlformats.org/officeDocument/2006/relationships/header" Target="header259.xml"/><Relationship Id="rId54" Type="http://schemas.openxmlformats.org/officeDocument/2006/relationships/header" Target="header35.xml"/><Relationship Id="rId96" Type="http://schemas.openxmlformats.org/officeDocument/2006/relationships/header" Target="header71.xml"/><Relationship Id="rId161" Type="http://schemas.openxmlformats.org/officeDocument/2006/relationships/header" Target="header127.xml"/><Relationship Id="rId217" Type="http://schemas.openxmlformats.org/officeDocument/2006/relationships/header" Target="header175.xml"/><Relationship Id="rId259" Type="http://schemas.openxmlformats.org/officeDocument/2006/relationships/header" Target="header211.xml"/><Relationship Id="rId23" Type="http://schemas.openxmlformats.org/officeDocument/2006/relationships/footer" Target="footer2.xml"/><Relationship Id="rId119" Type="http://schemas.openxmlformats.org/officeDocument/2006/relationships/header" Target="header91.xml"/><Relationship Id="rId270" Type="http://schemas.openxmlformats.org/officeDocument/2006/relationships/image" Target="media/image42.png"/><Relationship Id="rId326" Type="http://schemas.openxmlformats.org/officeDocument/2006/relationships/header" Target="header268.xml"/><Relationship Id="rId65" Type="http://schemas.openxmlformats.org/officeDocument/2006/relationships/header" Target="header44.xml"/><Relationship Id="rId130" Type="http://schemas.openxmlformats.org/officeDocument/2006/relationships/header" Target="header100.xml"/><Relationship Id="rId172" Type="http://schemas.openxmlformats.org/officeDocument/2006/relationships/header" Target="header136.xml"/><Relationship Id="rId228" Type="http://schemas.openxmlformats.org/officeDocument/2006/relationships/header" Target="header184.xml"/><Relationship Id="rId281" Type="http://schemas.openxmlformats.org/officeDocument/2006/relationships/image" Target="media/image44.png"/><Relationship Id="rId337" Type="http://schemas.openxmlformats.org/officeDocument/2006/relationships/header" Target="header277.xml"/><Relationship Id="rId34" Type="http://schemas.openxmlformats.org/officeDocument/2006/relationships/header" Target="header18.xml"/><Relationship Id="rId76" Type="http://schemas.openxmlformats.org/officeDocument/2006/relationships/header" Target="header54.xml"/><Relationship Id="rId141" Type="http://schemas.openxmlformats.org/officeDocument/2006/relationships/header" Target="header110.xml"/><Relationship Id="rId7" Type="http://schemas.openxmlformats.org/officeDocument/2006/relationships/endnotes" Target="endnotes.xml"/><Relationship Id="rId183" Type="http://schemas.openxmlformats.org/officeDocument/2006/relationships/image" Target="media/image30.png"/><Relationship Id="rId239" Type="http://schemas.openxmlformats.org/officeDocument/2006/relationships/image" Target="media/image38.png"/><Relationship Id="rId250" Type="http://schemas.openxmlformats.org/officeDocument/2006/relationships/header" Target="header203.xml"/><Relationship Id="rId292" Type="http://schemas.openxmlformats.org/officeDocument/2006/relationships/header" Target="header239.xml"/><Relationship Id="rId306" Type="http://schemas.openxmlformats.org/officeDocument/2006/relationships/header" Target="header251.xml"/><Relationship Id="rId45" Type="http://schemas.openxmlformats.org/officeDocument/2006/relationships/header" Target="header27.xml"/><Relationship Id="rId87" Type="http://schemas.openxmlformats.org/officeDocument/2006/relationships/header" Target="header64.xml"/><Relationship Id="rId110" Type="http://schemas.openxmlformats.org/officeDocument/2006/relationships/header" Target="header83.xml"/><Relationship Id="rId152" Type="http://schemas.openxmlformats.org/officeDocument/2006/relationships/header" Target="header119.xml"/><Relationship Id="rId194" Type="http://schemas.openxmlformats.org/officeDocument/2006/relationships/header" Target="header155.xml"/><Relationship Id="rId208" Type="http://schemas.openxmlformats.org/officeDocument/2006/relationships/header" Target="header167.xml"/><Relationship Id="rId261" Type="http://schemas.openxmlformats.org/officeDocument/2006/relationships/header" Target="header212.xml"/><Relationship Id="rId14" Type="http://schemas.openxmlformats.org/officeDocument/2006/relationships/image" Target="media/image3.png"/><Relationship Id="rId35" Type="http://schemas.openxmlformats.org/officeDocument/2006/relationships/header" Target="header19.xml"/><Relationship Id="rId56" Type="http://schemas.openxmlformats.org/officeDocument/2006/relationships/header" Target="header37.xml"/><Relationship Id="rId77" Type="http://schemas.openxmlformats.org/officeDocument/2006/relationships/header" Target="header55.xml"/><Relationship Id="rId100" Type="http://schemas.openxmlformats.org/officeDocument/2006/relationships/header" Target="header75.xml"/><Relationship Id="rId282" Type="http://schemas.openxmlformats.org/officeDocument/2006/relationships/header" Target="header230.xml"/><Relationship Id="rId317" Type="http://schemas.openxmlformats.org/officeDocument/2006/relationships/header" Target="header261.xml"/><Relationship Id="rId338" Type="http://schemas.openxmlformats.org/officeDocument/2006/relationships/header" Target="header278.xml"/><Relationship Id="rId8" Type="http://schemas.openxmlformats.org/officeDocument/2006/relationships/image" Target="media/image1.png"/><Relationship Id="rId98" Type="http://schemas.openxmlformats.org/officeDocument/2006/relationships/header" Target="header73.xml"/><Relationship Id="rId121" Type="http://schemas.openxmlformats.org/officeDocument/2006/relationships/header" Target="header92.xml"/><Relationship Id="rId142" Type="http://schemas.openxmlformats.org/officeDocument/2006/relationships/header" Target="header111.xml"/><Relationship Id="rId163" Type="http://schemas.openxmlformats.org/officeDocument/2006/relationships/header" Target="header128.xml"/><Relationship Id="rId184" Type="http://schemas.openxmlformats.org/officeDocument/2006/relationships/header" Target="header146.xml"/><Relationship Id="rId219" Type="http://schemas.openxmlformats.org/officeDocument/2006/relationships/header" Target="header176.xml"/><Relationship Id="rId230" Type="http://schemas.openxmlformats.org/officeDocument/2006/relationships/header" Target="header186.xml"/><Relationship Id="rId251" Type="http://schemas.openxmlformats.org/officeDocument/2006/relationships/header" Target="header204.xml"/><Relationship Id="rId25" Type="http://schemas.openxmlformats.org/officeDocument/2006/relationships/header" Target="header11.xml"/><Relationship Id="rId46" Type="http://schemas.openxmlformats.org/officeDocument/2006/relationships/header" Target="header28.xml"/><Relationship Id="rId67" Type="http://schemas.openxmlformats.org/officeDocument/2006/relationships/header" Target="header46.xml"/><Relationship Id="rId272" Type="http://schemas.openxmlformats.org/officeDocument/2006/relationships/header" Target="header222.xml"/><Relationship Id="rId293" Type="http://schemas.openxmlformats.org/officeDocument/2006/relationships/header" Target="header240.xml"/><Relationship Id="rId307" Type="http://schemas.openxmlformats.org/officeDocument/2006/relationships/header" Target="header252.xml"/><Relationship Id="rId328" Type="http://schemas.openxmlformats.org/officeDocument/2006/relationships/header" Target="header270.xml"/><Relationship Id="rId88" Type="http://schemas.openxmlformats.org/officeDocument/2006/relationships/image" Target="media/image16.png"/><Relationship Id="rId111" Type="http://schemas.openxmlformats.org/officeDocument/2006/relationships/header" Target="header84.xml"/><Relationship Id="rId132" Type="http://schemas.openxmlformats.org/officeDocument/2006/relationships/header" Target="header102.xml"/><Relationship Id="rId153" Type="http://schemas.openxmlformats.org/officeDocument/2006/relationships/header" Target="header120.xml"/><Relationship Id="rId174" Type="http://schemas.openxmlformats.org/officeDocument/2006/relationships/header" Target="header138.xml"/><Relationship Id="rId195" Type="http://schemas.openxmlformats.org/officeDocument/2006/relationships/header" Target="header156.xml"/><Relationship Id="rId209" Type="http://schemas.openxmlformats.org/officeDocument/2006/relationships/header" Target="header168.xml"/><Relationship Id="rId220" Type="http://schemas.openxmlformats.org/officeDocument/2006/relationships/header" Target="header177.xml"/><Relationship Id="rId241" Type="http://schemas.openxmlformats.org/officeDocument/2006/relationships/header" Target="header195.xml"/><Relationship Id="rId15" Type="http://schemas.openxmlformats.org/officeDocument/2006/relationships/image" Target="media/image4.png"/><Relationship Id="rId36" Type="http://schemas.openxmlformats.org/officeDocument/2006/relationships/image" Target="media/image8.png"/><Relationship Id="rId57" Type="http://schemas.openxmlformats.org/officeDocument/2006/relationships/header" Target="header38.xml"/><Relationship Id="rId262" Type="http://schemas.openxmlformats.org/officeDocument/2006/relationships/header" Target="header213.xml"/><Relationship Id="rId283" Type="http://schemas.openxmlformats.org/officeDocument/2006/relationships/header" Target="header231.xml"/><Relationship Id="rId318" Type="http://schemas.openxmlformats.org/officeDocument/2006/relationships/header" Target="header262.xml"/><Relationship Id="rId339" Type="http://schemas.openxmlformats.org/officeDocument/2006/relationships/header" Target="header279.xml"/><Relationship Id="rId78" Type="http://schemas.openxmlformats.org/officeDocument/2006/relationships/image" Target="media/image15.png"/><Relationship Id="rId99" Type="http://schemas.openxmlformats.org/officeDocument/2006/relationships/header" Target="header74.xml"/><Relationship Id="rId101" Type="http://schemas.openxmlformats.org/officeDocument/2006/relationships/header" Target="header76.xml"/><Relationship Id="rId122" Type="http://schemas.openxmlformats.org/officeDocument/2006/relationships/header" Target="header93.xml"/><Relationship Id="rId143" Type="http://schemas.openxmlformats.org/officeDocument/2006/relationships/header" Target="header112.xml"/><Relationship Id="rId164" Type="http://schemas.openxmlformats.org/officeDocument/2006/relationships/header" Target="header129.xml"/><Relationship Id="rId185" Type="http://schemas.openxmlformats.org/officeDocument/2006/relationships/header" Target="header147.xml"/><Relationship Id="rId9" Type="http://schemas.openxmlformats.org/officeDocument/2006/relationships/header" Target="header1.xml"/><Relationship Id="rId210" Type="http://schemas.openxmlformats.org/officeDocument/2006/relationships/header" Target="header169.xml"/><Relationship Id="rId26" Type="http://schemas.openxmlformats.org/officeDocument/2006/relationships/header" Target="header12.xml"/><Relationship Id="rId231" Type="http://schemas.openxmlformats.org/officeDocument/2006/relationships/header" Target="header187.xml"/><Relationship Id="rId252" Type="http://schemas.openxmlformats.org/officeDocument/2006/relationships/header" Target="header205.xml"/><Relationship Id="rId273" Type="http://schemas.openxmlformats.org/officeDocument/2006/relationships/header" Target="header223.xml"/><Relationship Id="rId294" Type="http://schemas.openxmlformats.org/officeDocument/2006/relationships/header" Target="header241.xml"/><Relationship Id="rId308" Type="http://schemas.openxmlformats.org/officeDocument/2006/relationships/header" Target="header253.xml"/><Relationship Id="rId329" Type="http://schemas.openxmlformats.org/officeDocument/2006/relationships/header" Target="header271.xml"/><Relationship Id="rId47" Type="http://schemas.openxmlformats.org/officeDocument/2006/relationships/header" Target="header29.xml"/><Relationship Id="rId68" Type="http://schemas.openxmlformats.org/officeDocument/2006/relationships/header" Target="header47.xml"/><Relationship Id="rId89" Type="http://schemas.openxmlformats.org/officeDocument/2006/relationships/header" Target="header65.xml"/><Relationship Id="rId112" Type="http://schemas.openxmlformats.org/officeDocument/2006/relationships/header" Target="header85.xml"/><Relationship Id="rId133" Type="http://schemas.openxmlformats.org/officeDocument/2006/relationships/header" Target="header103.xml"/><Relationship Id="rId154" Type="http://schemas.openxmlformats.org/officeDocument/2006/relationships/header" Target="header121.xml"/><Relationship Id="rId175" Type="http://schemas.openxmlformats.org/officeDocument/2006/relationships/header" Target="header139.xml"/><Relationship Id="rId340" Type="http://schemas.openxmlformats.org/officeDocument/2006/relationships/header" Target="header280.xml"/><Relationship Id="rId196" Type="http://schemas.openxmlformats.org/officeDocument/2006/relationships/header" Target="header157.xml"/><Relationship Id="rId200" Type="http://schemas.openxmlformats.org/officeDocument/2006/relationships/header" Target="header160.xml"/><Relationship Id="rId16" Type="http://schemas.openxmlformats.org/officeDocument/2006/relationships/image" Target="media/image5.png"/><Relationship Id="rId221" Type="http://schemas.openxmlformats.org/officeDocument/2006/relationships/header" Target="header178.xml"/><Relationship Id="rId242" Type="http://schemas.openxmlformats.org/officeDocument/2006/relationships/header" Target="header196.xml"/><Relationship Id="rId263" Type="http://schemas.openxmlformats.org/officeDocument/2006/relationships/header" Target="header214.xml"/><Relationship Id="rId284" Type="http://schemas.openxmlformats.org/officeDocument/2006/relationships/header" Target="header232.xml"/><Relationship Id="rId319" Type="http://schemas.openxmlformats.org/officeDocument/2006/relationships/image" Target="media/image49.png"/><Relationship Id="rId37" Type="http://schemas.openxmlformats.org/officeDocument/2006/relationships/header" Target="header20.xml"/><Relationship Id="rId58" Type="http://schemas.openxmlformats.org/officeDocument/2006/relationships/header" Target="header39.xml"/><Relationship Id="rId79" Type="http://schemas.openxmlformats.org/officeDocument/2006/relationships/header" Target="header56.xml"/><Relationship Id="rId102" Type="http://schemas.openxmlformats.org/officeDocument/2006/relationships/image" Target="media/image18.png"/><Relationship Id="rId123" Type="http://schemas.openxmlformats.org/officeDocument/2006/relationships/header" Target="header94.xml"/><Relationship Id="rId144" Type="http://schemas.openxmlformats.org/officeDocument/2006/relationships/image" Target="media/image24.png"/><Relationship Id="rId330" Type="http://schemas.openxmlformats.org/officeDocument/2006/relationships/header" Target="header272.xml"/><Relationship Id="rId90" Type="http://schemas.openxmlformats.org/officeDocument/2006/relationships/header" Target="header66.xml"/><Relationship Id="rId165" Type="http://schemas.openxmlformats.org/officeDocument/2006/relationships/header" Target="header130.xml"/><Relationship Id="rId186" Type="http://schemas.openxmlformats.org/officeDocument/2006/relationships/header" Target="header148.xml"/><Relationship Id="rId211" Type="http://schemas.openxmlformats.org/officeDocument/2006/relationships/image" Target="media/image34.png"/><Relationship Id="rId232" Type="http://schemas.openxmlformats.org/officeDocument/2006/relationships/header" Target="header188.xml"/><Relationship Id="rId253" Type="http://schemas.openxmlformats.org/officeDocument/2006/relationships/header" Target="header206.xml"/><Relationship Id="rId274" Type="http://schemas.openxmlformats.org/officeDocument/2006/relationships/header" Target="header224.xml"/><Relationship Id="rId295" Type="http://schemas.openxmlformats.org/officeDocument/2006/relationships/header" Target="header242.xml"/><Relationship Id="rId309" Type="http://schemas.openxmlformats.org/officeDocument/2006/relationships/header" Target="header254.xml"/><Relationship Id="rId27" Type="http://schemas.openxmlformats.org/officeDocument/2006/relationships/footer" Target="footer3.xml"/><Relationship Id="rId48" Type="http://schemas.openxmlformats.org/officeDocument/2006/relationships/header" Target="header30.xml"/><Relationship Id="rId69" Type="http://schemas.openxmlformats.org/officeDocument/2006/relationships/header" Target="header48.xml"/><Relationship Id="rId113" Type="http://schemas.openxmlformats.org/officeDocument/2006/relationships/header" Target="header86.xml"/><Relationship Id="rId134" Type="http://schemas.openxmlformats.org/officeDocument/2006/relationships/image" Target="media/image23.png"/><Relationship Id="rId320" Type="http://schemas.openxmlformats.org/officeDocument/2006/relationships/header" Target="header263.xml"/><Relationship Id="rId80" Type="http://schemas.openxmlformats.org/officeDocument/2006/relationships/header" Target="header57.xml"/><Relationship Id="rId155" Type="http://schemas.openxmlformats.org/officeDocument/2006/relationships/header" Target="header122.xml"/><Relationship Id="rId176" Type="http://schemas.openxmlformats.org/officeDocument/2006/relationships/image" Target="media/image29.png"/><Relationship Id="rId197" Type="http://schemas.openxmlformats.org/officeDocument/2006/relationships/image" Target="media/image32.png"/><Relationship Id="rId341" Type="http://schemas.openxmlformats.org/officeDocument/2006/relationships/image" Target="media/image52.png"/><Relationship Id="rId201" Type="http://schemas.openxmlformats.org/officeDocument/2006/relationships/header" Target="header161.xml"/><Relationship Id="rId222" Type="http://schemas.openxmlformats.org/officeDocument/2006/relationships/header" Target="header179.xml"/><Relationship Id="rId243" Type="http://schemas.openxmlformats.org/officeDocument/2006/relationships/header" Target="header197.xml"/><Relationship Id="rId264" Type="http://schemas.openxmlformats.org/officeDocument/2006/relationships/header" Target="header215.xml"/><Relationship Id="rId285" Type="http://schemas.openxmlformats.org/officeDocument/2006/relationships/header" Target="header233.xml"/><Relationship Id="rId17" Type="http://schemas.openxmlformats.org/officeDocument/2006/relationships/header" Target="header5.xml"/><Relationship Id="rId38" Type="http://schemas.openxmlformats.org/officeDocument/2006/relationships/header" Target="header21.xml"/><Relationship Id="rId59" Type="http://schemas.openxmlformats.org/officeDocument/2006/relationships/header" Target="header40.xml"/><Relationship Id="rId103" Type="http://schemas.openxmlformats.org/officeDocument/2006/relationships/header" Target="header77.xml"/><Relationship Id="rId124" Type="http://schemas.openxmlformats.org/officeDocument/2006/relationships/header" Target="header95.xml"/><Relationship Id="rId310" Type="http://schemas.openxmlformats.org/officeDocument/2006/relationships/header" Target="header255.xml"/><Relationship Id="rId70" Type="http://schemas.openxmlformats.org/officeDocument/2006/relationships/header" Target="header49.xml"/><Relationship Id="rId91" Type="http://schemas.openxmlformats.org/officeDocument/2006/relationships/header" Target="header67.xml"/><Relationship Id="rId145" Type="http://schemas.openxmlformats.org/officeDocument/2006/relationships/header" Target="header113.xml"/><Relationship Id="rId166" Type="http://schemas.openxmlformats.org/officeDocument/2006/relationships/header" Target="header131.xml"/><Relationship Id="rId187" Type="http://schemas.openxmlformats.org/officeDocument/2006/relationships/header" Target="header149.xml"/><Relationship Id="rId331" Type="http://schemas.openxmlformats.org/officeDocument/2006/relationships/header" Target="header273.xml"/><Relationship Id="rId1" Type="http://schemas.openxmlformats.org/officeDocument/2006/relationships/customXml" Target="../customXml/item1.xml"/><Relationship Id="rId212" Type="http://schemas.openxmlformats.org/officeDocument/2006/relationships/header" Target="header170.xml"/><Relationship Id="rId233" Type="http://schemas.openxmlformats.org/officeDocument/2006/relationships/header" Target="header189.xml"/><Relationship Id="rId254" Type="http://schemas.openxmlformats.org/officeDocument/2006/relationships/header" Target="header207.xml"/><Relationship Id="rId28" Type="http://schemas.openxmlformats.org/officeDocument/2006/relationships/header" Target="header13.xml"/><Relationship Id="rId49" Type="http://schemas.openxmlformats.org/officeDocument/2006/relationships/header" Target="header31.xml"/><Relationship Id="rId114" Type="http://schemas.openxmlformats.org/officeDocument/2006/relationships/header" Target="header87.xml"/><Relationship Id="rId275" Type="http://schemas.openxmlformats.org/officeDocument/2006/relationships/header" Target="header225.xml"/><Relationship Id="rId296" Type="http://schemas.openxmlformats.org/officeDocument/2006/relationships/header" Target="header243.xml"/><Relationship Id="rId300" Type="http://schemas.openxmlformats.org/officeDocument/2006/relationships/header" Target="header246.xml"/><Relationship Id="rId60" Type="http://schemas.openxmlformats.org/officeDocument/2006/relationships/image" Target="media/image12.png"/><Relationship Id="rId81" Type="http://schemas.openxmlformats.org/officeDocument/2006/relationships/header" Target="header58.xml"/><Relationship Id="rId135" Type="http://schemas.openxmlformats.org/officeDocument/2006/relationships/header" Target="header104.xml"/><Relationship Id="rId156" Type="http://schemas.openxmlformats.org/officeDocument/2006/relationships/header" Target="header123.xml"/><Relationship Id="rId177" Type="http://schemas.openxmlformats.org/officeDocument/2006/relationships/header" Target="header140.xml"/><Relationship Id="rId198" Type="http://schemas.openxmlformats.org/officeDocument/2006/relationships/header" Target="header158.xml"/><Relationship Id="rId321" Type="http://schemas.openxmlformats.org/officeDocument/2006/relationships/header" Target="header264.xml"/><Relationship Id="rId342" Type="http://schemas.openxmlformats.org/officeDocument/2006/relationships/header" Target="header281.xml"/><Relationship Id="rId202" Type="http://schemas.openxmlformats.org/officeDocument/2006/relationships/header" Target="header162.xml"/><Relationship Id="rId223" Type="http://schemas.openxmlformats.org/officeDocument/2006/relationships/header" Target="header180.xml"/><Relationship Id="rId244" Type="http://schemas.openxmlformats.org/officeDocument/2006/relationships/header" Target="header198.xml"/><Relationship Id="rId18" Type="http://schemas.openxmlformats.org/officeDocument/2006/relationships/header" Target="header6.xml"/><Relationship Id="rId39" Type="http://schemas.openxmlformats.org/officeDocument/2006/relationships/header" Target="header22.xml"/><Relationship Id="rId265" Type="http://schemas.openxmlformats.org/officeDocument/2006/relationships/header" Target="header216.xml"/><Relationship Id="rId286" Type="http://schemas.openxmlformats.org/officeDocument/2006/relationships/header" Target="header234.xml"/><Relationship Id="rId50" Type="http://schemas.openxmlformats.org/officeDocument/2006/relationships/image" Target="media/image11.png"/><Relationship Id="rId104" Type="http://schemas.openxmlformats.org/officeDocument/2006/relationships/header" Target="header78.xml"/><Relationship Id="rId125" Type="http://schemas.openxmlformats.org/officeDocument/2006/relationships/header" Target="header96.xml"/><Relationship Id="rId146" Type="http://schemas.openxmlformats.org/officeDocument/2006/relationships/header" Target="header114.xml"/><Relationship Id="rId167" Type="http://schemas.openxmlformats.org/officeDocument/2006/relationships/header" Target="header132.xml"/><Relationship Id="rId188" Type="http://schemas.openxmlformats.org/officeDocument/2006/relationships/header" Target="header150.xml"/><Relationship Id="rId311" Type="http://schemas.openxmlformats.org/officeDocument/2006/relationships/header" Target="header256.xml"/><Relationship Id="rId332" Type="http://schemas.openxmlformats.org/officeDocument/2006/relationships/footer" Target="footer4.xml"/><Relationship Id="rId71" Type="http://schemas.openxmlformats.org/officeDocument/2006/relationships/image" Target="media/image14.png"/><Relationship Id="rId92" Type="http://schemas.openxmlformats.org/officeDocument/2006/relationships/image" Target="media/image17.png"/><Relationship Id="rId213" Type="http://schemas.openxmlformats.org/officeDocument/2006/relationships/header" Target="header171.xml"/><Relationship Id="rId234" Type="http://schemas.openxmlformats.org/officeDocument/2006/relationships/header" Target="header190.xm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55" Type="http://schemas.openxmlformats.org/officeDocument/2006/relationships/header" Target="header208.xml"/><Relationship Id="rId276" Type="http://schemas.openxmlformats.org/officeDocument/2006/relationships/header" Target="header226.xml"/><Relationship Id="rId297" Type="http://schemas.openxmlformats.org/officeDocument/2006/relationships/header" Target="header244.xml"/><Relationship Id="rId40" Type="http://schemas.openxmlformats.org/officeDocument/2006/relationships/header" Target="header23.xml"/><Relationship Id="rId115" Type="http://schemas.openxmlformats.org/officeDocument/2006/relationships/header" Target="header88.xml"/><Relationship Id="rId136" Type="http://schemas.openxmlformats.org/officeDocument/2006/relationships/header" Target="header105.xml"/><Relationship Id="rId157" Type="http://schemas.openxmlformats.org/officeDocument/2006/relationships/header" Target="header124.xml"/><Relationship Id="rId178" Type="http://schemas.openxmlformats.org/officeDocument/2006/relationships/header" Target="header141.xml"/><Relationship Id="rId301" Type="http://schemas.openxmlformats.org/officeDocument/2006/relationships/header" Target="header247.xml"/><Relationship Id="rId322" Type="http://schemas.openxmlformats.org/officeDocument/2006/relationships/header" Target="header265.xml"/><Relationship Id="rId343" Type="http://schemas.openxmlformats.org/officeDocument/2006/relationships/header" Target="header282.xml"/><Relationship Id="rId61" Type="http://schemas.openxmlformats.org/officeDocument/2006/relationships/header" Target="header41.xml"/><Relationship Id="rId82" Type="http://schemas.openxmlformats.org/officeDocument/2006/relationships/header" Target="header59.xml"/><Relationship Id="rId199" Type="http://schemas.openxmlformats.org/officeDocument/2006/relationships/header" Target="header159.xml"/><Relationship Id="rId203" Type="http://schemas.openxmlformats.org/officeDocument/2006/relationships/header" Target="header163.xml"/><Relationship Id="rId19" Type="http://schemas.openxmlformats.org/officeDocument/2006/relationships/header" Target="header7.xml"/><Relationship Id="rId224" Type="http://schemas.openxmlformats.org/officeDocument/2006/relationships/header" Target="header181.xml"/><Relationship Id="rId245" Type="http://schemas.openxmlformats.org/officeDocument/2006/relationships/header" Target="header199.xml"/><Relationship Id="rId266" Type="http://schemas.openxmlformats.org/officeDocument/2006/relationships/header" Target="header217.xml"/><Relationship Id="rId287" Type="http://schemas.openxmlformats.org/officeDocument/2006/relationships/header" Target="header235.xml"/><Relationship Id="rId30" Type="http://schemas.openxmlformats.org/officeDocument/2006/relationships/header" Target="header14.xml"/><Relationship Id="rId105" Type="http://schemas.openxmlformats.org/officeDocument/2006/relationships/header" Target="header79.xml"/><Relationship Id="rId126" Type="http://schemas.openxmlformats.org/officeDocument/2006/relationships/header" Target="header97.xml"/><Relationship Id="rId147" Type="http://schemas.openxmlformats.org/officeDocument/2006/relationships/header" Target="header115.xml"/><Relationship Id="rId168" Type="http://schemas.openxmlformats.org/officeDocument/2006/relationships/header" Target="header133.xml"/><Relationship Id="rId312" Type="http://schemas.openxmlformats.org/officeDocument/2006/relationships/image" Target="media/image48.png"/><Relationship Id="rId333" Type="http://schemas.openxmlformats.org/officeDocument/2006/relationships/header" Target="header274.xml"/><Relationship Id="rId51" Type="http://schemas.openxmlformats.org/officeDocument/2006/relationships/header" Target="header32.xml"/><Relationship Id="rId72" Type="http://schemas.openxmlformats.org/officeDocument/2006/relationships/header" Target="header50.xml"/><Relationship Id="rId93" Type="http://schemas.openxmlformats.org/officeDocument/2006/relationships/header" Target="header68.xml"/><Relationship Id="rId189" Type="http://schemas.openxmlformats.org/officeDocument/2006/relationships/header" Target="header151.xml"/><Relationship Id="rId3" Type="http://schemas.openxmlformats.org/officeDocument/2006/relationships/styles" Target="styles.xml"/><Relationship Id="rId214" Type="http://schemas.openxmlformats.org/officeDocument/2006/relationships/header" Target="header172.xml"/><Relationship Id="rId235" Type="http://schemas.openxmlformats.org/officeDocument/2006/relationships/image" Target="media/image37.png"/><Relationship Id="rId256" Type="http://schemas.openxmlformats.org/officeDocument/2006/relationships/image" Target="media/image40.png"/><Relationship Id="rId277" Type="http://schemas.openxmlformats.org/officeDocument/2006/relationships/image" Target="media/image43.png"/><Relationship Id="rId298" Type="http://schemas.openxmlformats.org/officeDocument/2006/relationships/image" Target="media/image46.png"/><Relationship Id="rId116" Type="http://schemas.openxmlformats.org/officeDocument/2006/relationships/image" Target="media/image20.png"/><Relationship Id="rId137" Type="http://schemas.openxmlformats.org/officeDocument/2006/relationships/header" Target="header106.xml"/><Relationship Id="rId158" Type="http://schemas.openxmlformats.org/officeDocument/2006/relationships/image" Target="media/image26.png"/><Relationship Id="rId302" Type="http://schemas.openxmlformats.org/officeDocument/2006/relationships/header" Target="header248.xml"/><Relationship Id="rId323" Type="http://schemas.openxmlformats.org/officeDocument/2006/relationships/image" Target="media/image50.png"/><Relationship Id="rId344" Type="http://schemas.openxmlformats.org/officeDocument/2006/relationships/footer" Target="footer5.xml"/><Relationship Id="rId20" Type="http://schemas.openxmlformats.org/officeDocument/2006/relationships/image" Target="media/image6.png"/><Relationship Id="rId41" Type="http://schemas.openxmlformats.org/officeDocument/2006/relationships/header" Target="header24.xml"/><Relationship Id="rId62" Type="http://schemas.openxmlformats.org/officeDocument/2006/relationships/header" Target="header42.xml"/><Relationship Id="rId83" Type="http://schemas.openxmlformats.org/officeDocument/2006/relationships/header" Target="header60.xml"/><Relationship Id="rId179" Type="http://schemas.openxmlformats.org/officeDocument/2006/relationships/header" Target="header142.xml"/><Relationship Id="rId190" Type="http://schemas.openxmlformats.org/officeDocument/2006/relationships/image" Target="media/image31.png"/><Relationship Id="rId204" Type="http://schemas.openxmlformats.org/officeDocument/2006/relationships/image" Target="media/image33.png"/><Relationship Id="rId225" Type="http://schemas.openxmlformats.org/officeDocument/2006/relationships/image" Target="media/image36.png"/><Relationship Id="rId246" Type="http://schemas.openxmlformats.org/officeDocument/2006/relationships/header" Target="header200.xml"/><Relationship Id="rId267" Type="http://schemas.openxmlformats.org/officeDocument/2006/relationships/header" Target="header218.xml"/><Relationship Id="rId288" Type="http://schemas.openxmlformats.org/officeDocument/2006/relationships/header" Target="header236.xml"/><Relationship Id="rId106" Type="http://schemas.openxmlformats.org/officeDocument/2006/relationships/image" Target="media/image19.png"/><Relationship Id="rId127" Type="http://schemas.openxmlformats.org/officeDocument/2006/relationships/image" Target="media/image22.png"/><Relationship Id="rId313" Type="http://schemas.openxmlformats.org/officeDocument/2006/relationships/header" Target="header257.xml"/><Relationship Id="rId10" Type="http://schemas.openxmlformats.org/officeDocument/2006/relationships/footer" Target="footer1.xml"/><Relationship Id="rId31" Type="http://schemas.openxmlformats.org/officeDocument/2006/relationships/header" Target="header15.xml"/><Relationship Id="rId52" Type="http://schemas.openxmlformats.org/officeDocument/2006/relationships/header" Target="header33.xml"/><Relationship Id="rId73" Type="http://schemas.openxmlformats.org/officeDocument/2006/relationships/header" Target="header51.xml"/><Relationship Id="rId94" Type="http://schemas.openxmlformats.org/officeDocument/2006/relationships/header" Target="header69.xml"/><Relationship Id="rId148" Type="http://schemas.openxmlformats.org/officeDocument/2006/relationships/header" Target="header116.xml"/><Relationship Id="rId169" Type="http://schemas.openxmlformats.org/officeDocument/2006/relationships/image" Target="media/image28.png"/><Relationship Id="rId334" Type="http://schemas.openxmlformats.org/officeDocument/2006/relationships/image" Target="media/image51.png"/><Relationship Id="rId4" Type="http://schemas.openxmlformats.org/officeDocument/2006/relationships/settings" Target="settings.xml"/><Relationship Id="rId180" Type="http://schemas.openxmlformats.org/officeDocument/2006/relationships/header" Target="header143.xml"/><Relationship Id="rId215" Type="http://schemas.openxmlformats.org/officeDocument/2006/relationships/header" Target="header173.xml"/><Relationship Id="rId236" Type="http://schemas.openxmlformats.org/officeDocument/2006/relationships/header" Target="header191.xml"/><Relationship Id="rId257" Type="http://schemas.openxmlformats.org/officeDocument/2006/relationships/header" Target="header209.xml"/><Relationship Id="rId278" Type="http://schemas.openxmlformats.org/officeDocument/2006/relationships/header" Target="header227.xml"/><Relationship Id="rId303" Type="http://schemas.openxmlformats.org/officeDocument/2006/relationships/header" Target="header249.xml"/><Relationship Id="rId42" Type="http://schemas.openxmlformats.org/officeDocument/2006/relationships/header" Target="header25.xml"/><Relationship Id="rId84" Type="http://schemas.openxmlformats.org/officeDocument/2006/relationships/header" Target="header61.xml"/><Relationship Id="rId138" Type="http://schemas.openxmlformats.org/officeDocument/2006/relationships/header" Target="header107.xml"/><Relationship Id="rId345" Type="http://schemas.openxmlformats.org/officeDocument/2006/relationships/header" Target="header283.xml"/><Relationship Id="rId191" Type="http://schemas.openxmlformats.org/officeDocument/2006/relationships/header" Target="header152.xml"/><Relationship Id="rId205" Type="http://schemas.openxmlformats.org/officeDocument/2006/relationships/header" Target="header164.xml"/><Relationship Id="rId247" Type="http://schemas.openxmlformats.org/officeDocument/2006/relationships/header" Target="header201.xml"/><Relationship Id="rId107" Type="http://schemas.openxmlformats.org/officeDocument/2006/relationships/header" Target="header80.xml"/><Relationship Id="rId289" Type="http://schemas.openxmlformats.org/officeDocument/2006/relationships/header" Target="header237.xml"/><Relationship Id="rId11" Type="http://schemas.openxmlformats.org/officeDocument/2006/relationships/header" Target="header2.xml"/><Relationship Id="rId53" Type="http://schemas.openxmlformats.org/officeDocument/2006/relationships/header" Target="header34.xml"/><Relationship Id="rId149" Type="http://schemas.openxmlformats.org/officeDocument/2006/relationships/header" Target="header117.xml"/><Relationship Id="rId314" Type="http://schemas.openxmlformats.org/officeDocument/2006/relationships/header" Target="header258.xml"/><Relationship Id="rId95" Type="http://schemas.openxmlformats.org/officeDocument/2006/relationships/header" Target="header70.xml"/><Relationship Id="rId160" Type="http://schemas.openxmlformats.org/officeDocument/2006/relationships/header" Target="header126.xml"/><Relationship Id="rId216" Type="http://schemas.openxmlformats.org/officeDocument/2006/relationships/header" Target="header174.xml"/><Relationship Id="rId258" Type="http://schemas.openxmlformats.org/officeDocument/2006/relationships/header" Target="header210.xml"/><Relationship Id="rId22" Type="http://schemas.openxmlformats.org/officeDocument/2006/relationships/header" Target="header9.xml"/><Relationship Id="rId64" Type="http://schemas.openxmlformats.org/officeDocument/2006/relationships/image" Target="media/image13.png"/><Relationship Id="rId118" Type="http://schemas.openxmlformats.org/officeDocument/2006/relationships/header" Target="header90.xml"/><Relationship Id="rId325" Type="http://schemas.openxmlformats.org/officeDocument/2006/relationships/header" Target="header267.xml"/><Relationship Id="rId171" Type="http://schemas.openxmlformats.org/officeDocument/2006/relationships/header" Target="header135.xml"/><Relationship Id="rId227" Type="http://schemas.openxmlformats.org/officeDocument/2006/relationships/header" Target="header183.xml"/><Relationship Id="rId269" Type="http://schemas.openxmlformats.org/officeDocument/2006/relationships/header" Target="header220.xml"/><Relationship Id="rId33" Type="http://schemas.openxmlformats.org/officeDocument/2006/relationships/header" Target="header17.xml"/><Relationship Id="rId129" Type="http://schemas.openxmlformats.org/officeDocument/2006/relationships/header" Target="header99.xml"/><Relationship Id="rId280" Type="http://schemas.openxmlformats.org/officeDocument/2006/relationships/header" Target="header229.xml"/><Relationship Id="rId336" Type="http://schemas.openxmlformats.org/officeDocument/2006/relationships/header" Target="header276.xml"/><Relationship Id="rId75" Type="http://schemas.openxmlformats.org/officeDocument/2006/relationships/header" Target="header53.xml"/><Relationship Id="rId140" Type="http://schemas.openxmlformats.org/officeDocument/2006/relationships/header" Target="header109.xml"/><Relationship Id="rId182" Type="http://schemas.openxmlformats.org/officeDocument/2006/relationships/header" Target="header145.xml"/><Relationship Id="rId6" Type="http://schemas.openxmlformats.org/officeDocument/2006/relationships/footnotes" Target="footnotes.xml"/><Relationship Id="rId238" Type="http://schemas.openxmlformats.org/officeDocument/2006/relationships/header" Target="header193.xml"/><Relationship Id="rId291" Type="http://schemas.openxmlformats.org/officeDocument/2006/relationships/image" Target="media/image45.png"/><Relationship Id="rId305" Type="http://schemas.openxmlformats.org/officeDocument/2006/relationships/image" Target="media/image47.png"/><Relationship Id="rId347" Type="http://schemas.openxmlformats.org/officeDocument/2006/relationships/theme" Target="theme/theme1.xml"/><Relationship Id="rId44" Type="http://schemas.openxmlformats.org/officeDocument/2006/relationships/header" Target="header26.xml"/><Relationship Id="rId86" Type="http://schemas.openxmlformats.org/officeDocument/2006/relationships/header" Target="header63.xml"/><Relationship Id="rId151" Type="http://schemas.openxmlformats.org/officeDocument/2006/relationships/image" Target="media/image25.png"/><Relationship Id="rId193" Type="http://schemas.openxmlformats.org/officeDocument/2006/relationships/header" Target="header154.xml"/><Relationship Id="rId207" Type="http://schemas.openxmlformats.org/officeDocument/2006/relationships/header" Target="header166.xml"/><Relationship Id="rId249" Type="http://schemas.openxmlformats.org/officeDocument/2006/relationships/image" Target="media/image39.png"/><Relationship Id="rId13" Type="http://schemas.openxmlformats.org/officeDocument/2006/relationships/header" Target="header4.xml"/><Relationship Id="rId109" Type="http://schemas.openxmlformats.org/officeDocument/2006/relationships/header" Target="header82.xml"/><Relationship Id="rId260" Type="http://schemas.openxmlformats.org/officeDocument/2006/relationships/image" Target="media/image41.png"/><Relationship Id="rId316" Type="http://schemas.openxmlformats.org/officeDocument/2006/relationships/header" Target="header260.xml"/><Relationship Id="rId55" Type="http://schemas.openxmlformats.org/officeDocument/2006/relationships/header" Target="header36.xml"/><Relationship Id="rId97" Type="http://schemas.openxmlformats.org/officeDocument/2006/relationships/header" Target="header72.xml"/><Relationship Id="rId120" Type="http://schemas.openxmlformats.org/officeDocument/2006/relationships/image" Target="media/image21.png"/><Relationship Id="rId162" Type="http://schemas.openxmlformats.org/officeDocument/2006/relationships/image" Target="media/image27.png"/><Relationship Id="rId218" Type="http://schemas.openxmlformats.org/officeDocument/2006/relationships/image" Target="media/image35.png"/><Relationship Id="rId271" Type="http://schemas.openxmlformats.org/officeDocument/2006/relationships/header" Target="header221.xml"/><Relationship Id="rId24" Type="http://schemas.openxmlformats.org/officeDocument/2006/relationships/header" Target="header10.xml"/><Relationship Id="rId66" Type="http://schemas.openxmlformats.org/officeDocument/2006/relationships/header" Target="header45.xml"/><Relationship Id="rId131" Type="http://schemas.openxmlformats.org/officeDocument/2006/relationships/header" Target="header101.xml"/><Relationship Id="rId327" Type="http://schemas.openxmlformats.org/officeDocument/2006/relationships/header" Target="header269.xml"/><Relationship Id="rId173" Type="http://schemas.openxmlformats.org/officeDocument/2006/relationships/header" Target="header137.xml"/><Relationship Id="rId229" Type="http://schemas.openxmlformats.org/officeDocument/2006/relationships/header" Target="header185.xml"/><Relationship Id="rId240" Type="http://schemas.openxmlformats.org/officeDocument/2006/relationships/header" Target="header19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vsilva\Desktop\Sugest&#227;o-Instrucao_de_Operacao_sobre_as_Configuracoes_Operativas_SE_440_kV_de_Bauru_-_R25%20(Salvo%20Automaticamente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7E55D6-B849-4E0F-9E25-8BBB584F5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Sugestão-Instrucao_de_Operacao_sobre_as_Configuracoes_Operativas_SE_440_kV_de_Bauru_-_R25 (Salvo Automaticamente)</Template>
  <TotalTime>1</TotalTime>
  <Pages>138</Pages>
  <Words>13501</Words>
  <Characters>72906</Characters>
  <Application>Microsoft Office Word</Application>
  <DocSecurity>0</DocSecurity>
  <Lines>607</Lines>
  <Paragraphs>172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100</vt:i4>
      </vt:variant>
    </vt:vector>
  </HeadingPairs>
  <TitlesOfParts>
    <vt:vector size="101" baseType="lpstr">
      <vt:lpstr/>
      <vt:lpstr/>
      <vt:lpstr/>
      <vt:lpstr>        </vt:lpstr>
      <vt:lpstr>    1. OBJETIVO</vt:lpstr>
      <vt:lpstr>    2. DESCRIÇÃO GERAL</vt:lpstr>
      <vt:lpstr>    3. BARRAMENTOS DE 440 kV</vt:lpstr>
      <vt:lpstr>    3.1.  BARRA 1</vt:lpstr>
      <vt:lpstr>    3.2.  BARRA 2</vt:lpstr>
      <vt:lpstr>    3.3.  BARRA 3</vt:lpstr>
      <vt:lpstr>    3.4.  BARRA 4</vt:lpstr>
      <vt:lpstr>    3.5.  BARRAMENTOS TRANSVERSAIS</vt:lpstr>
      <vt:lpstr>    </vt:lpstr>
      <vt:lpstr>    </vt:lpstr>
      <vt:lpstr>    3.6.  REATORES MANOBRÁVEIS</vt:lpstr>
      <vt:lpstr>    4.  MODALIDADES OPERATIVAS</vt:lpstr>
      <vt:lpstr>    4.1.  CONSIDERAÇÕES GERAIS</vt:lpstr>
      <vt:lpstr>    4.2.	ESQUEMA UNIFILAR DE MANOBRAS</vt:lpstr>
      <vt:lpstr>    </vt:lpstr>
      <vt:lpstr>    4.3.  ESQUEMA UNIFILAR DE MANOBRAS – IDENTIFICAÇÃO DOS TRAVESSÕES</vt:lpstr>
      <vt:lpstr>    4.4.1.	OBJETIVO</vt:lpstr>
      <vt:lpstr>    4.4.2.	DESCRIÇÃO DA CONFIGURAÇÃO NORMAL:</vt:lpstr>
      <vt:lpstr>    </vt:lpstr>
      <vt:lpstr>    4.4.3.	FILOSOFIA DE OPERAÇÃO DA CONFIGURAÇÃO:</vt:lpstr>
      <vt:lpstr>    4.4.3.1. Proteção Diferencial e Separação de Barras</vt:lpstr>
      <vt:lpstr>    4.4.3.2.	Esquema de falha de disjuntor de Bays de linha ou transformadores</vt:lpstr>
      <vt:lpstr>    4.4.3.3. Filosofia do Esquema de falha de disjuntor de Bays de linha ou transfor</vt:lpstr>
      <vt:lpstr>    4.4.4.	FILOSOFIA DE ATUAÇÃO DAS PROTEÇÕES DO RE-6</vt:lpstr>
      <vt:lpstr>    4.4.4.1.	Filosofia com RE-6 operando na Barra</vt:lpstr>
      <vt:lpstr>    4.4.4.2.	Filosofia com RE-6 substituindo outro reator em Bay de LT</vt:lpstr>
      <vt:lpstr>    5. CONFIGURAÇÕES ALTERNATIVAS DE OPERAÇÃO</vt:lpstr>
      <vt:lpstr>    5.1.	LIBERAÇÃO DO SEGMENTO BR-1A – 1ª MODALIDADE</vt:lpstr>
      <vt:lpstr>    5.1.1.  LIBERAÇÃO DO SEGMENTO BR-1A</vt:lpstr>
      <vt:lpstr>    5.2.	LIBERAÇÃO DO SEGMENTO BR-2A – 2ª MODALIDADE</vt:lpstr>
      <vt:lpstr>    5.2.1.	LIBERAÇÃO DO SEGMENTO BR-2A</vt:lpstr>
      <vt:lpstr>    5.3.	LIBERAÇÃO DO SEGMENTO BR-3A – 3a MODALIDADE</vt:lpstr>
      <vt:lpstr>    5.3.1.	LIBERAÇÃO DO SEGMENTO BR-3A</vt:lpstr>
      <vt:lpstr>    5.4. LIBERAÇÃO DO SEGMENTO BR-4A – 4ª MODALIDADE</vt:lpstr>
      <vt:lpstr>    5.4.1.	LIBERAÇÃO DO SEGMENTO BR-4A</vt:lpstr>
      <vt:lpstr>    5.5. LIBERAÇÃO DO SEGMENTO BR-1B – 5ª MODALIDADE</vt:lpstr>
      <vt:lpstr>    5.5.1.	LIBERAÇÃO DO SEGMENTO BR-1B</vt:lpstr>
      <vt:lpstr>    5.6.	LIBERAÇÃO DO SEGMENTO BR-2B – 6a MODALIDADE</vt:lpstr>
      <vt:lpstr>    5.6.1.	LIBERAÇÃO DO SEGMENTO BR-2B</vt:lpstr>
      <vt:lpstr>    5.7.	LIBERAÇÃO DO SEGMENTO BR-3B – 7a MODALIDADE</vt:lpstr>
      <vt:lpstr>    5.7.1.	LIBERAÇÃO DO SEGMENTO BR-3B</vt:lpstr>
      <vt:lpstr>    5.8.	LIBERAÇÃO DO SEGMENTO BR-4B – 8a MODALIDADE</vt:lpstr>
      <vt:lpstr>    5.8.1. LIBERAÇÃO DO SEGMENTO BR-4B</vt:lpstr>
      <vt:lpstr>    5.9.	LIBERAÇÃO DO SEGMENTO BR-1C – 9a MODALIDADE</vt:lpstr>
      <vt:lpstr>    5.9.1. LIBERAÇÃO DO SEGMENTO BR-1C</vt:lpstr>
      <vt:lpstr>    5.10.	LIBERAÇÃO DO SEGMENTO BR-2C – 10a MODALIDADE</vt:lpstr>
      <vt:lpstr>    5.10.1. LIBERAÇÃO DO SEGMENTO BR-2C</vt:lpstr>
      <vt:lpstr>    5.11.  LIBERAÇÃO DO SEGMENTO BR-3C – 11ª MODALIDADE</vt:lpstr>
      <vt:lpstr>    5.11.1. LIBERAÇÃO DO SEGMENTO BR-3C</vt:lpstr>
      <vt:lpstr>    5.12.  LIBERAÇÃO DO SEGMENTO BR-4C – 12ª MODALIDADE</vt:lpstr>
      <vt:lpstr>    5.12.1. LIBERAÇÃO DO SEGMENTO BR-4C</vt:lpstr>
      <vt:lpstr>    5.13.	LIBERAÇÃO DO SEGMENTO BR-1D – 13ª MODALIDADE</vt:lpstr>
      <vt:lpstr>    5.13.1. LIBERAÇÃO DO SEGMENTO BR-1D</vt:lpstr>
      <vt:lpstr>    5.14.	LIBERAÇÃO DO SEGMENTO BR-2D – 14ª MODALIDADE</vt:lpstr>
      <vt:lpstr>    5.14.1.  LIBERAÇÃO DO SEGMENTO BR-2D</vt:lpstr>
      <vt:lpstr>    5.15.  LIBERAÇÃO DO SEGMENTO BR-3D – 15ª MODALIDADE</vt:lpstr>
      <vt:lpstr>    5.15.1.  LIBERAÇÃO DO SEGMENTO BR-3D</vt:lpstr>
      <vt:lpstr>    5.16.	LIBERAÇÃO DO SEGMENTO BR-4D – 16a MODALIDADE</vt:lpstr>
      <vt:lpstr>    5.16.1.  LIBERAÇÃO DO SEGMENTO BR-4D</vt:lpstr>
      <vt:lpstr>    5.17.	LIBERAÇÃO DO SEGMENTO BR-1B + TV-1 DO 24-1 – 17a MODALIDADE</vt:lpstr>
      <vt:lpstr>    5.17.1.  LIBERAÇÃO DO SEGMENTO BR-1B + TV-1 DO 24-1</vt:lpstr>
      <vt:lpstr>    5.18.1.  LIBERAÇÃO DO SEGMENTO BR-1B + TV-2 DO 24-1</vt:lpstr>
      <vt:lpstr>    5.19. 	LIBERAÇÃO DO SEGMENTO BR-2B + TV-1 DO 10524-1 – 19a MODALIDADE</vt:lpstr>
      <vt:lpstr>    5.19.1.  LIBERAÇÃO DO SEGMENTO BR-2B + TV-1 do 10524-1</vt:lpstr>
      <vt:lpstr>    </vt:lpstr>
      <vt:lpstr>    5.20.	LIBERAÇÃO DO SEGMENTO BR-2B + TV-2 DO 10524-1 – 20a MODALIDADE</vt:lpstr>
      <vt:lpstr>    5.20.1. LIBERAÇÃO DO SEGMENTO BR-2B + TV-2 do 10524-1</vt:lpstr>
      <vt:lpstr>    5.21.	LIBERAÇÃO DO SEGMENTO BR-3B + TV-2 DO 10524-1 – 21a MODALIDADE</vt:lpstr>
      <vt:lpstr>    5.21.1.  LIBERAÇÃO DO SEGMENTO BR-3B + TV-2 do 10524-1</vt:lpstr>
      <vt:lpstr>    5.22.	LIBERAÇÃO DO SEGMENTO BR-4B + TV-1 DO 10524-1 – 22a MODALIDADE</vt:lpstr>
      <vt:lpstr>    5.22.1. LIBERAÇÃO DO SEGMENTO BR-4B + TV-1 do 10524-1</vt:lpstr>
      <vt:lpstr>    5.23.	LIBERAÇÃO DO SEGMENTO BR-1D + TV-1 DO 10524-3 – 23a MODALIDADE</vt:lpstr>
      <vt:lpstr>    5.23.1.  LIBERAÇÃO DO SEGMENTO BR-1D + TV-1 DO 10524-3</vt:lpstr>
      <vt:lpstr>    5.24.	LIBERAÇÃO DO SEGMENTO BR-1D + TV-2 DO 10524-3 – 24a MODALIDADE</vt:lpstr>
      <vt:lpstr>    5.24.1.  LIBERAÇÃO DO SEGMENTO BR-1D + TV-2 DO 10524-3</vt:lpstr>
      <vt:lpstr>    5.25.	LIBERAÇÃO DO SEGMENTO BR-2D + TV-1 DO 10524-3 – 25a MODALIDADE</vt:lpstr>
      <vt:lpstr>    5.25.1.  LIBERAÇÃO DO SEGMENTO BR-2D + TV-1 DO 10524-3</vt:lpstr>
      <vt:lpstr>    5.26.	LIBERAÇÃO DO SEGMENTO BR-2D + TV-2 DO 10524-3 – 26a MODALIDADE</vt:lpstr>
      <vt:lpstr>    5.26.1.	LIBERAÇÃO DO SEGMENTO BR-2D + TV-2 DO 10524-3</vt:lpstr>
      <vt:lpstr>    5.27.	LIBERAÇÃO DO SEGMENTO BR-3D + TV-2 DO 10524-3 – 27a MODALIDADE</vt:lpstr>
      <vt:lpstr>    5.27.1.  LIBERAÇÃO DO SEGMENTO BR-3D + TV-2 DO 10524-3</vt:lpstr>
      <vt:lpstr>    5.28.	LIBERAÇÃO DO SEGMENTO BR-4D + TV-1 DO 10524-3 – 28a MODALIDADE</vt:lpstr>
      <vt:lpstr>    5.28.1. LIBERAÇÃO DO SEGMENTO BR-4D + TV-1 DO 10524-3</vt:lpstr>
      <vt:lpstr>    5.29.	DISJUNTOR 10552-22 SUBSTITUÍDO PELO 10524-1 – 29a MODALIDADE</vt:lpstr>
      <vt:lpstr>    5.29.1. DISJUNTOR 10552-22 SUBSTITUÍDO PELO 10524-1</vt:lpstr>
      <vt:lpstr>    5.30.	DISJUNTOR 10552-1 SUBSTITUÍDO PELO 10524-1 – 30a MODALIDADE</vt:lpstr>
      <vt:lpstr>    5.30.1.  DISJUNTOR 10552-1 SUBSTITUÍDO PELO 10524-1</vt:lpstr>
      <vt:lpstr>    5.31.	DISJUNTOR 10552-2 SUBSTITUÍDO PELO 10524-1 – 31a MODALIDADE</vt:lpstr>
      <vt:lpstr>    5.31.1. DISJUNTOR 10552-2 SUBSTITUÍDO PELO 10524-1</vt:lpstr>
      <vt:lpstr>    5.32.	DISJUNTOR 10552-17 SUBSTITUÍDO PELO 10524-3 – 32a MODALIDADE</vt:lpstr>
      <vt:lpstr>    5.32.1. DISJUNTOR 10552-17 SUBSTITUÍDO PELO 10524-3</vt:lpstr>
      <vt:lpstr>    5.33.	DISJUNTOR 10552-18 SUBSTITUÍDO PELO 10524-3 – 33a MODALIDADE</vt:lpstr>
      <vt:lpstr>    5.33.1. DISJUNTOR 10552-18 SUBSTITUÍDO PELO 10524-3</vt:lpstr>
      <vt:lpstr>    5.34.	DISJUNTOR 10552-19 SUBSTITUÍDO PELO 10524-3 – 34a MODALIDADE</vt:lpstr>
      <vt:lpstr>    5.34.1. DISJUNTOR 10552-19 SUBSTITUÍDO PELO 10524-3</vt:lpstr>
      <vt:lpstr>    5.35.	DISJUNTOR 10552-5 SUBSTITUÍDO PELO 10524-1 – 35a MODALIDADE</vt:lpstr>
      <vt:lpstr>    5.35.1. DISJUNTOR 10552-5 SUBSTITUÍDO PELO 10524-1</vt:lpstr>
    </vt:vector>
  </TitlesOfParts>
  <Company>CESP</Company>
  <LinksUpToDate>false</LinksUpToDate>
  <CharactersWithSpaces>86235</CharactersWithSpaces>
  <SharedDoc>false</SharedDoc>
  <HLinks>
    <vt:vector size="432" baseType="variant">
      <vt:variant>
        <vt:i4>2031669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_Toc513555694</vt:lpwstr>
      </vt:variant>
      <vt:variant>
        <vt:i4>2031669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_Toc513555693</vt:lpwstr>
      </vt:variant>
      <vt:variant>
        <vt:i4>2031669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_Toc513555692</vt:lpwstr>
      </vt:variant>
      <vt:variant>
        <vt:i4>1966133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_Toc513555689</vt:lpwstr>
      </vt:variant>
      <vt:variant>
        <vt:i4>1966133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_Toc513555689</vt:lpwstr>
      </vt:variant>
      <vt:variant>
        <vt:i4>1966133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_Toc513555687</vt:lpwstr>
      </vt:variant>
      <vt:variant>
        <vt:i4>1966133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_Toc513555685</vt:lpwstr>
      </vt:variant>
      <vt:variant>
        <vt:i4>1966133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_Toc513555683</vt:lpwstr>
      </vt:variant>
      <vt:variant>
        <vt:i4>1966133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_Toc513555683</vt:lpwstr>
      </vt:variant>
      <vt:variant>
        <vt:i4>1966133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_Toc513555683</vt:lpwstr>
      </vt:variant>
      <vt:variant>
        <vt:i4>1966133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_Toc513555681</vt:lpwstr>
      </vt:variant>
      <vt:variant>
        <vt:i4>1114165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_Toc513555679</vt:lpwstr>
      </vt:variant>
      <vt:variant>
        <vt:i4>1114165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_Toc513555676</vt:lpwstr>
      </vt:variant>
      <vt:variant>
        <vt:i4>1114165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_Toc513555674</vt:lpwstr>
      </vt:variant>
      <vt:variant>
        <vt:i4>1114165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_Toc513555672</vt:lpwstr>
      </vt:variant>
      <vt:variant>
        <vt:i4>1114165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_Toc513555670</vt:lpwstr>
      </vt:variant>
      <vt:variant>
        <vt:i4>1048629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_Toc513555668</vt:lpwstr>
      </vt:variant>
      <vt:variant>
        <vt:i4>1048629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_Toc513555666</vt:lpwstr>
      </vt:variant>
      <vt:variant>
        <vt:i4>1048629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_Toc513555664</vt:lpwstr>
      </vt:variant>
      <vt:variant>
        <vt:i4>1048629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_Toc513555662</vt:lpwstr>
      </vt:variant>
      <vt:variant>
        <vt:i4>1048629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_Toc513555660</vt:lpwstr>
      </vt:variant>
      <vt:variant>
        <vt:i4>1179701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_Toc513555648</vt:lpwstr>
      </vt:variant>
      <vt:variant>
        <vt:i4>1179701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_Toc513555646</vt:lpwstr>
      </vt:variant>
      <vt:variant>
        <vt:i4>1179701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_Toc513555644</vt:lpwstr>
      </vt:variant>
      <vt:variant>
        <vt:i4>1179701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_Toc513555642</vt:lpwstr>
      </vt:variant>
      <vt:variant>
        <vt:i4>1179701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_Toc513555640</vt:lpwstr>
      </vt:variant>
      <vt:variant>
        <vt:i4>1376309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_Toc513555638</vt:lpwstr>
      </vt:variant>
      <vt:variant>
        <vt:i4>1376309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_Toc513555636</vt:lpwstr>
      </vt:variant>
      <vt:variant>
        <vt:i4>1376309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_Toc513555634</vt:lpwstr>
      </vt:variant>
      <vt:variant>
        <vt:i4>1376309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_Toc513555632</vt:lpwstr>
      </vt:variant>
      <vt:variant>
        <vt:i4>1376309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_Toc513555630</vt:lpwstr>
      </vt:variant>
      <vt:variant>
        <vt:i4>1310773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_Toc513555629</vt:lpwstr>
      </vt:variant>
      <vt:variant>
        <vt:i4>1310773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_Toc513555627</vt:lpwstr>
      </vt:variant>
      <vt:variant>
        <vt:i4>1310773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_Toc513555625</vt:lpwstr>
      </vt:variant>
      <vt:variant>
        <vt:i4>1310773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_Toc513555623</vt:lpwstr>
      </vt:variant>
      <vt:variant>
        <vt:i4>1310773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_Toc513555621</vt:lpwstr>
      </vt:variant>
      <vt:variant>
        <vt:i4>1507381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_Toc513555619</vt:lpwstr>
      </vt:variant>
      <vt:variant>
        <vt:i4>1507381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_Toc513555617</vt:lpwstr>
      </vt:variant>
      <vt:variant>
        <vt:i4>1507381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_Toc513555615</vt:lpwstr>
      </vt:variant>
      <vt:variant>
        <vt:i4>1507381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_Toc513555613</vt:lpwstr>
      </vt:variant>
      <vt:variant>
        <vt:i4>1507381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_Toc513555611</vt:lpwstr>
      </vt:variant>
      <vt:variant>
        <vt:i4>1441845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_Toc513555609</vt:lpwstr>
      </vt:variant>
      <vt:variant>
        <vt:i4>1441845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_Toc513555607</vt:lpwstr>
      </vt:variant>
      <vt:variant>
        <vt:i4>1441845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_Toc513555605</vt:lpwstr>
      </vt:variant>
      <vt:variant>
        <vt:i4>1441845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_Toc513555603</vt:lpwstr>
      </vt:variant>
      <vt:variant>
        <vt:i4>1441845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_Toc513555601</vt:lpwstr>
      </vt:variant>
      <vt:variant>
        <vt:i4>2031670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_Toc513555599</vt:lpwstr>
      </vt:variant>
      <vt:variant>
        <vt:i4>2031670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_Toc513555597</vt:lpwstr>
      </vt:variant>
      <vt:variant>
        <vt:i4>2031670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_Toc513555595</vt:lpwstr>
      </vt:variant>
      <vt:variant>
        <vt:i4>2031670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_Toc513555594</vt:lpwstr>
      </vt:variant>
      <vt:variant>
        <vt:i4>2031670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_Toc513555593</vt:lpwstr>
      </vt:variant>
      <vt:variant>
        <vt:i4>2031670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_Toc513555592</vt:lpwstr>
      </vt:variant>
      <vt:variant>
        <vt:i4>2031670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_Toc513555591</vt:lpwstr>
      </vt:variant>
      <vt:variant>
        <vt:i4>2031670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_Toc513555590</vt:lpwstr>
      </vt:variant>
      <vt:variant>
        <vt:i4>1966134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_Toc513555589</vt:lpwstr>
      </vt:variant>
      <vt:variant>
        <vt:i4>1966134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_Toc513555588</vt:lpwstr>
      </vt:variant>
      <vt:variant>
        <vt:i4>1966134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_Toc513555587</vt:lpwstr>
      </vt:variant>
      <vt:variant>
        <vt:i4>1966134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_Toc513555586</vt:lpwstr>
      </vt:variant>
      <vt:variant>
        <vt:i4>1966134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_Toc513555585</vt:lpwstr>
      </vt:variant>
      <vt:variant>
        <vt:i4>1966134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_Toc513555584</vt:lpwstr>
      </vt:variant>
      <vt:variant>
        <vt:i4>1966134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_Toc513555583</vt:lpwstr>
      </vt:variant>
      <vt:variant>
        <vt:i4>1966134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_Toc513555582</vt:lpwstr>
      </vt:variant>
      <vt:variant>
        <vt:i4>1966134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_Toc513555581</vt:lpwstr>
      </vt:variant>
      <vt:variant>
        <vt:i4>1966134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_Toc513555580</vt:lpwstr>
      </vt:variant>
      <vt:variant>
        <vt:i4>1114166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_Toc513555579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_Toc513555578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_Toc513555577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_Toc513555576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_Toc513555575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_Toc513555574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_Toc513555573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_Toc513555572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Vieira Da Silva</dc:creator>
  <cp:keywords/>
  <cp:lastModifiedBy>Luiz Ricardo Santos Goncalves</cp:lastModifiedBy>
  <cp:revision>2</cp:revision>
  <cp:lastPrinted>2023-02-08T00:54:00Z</cp:lastPrinted>
  <dcterms:created xsi:type="dcterms:W3CDTF">2023-12-13T00:31:00Z</dcterms:created>
  <dcterms:modified xsi:type="dcterms:W3CDTF">2023-12-13T00:31:00Z</dcterms:modified>
</cp:coreProperties>
</file>